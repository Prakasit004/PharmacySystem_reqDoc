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2D5CB0" w14:textId="77777777" w:rsidR="00E579AD" w:rsidRPr="009A3A66" w:rsidRDefault="00E579AD" w:rsidP="00866F95">
      <w:pPr>
        <w:tabs>
          <w:tab w:val="left" w:pos="2460"/>
        </w:tabs>
        <w:spacing w:after="160"/>
        <w:rPr>
          <w:rFonts w:ascii="EucrosiaUPC" w:eastAsiaTheme="minorHAnsi" w:hAnsi="EucrosiaUPC" w:cs="EucrosiaUPC"/>
        </w:rPr>
      </w:pPr>
      <w:r w:rsidRPr="009A3A66">
        <w:rPr>
          <w:rFonts w:ascii="EucrosiaUPC" w:eastAsiaTheme="minorHAnsi" w:hAnsi="EucrosiaUPC" w:cs="EucrosiaUPC"/>
          <w:noProof/>
        </w:rPr>
        <w:drawing>
          <wp:anchor distT="0" distB="0" distL="114300" distR="114300" simplePos="0" relativeHeight="251705344" behindDoc="0" locked="0" layoutInCell="1" allowOverlap="1" wp14:anchorId="0B6940E8" wp14:editId="5FEBC458">
            <wp:simplePos x="0" y="0"/>
            <wp:positionH relativeFrom="column">
              <wp:posOffset>-48149</wp:posOffset>
            </wp:positionH>
            <wp:positionV relativeFrom="paragraph">
              <wp:posOffset>269130</wp:posOffset>
            </wp:positionV>
            <wp:extent cx="1773555" cy="1657350"/>
            <wp:effectExtent l="0" t="0" r="0" b="0"/>
            <wp:wrapThrough wrapText="bothSides">
              <wp:wrapPolygon edited="0">
                <wp:start x="0" y="0"/>
                <wp:lineTo x="0" y="21352"/>
                <wp:lineTo x="21345" y="21352"/>
                <wp:lineTo x="21345" y="0"/>
                <wp:lineTo x="0" y="0"/>
              </wp:wrapPolygon>
            </wp:wrapThrough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805417_10208902985550544_789896890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9C1CE" w14:textId="77777777" w:rsidR="00E579AD" w:rsidRPr="009A3A66" w:rsidRDefault="00E579AD" w:rsidP="00866F95">
      <w:pPr>
        <w:tabs>
          <w:tab w:val="left" w:pos="2460"/>
        </w:tabs>
        <w:spacing w:after="160"/>
        <w:rPr>
          <w:rFonts w:ascii="EucrosiaUPC" w:eastAsiaTheme="minorHAnsi" w:hAnsi="EucrosiaUPC" w:cs="EucrosiaUPC"/>
          <w:b/>
          <w:bCs/>
        </w:rPr>
      </w:pPr>
    </w:p>
    <w:p w14:paraId="059CA49A" w14:textId="7D7B049F" w:rsidR="00E579AD" w:rsidRPr="00042CB2" w:rsidRDefault="0080183B" w:rsidP="00866F95">
      <w:pPr>
        <w:tabs>
          <w:tab w:val="left" w:pos="2460"/>
        </w:tabs>
        <w:spacing w:after="160"/>
        <w:rPr>
          <w:rFonts w:ascii="EucrosiaUPC" w:eastAsiaTheme="minorHAnsi" w:hAnsi="EucrosiaUPC" w:cs="EucrosiaUPC"/>
          <w:b/>
          <w:bCs/>
          <w:sz w:val="40"/>
          <w:szCs w:val="40"/>
        </w:rPr>
      </w:pPr>
      <w:r w:rsidRPr="00042CB2">
        <w:rPr>
          <w:rFonts w:ascii="EucrosiaUPC" w:eastAsiaTheme="minorHAnsi" w:hAnsi="EucrosiaUPC" w:cs="EucrosiaUPC"/>
          <w:b/>
          <w:bCs/>
          <w:sz w:val="40"/>
          <w:szCs w:val="40"/>
        </w:rPr>
        <w:t>Analysis Document</w:t>
      </w:r>
    </w:p>
    <w:p w14:paraId="6563543A" w14:textId="77777777" w:rsidR="00E579AD" w:rsidRPr="00042CB2" w:rsidRDefault="00E579AD" w:rsidP="00866F95">
      <w:pPr>
        <w:spacing w:after="160"/>
        <w:rPr>
          <w:rFonts w:ascii="EucrosiaUPC" w:eastAsiaTheme="minorHAnsi" w:hAnsi="EucrosiaUPC" w:cs="EucrosiaUPC"/>
          <w:sz w:val="40"/>
          <w:szCs w:val="40"/>
          <w:cs/>
        </w:rPr>
      </w:pPr>
      <w:r w:rsidRPr="00042CB2">
        <w:rPr>
          <w:rFonts w:ascii="EucrosiaUPC" w:eastAsiaTheme="minorHAnsi" w:hAnsi="EucrosiaUPC" w:cs="EucrosiaUPC"/>
          <w:b/>
          <w:bCs/>
          <w:sz w:val="40"/>
          <w:szCs w:val="40"/>
          <w:shd w:val="clear" w:color="auto" w:fill="FFFFFF"/>
        </w:rPr>
        <w:t>Hygeia pharmacy</w:t>
      </w:r>
    </w:p>
    <w:p w14:paraId="2EA327D2" w14:textId="77777777" w:rsidR="00E579AD" w:rsidRPr="009A3A66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5C726E36" w14:textId="77777777" w:rsidR="00057DEB" w:rsidRPr="009A3A66" w:rsidRDefault="00057DEB" w:rsidP="00866F95">
      <w:pPr>
        <w:spacing w:after="160"/>
        <w:rPr>
          <w:rFonts w:ascii="EucrosiaUPC" w:eastAsiaTheme="minorHAnsi" w:hAnsi="EucrosiaUPC" w:cs="EucrosiaUPC"/>
        </w:rPr>
      </w:pPr>
    </w:p>
    <w:p w14:paraId="443B6959" w14:textId="77777777" w:rsidR="00E579AD" w:rsidRPr="009A3A66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36454ECE" w14:textId="77777777" w:rsidR="00E579AD" w:rsidRPr="009A3A66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1BECF5A7" w14:textId="77777777" w:rsidR="00E579AD" w:rsidRPr="00337D73" w:rsidRDefault="00E579AD" w:rsidP="00866F95">
      <w:pPr>
        <w:spacing w:after="160"/>
        <w:jc w:val="right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>Version 1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.</w:t>
      </w:r>
      <w:r w:rsidRPr="00337D73">
        <w:rPr>
          <w:rFonts w:ascii="EucrosiaUPC" w:eastAsiaTheme="minorHAnsi" w:hAnsi="EucrosiaUPC" w:cs="EucrosiaUPC"/>
          <w:sz w:val="40"/>
          <w:szCs w:val="40"/>
        </w:rPr>
        <w:t>0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 </w:t>
      </w:r>
    </w:p>
    <w:p w14:paraId="699AAE83" w14:textId="77777777" w:rsidR="00866F95" w:rsidRPr="00337D73" w:rsidRDefault="00E579AD" w:rsidP="00866F95">
      <w:pPr>
        <w:spacing w:after="160"/>
        <w:jc w:val="right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 xml:space="preserve">Prepare by </w:t>
      </w:r>
    </w:p>
    <w:p w14:paraId="6C98BFB6" w14:textId="6E25B59F" w:rsidR="00E579AD" w:rsidRPr="00337D73" w:rsidRDefault="00E579AD" w:rsidP="00866F95">
      <w:pPr>
        <w:spacing w:after="160"/>
        <w:jc w:val="right"/>
        <w:rPr>
          <w:rFonts w:ascii="EucrosiaUPC" w:eastAsiaTheme="minorHAnsi" w:hAnsi="EucrosiaUPC" w:cs="EucrosiaUPC"/>
          <w:color w:val="FF0000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>Whatever CO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.</w:t>
      </w:r>
      <w:r w:rsidRPr="00337D73">
        <w:rPr>
          <w:rFonts w:ascii="EucrosiaUPC" w:eastAsiaTheme="minorHAnsi" w:hAnsi="EucrosiaUPC" w:cs="EucrosiaUPC"/>
          <w:sz w:val="40"/>
          <w:szCs w:val="40"/>
        </w:rPr>
        <w:t>, LTD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.</w:t>
      </w:r>
    </w:p>
    <w:p w14:paraId="3AFFA43A" w14:textId="77777777" w:rsidR="00E579AD" w:rsidRPr="00337D73" w:rsidRDefault="00E579AD" w:rsidP="00866F95">
      <w:pPr>
        <w:spacing w:after="160"/>
        <w:ind w:left="1134" w:hanging="141"/>
        <w:jc w:val="right"/>
        <w:rPr>
          <w:rFonts w:ascii="EucrosiaUPC" w:eastAsiaTheme="minorHAnsi" w:hAnsi="EucrosiaUPC" w:cs="EucrosiaUPC"/>
          <w:color w:val="FF0000"/>
        </w:rPr>
      </w:pPr>
    </w:p>
    <w:p w14:paraId="7C4C0954" w14:textId="77777777" w:rsidR="00E579AD" w:rsidRPr="00337D73" w:rsidRDefault="00E579AD" w:rsidP="00866F95">
      <w:pPr>
        <w:spacing w:after="160"/>
        <w:ind w:left="1134" w:hanging="141"/>
        <w:jc w:val="right"/>
        <w:rPr>
          <w:rFonts w:ascii="EucrosiaUPC" w:eastAsiaTheme="minorHAnsi" w:hAnsi="EucrosiaUPC" w:cs="EucrosiaUPC"/>
          <w:color w:val="FF0000"/>
        </w:rPr>
      </w:pPr>
    </w:p>
    <w:p w14:paraId="0C0EC791" w14:textId="77777777" w:rsidR="00E579AD" w:rsidRPr="00337D73" w:rsidRDefault="00E579AD" w:rsidP="00866F95">
      <w:pPr>
        <w:spacing w:after="160"/>
        <w:ind w:left="1134" w:hanging="141"/>
        <w:jc w:val="right"/>
        <w:rPr>
          <w:rFonts w:ascii="EucrosiaUPC" w:eastAsiaTheme="minorHAnsi" w:hAnsi="EucrosiaUPC" w:cs="EucrosiaUPC"/>
          <w:color w:val="FF0000"/>
        </w:rPr>
      </w:pPr>
    </w:p>
    <w:p w14:paraId="2E0AB675" w14:textId="77777777" w:rsidR="00E579AD" w:rsidRPr="00337D73" w:rsidRDefault="00E579AD" w:rsidP="00866F95">
      <w:pPr>
        <w:tabs>
          <w:tab w:val="left" w:pos="2977"/>
        </w:tabs>
        <w:ind w:left="1418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>Mister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Prakasit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Intarasombat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 xml:space="preserve">5730213004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(</w:t>
      </w:r>
      <w:r w:rsidRPr="00337D73">
        <w:rPr>
          <w:rFonts w:ascii="EucrosiaUPC" w:eastAsiaTheme="minorHAnsi" w:hAnsi="EucrosiaUPC" w:cs="EucrosiaUPC"/>
          <w:sz w:val="40"/>
          <w:szCs w:val="40"/>
        </w:rPr>
        <w:t>Project Manager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>)</w:t>
      </w:r>
    </w:p>
    <w:p w14:paraId="6C06637E" w14:textId="77777777" w:rsidR="00E579AD" w:rsidRPr="00337D73" w:rsidRDefault="00E579AD" w:rsidP="00866F95">
      <w:pPr>
        <w:tabs>
          <w:tab w:val="left" w:pos="2835"/>
        </w:tabs>
        <w:ind w:left="1418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>Miss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>Araya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Choothong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5730213001</w:t>
      </w:r>
    </w:p>
    <w:p w14:paraId="4C23D36E" w14:textId="77777777" w:rsidR="00E579AD" w:rsidRPr="00337D73" w:rsidRDefault="00E579AD" w:rsidP="00866F95">
      <w:pPr>
        <w:tabs>
          <w:tab w:val="left" w:pos="2552"/>
        </w:tabs>
        <w:ind w:left="1418" w:right="113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 xml:space="preserve">Miss 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Thanyalak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Sirikul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5730213014</w:t>
      </w:r>
    </w:p>
    <w:p w14:paraId="15730A24" w14:textId="77777777" w:rsidR="00E579AD" w:rsidRPr="00337D73" w:rsidRDefault="00E579AD" w:rsidP="00866F95">
      <w:pPr>
        <w:tabs>
          <w:tab w:val="left" w:pos="2552"/>
        </w:tabs>
        <w:ind w:left="1418" w:right="113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 xml:space="preserve">Mister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Tanawut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Rungpetnimit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5730213023</w:t>
      </w:r>
    </w:p>
    <w:p w14:paraId="7958BF1F" w14:textId="77777777" w:rsidR="00E579AD" w:rsidRPr="00337D73" w:rsidRDefault="00E579AD" w:rsidP="00866F95">
      <w:pPr>
        <w:tabs>
          <w:tab w:val="left" w:pos="2552"/>
        </w:tabs>
        <w:ind w:left="1418" w:right="113" w:hanging="1134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 xml:space="preserve">Mister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Tanawat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Saeang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5730213026</w:t>
      </w:r>
    </w:p>
    <w:p w14:paraId="5CA9035E" w14:textId="77777777" w:rsidR="00E579AD" w:rsidRPr="00337D73" w:rsidRDefault="00E579AD" w:rsidP="00866F95">
      <w:pPr>
        <w:tabs>
          <w:tab w:val="left" w:pos="851"/>
        </w:tabs>
        <w:ind w:left="284" w:hanging="1418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ab/>
        <w:t xml:space="preserve">Mister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Panyaprach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proofErr w:type="spellStart"/>
      <w:r w:rsidRPr="00337D73">
        <w:rPr>
          <w:rFonts w:ascii="EucrosiaUPC" w:eastAsiaTheme="minorHAnsi" w:hAnsi="EucrosiaUPC" w:cs="EucrosiaUPC"/>
          <w:sz w:val="40"/>
          <w:szCs w:val="40"/>
        </w:rPr>
        <w:t>Tularak</w:t>
      </w:r>
      <w:proofErr w:type="spellEnd"/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5730213044</w:t>
      </w:r>
    </w:p>
    <w:p w14:paraId="5AF317C5" w14:textId="77777777" w:rsidR="00E579AD" w:rsidRPr="00337D73" w:rsidRDefault="00E579AD" w:rsidP="00866F95">
      <w:pPr>
        <w:tabs>
          <w:tab w:val="left" w:pos="851"/>
        </w:tabs>
        <w:ind w:left="284" w:hanging="1418"/>
        <w:rPr>
          <w:rFonts w:ascii="EucrosiaUPC" w:eastAsiaTheme="minorHAnsi" w:hAnsi="EucrosiaUPC" w:cs="EucrosiaUPC"/>
          <w:sz w:val="40"/>
          <w:szCs w:val="40"/>
        </w:rPr>
      </w:pPr>
      <w:r w:rsidRPr="00337D73">
        <w:rPr>
          <w:rFonts w:ascii="EucrosiaUPC" w:eastAsiaTheme="minorHAnsi" w:hAnsi="EucrosiaUPC" w:cs="EucrosiaUPC"/>
          <w:sz w:val="40"/>
          <w:szCs w:val="40"/>
        </w:rPr>
        <w:tab/>
        <w:t xml:space="preserve">Miss </w:t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 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Natthanicha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  <w:cs/>
        </w:rPr>
        <w:t xml:space="preserve"> </w:t>
      </w:r>
      <w:r w:rsidRPr="00337D73">
        <w:rPr>
          <w:rFonts w:ascii="EucrosiaUPC" w:eastAsiaTheme="minorHAnsi" w:hAnsi="EucrosiaUPC" w:cs="EucrosiaUPC"/>
          <w:sz w:val="40"/>
          <w:szCs w:val="40"/>
        </w:rPr>
        <w:t>Chonoo</w:t>
      </w:r>
      <w:r w:rsidRPr="00337D73">
        <w:rPr>
          <w:rFonts w:ascii="EucrosiaUPC" w:eastAsiaTheme="minorHAnsi" w:hAnsi="EucrosiaUPC" w:cs="EucrosiaUPC"/>
          <w:sz w:val="40"/>
          <w:szCs w:val="40"/>
        </w:rPr>
        <w:tab/>
      </w:r>
      <w:r w:rsidRPr="00337D73">
        <w:rPr>
          <w:rFonts w:ascii="EucrosiaUPC" w:eastAsiaTheme="minorHAnsi" w:hAnsi="EucrosiaUPC" w:cs="EucrosiaUPC"/>
          <w:sz w:val="40"/>
          <w:szCs w:val="40"/>
        </w:rPr>
        <w:tab/>
        <w:t>5730213047</w:t>
      </w:r>
    </w:p>
    <w:p w14:paraId="3AE3CC9D" w14:textId="77777777" w:rsidR="00E579AD" w:rsidRPr="00337D73" w:rsidRDefault="00E579AD" w:rsidP="00866F95">
      <w:pPr>
        <w:spacing w:after="160"/>
        <w:rPr>
          <w:rFonts w:ascii="EucrosiaUPC" w:eastAsiaTheme="minorHAnsi" w:hAnsi="EucrosiaUPC" w:cs="EucrosiaUPC"/>
        </w:rPr>
      </w:pPr>
    </w:p>
    <w:p w14:paraId="502D7A07" w14:textId="77777777" w:rsidR="00E579AD" w:rsidRPr="00337D73" w:rsidRDefault="00E579AD" w:rsidP="00866F95">
      <w:pPr>
        <w:tabs>
          <w:tab w:val="left" w:pos="2460"/>
        </w:tabs>
        <w:jc w:val="center"/>
        <w:rPr>
          <w:rFonts w:ascii="EucrosiaUPC" w:eastAsiaTheme="minorHAnsi" w:hAnsi="EucrosiaUPC" w:cs="EucrosiaUPC"/>
        </w:rPr>
      </w:pPr>
    </w:p>
    <w:p w14:paraId="7B9DA76E" w14:textId="77777777" w:rsidR="00042CB2" w:rsidRPr="00337D73" w:rsidRDefault="00042CB2" w:rsidP="00866F95">
      <w:pPr>
        <w:tabs>
          <w:tab w:val="left" w:pos="2460"/>
        </w:tabs>
        <w:jc w:val="center"/>
        <w:rPr>
          <w:rFonts w:ascii="EucrosiaUPC" w:eastAsiaTheme="minorHAnsi" w:hAnsi="EucrosiaUPC" w:cs="EucrosiaUPC"/>
        </w:rPr>
      </w:pPr>
    </w:p>
    <w:p w14:paraId="7BAF33F5" w14:textId="30562989" w:rsidR="00E579AD" w:rsidRPr="00337D73" w:rsidRDefault="0080183B" w:rsidP="00866F95">
      <w:pPr>
        <w:spacing w:after="160"/>
        <w:jc w:val="right"/>
        <w:rPr>
          <w:rFonts w:ascii="FreesiaUPC" w:eastAsiaTheme="minorHAnsi" w:hAnsi="FreesiaUPC" w:cs="FreesiaUPC"/>
          <w:sz w:val="40"/>
          <w:szCs w:val="40"/>
          <w:cs/>
        </w:rPr>
        <w:sectPr w:rsidR="00E579AD" w:rsidRPr="00337D73" w:rsidSect="00057DEB">
          <w:footerReference w:type="default" r:id="rId9"/>
          <w:pgSz w:w="11907" w:h="16840" w:code="9"/>
          <w:pgMar w:top="568" w:right="1080" w:bottom="1440" w:left="1080" w:header="720" w:footer="57" w:gutter="0"/>
          <w:pgNumType w:start="1"/>
          <w:cols w:space="720"/>
          <w:titlePg/>
          <w:docGrid w:linePitch="299"/>
        </w:sectPr>
      </w:pPr>
      <w:r w:rsidRPr="00337D73">
        <w:rPr>
          <w:rFonts w:ascii="FreesiaUPC" w:eastAsiaTheme="minorHAnsi" w:hAnsi="FreesiaUPC" w:cs="FreesiaUPC"/>
          <w:sz w:val="40"/>
          <w:szCs w:val="40"/>
        </w:rPr>
        <w:t>7 November</w:t>
      </w:r>
      <w:r w:rsidR="00E579AD" w:rsidRPr="00337D73">
        <w:rPr>
          <w:rFonts w:ascii="FreesiaUPC" w:eastAsiaTheme="minorHAnsi" w:hAnsi="FreesiaUPC" w:cs="FreesiaUPC"/>
          <w:sz w:val="40"/>
          <w:szCs w:val="40"/>
        </w:rPr>
        <w:t>, 2016</w:t>
      </w:r>
    </w:p>
    <w:p w14:paraId="7B17ED7E" w14:textId="77777777" w:rsidR="00E579AD" w:rsidRPr="00337D73" w:rsidRDefault="00E579AD" w:rsidP="00866F95">
      <w:pPr>
        <w:pStyle w:val="af0"/>
        <w:spacing w:line="240" w:lineRule="auto"/>
        <w:rPr>
          <w:rFonts w:ascii="EucrosiaUPC" w:hAnsi="EucrosiaUPC" w:cs="EucrosiaUPC"/>
          <w:b/>
          <w:bCs/>
        </w:rPr>
      </w:pPr>
      <w:r w:rsidRPr="00337D73">
        <w:rPr>
          <w:rFonts w:ascii="EucrosiaUPC" w:hAnsi="EucrosiaUPC" w:cs="EucrosiaUPC"/>
          <w:b/>
          <w:bCs/>
        </w:rPr>
        <w:lastRenderedPageBreak/>
        <w:t>Table of Contents</w:t>
      </w:r>
    </w:p>
    <w:p w14:paraId="74CC357F" w14:textId="77777777" w:rsidR="00337D73" w:rsidRPr="00337D73" w:rsidRDefault="00337D73" w:rsidP="00337D73">
      <w:pPr>
        <w:rPr>
          <w:rFonts w:ascii="EucrosiaUPC" w:hAnsi="EucrosiaUPC" w:cs="EucrosiaUPC"/>
          <w:sz w:val="16"/>
          <w:szCs w:val="16"/>
          <w:rtl/>
          <w:cs/>
          <w:lang w:bidi="ar-SA"/>
        </w:rPr>
      </w:pPr>
    </w:p>
    <w:p w14:paraId="230F41B0" w14:textId="77777777" w:rsidR="00E7550B" w:rsidRPr="00337D73" w:rsidRDefault="00E579AD" w:rsidP="00337D73">
      <w:pPr>
        <w:pStyle w:val="11"/>
        <w:spacing w:line="276" w:lineRule="auto"/>
        <w:rPr>
          <w:rFonts w:eastAsiaTheme="minorEastAsia"/>
        </w:rPr>
      </w:pPr>
      <w:r w:rsidRPr="00337D73">
        <w:fldChar w:fldCharType="begin"/>
      </w:r>
      <w:r w:rsidRPr="00337D73">
        <w:instrText xml:space="preserve"> TOC \o </w:instrText>
      </w:r>
      <w:r w:rsidRPr="00337D73">
        <w:rPr>
          <w:cs/>
        </w:rPr>
        <w:instrText>"</w:instrText>
      </w:r>
      <w:r w:rsidRPr="00337D73">
        <w:instrText>1</w:instrText>
      </w:r>
      <w:r w:rsidRPr="00337D73">
        <w:rPr>
          <w:cs/>
        </w:rPr>
        <w:instrText>-</w:instrText>
      </w:r>
      <w:r w:rsidRPr="00337D73">
        <w:instrText>3</w:instrText>
      </w:r>
      <w:r w:rsidRPr="00337D73">
        <w:rPr>
          <w:cs/>
        </w:rPr>
        <w:instrText xml:space="preserve">" </w:instrText>
      </w:r>
      <w:r w:rsidRPr="00337D73">
        <w:instrText xml:space="preserve">\h \z \u </w:instrText>
      </w:r>
      <w:r w:rsidRPr="00337D73">
        <w:fldChar w:fldCharType="separate"/>
      </w:r>
      <w:hyperlink w:anchor="_Toc466503220" w:history="1">
        <w:r w:rsidR="00E7550B" w:rsidRPr="00337D73">
          <w:rPr>
            <w:rStyle w:val="aa"/>
          </w:rPr>
          <w:t>1</w:t>
        </w:r>
        <w:r w:rsidR="00E7550B" w:rsidRPr="00337D73">
          <w:rPr>
            <w:rStyle w:val="aa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aa"/>
          </w:rPr>
          <w:t>Revision History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_Toc466503220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303387">
          <w:rPr>
            <w:webHidden/>
          </w:rPr>
          <w:t>1</w:t>
        </w:r>
        <w:r w:rsidR="00E7550B" w:rsidRPr="00337D73">
          <w:rPr>
            <w:webHidden/>
          </w:rPr>
          <w:fldChar w:fldCharType="end"/>
        </w:r>
      </w:hyperlink>
    </w:p>
    <w:p w14:paraId="1B57C7CB" w14:textId="77777777" w:rsidR="00E7550B" w:rsidRPr="00337D73" w:rsidRDefault="00A33063" w:rsidP="00337D73">
      <w:pPr>
        <w:pStyle w:val="11"/>
        <w:spacing w:line="276" w:lineRule="auto"/>
        <w:rPr>
          <w:rFonts w:eastAsiaTheme="minorEastAsia"/>
        </w:rPr>
      </w:pPr>
      <w:hyperlink w:anchor="_Toc466503221" w:history="1">
        <w:r w:rsidR="00E7550B" w:rsidRPr="00337D73">
          <w:rPr>
            <w:rStyle w:val="aa"/>
          </w:rPr>
          <w:t>2</w:t>
        </w:r>
        <w:r w:rsidR="00E7550B" w:rsidRPr="00337D73">
          <w:rPr>
            <w:rStyle w:val="aa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aa"/>
          </w:rPr>
          <w:t>Use Case Overview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_Toc466503221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303387">
          <w:rPr>
            <w:webHidden/>
          </w:rPr>
          <w:t>1</w:t>
        </w:r>
        <w:r w:rsidR="00E7550B" w:rsidRPr="00337D73">
          <w:rPr>
            <w:webHidden/>
          </w:rPr>
          <w:fldChar w:fldCharType="end"/>
        </w:r>
      </w:hyperlink>
    </w:p>
    <w:p w14:paraId="11987BD5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2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Pharmacy System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1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1D35FFD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3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Sale Order Management 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_Toc466503223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45163CEF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4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Purchases Order Management 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UC20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_Toc466503224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012C765E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5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Products Management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UC30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_Toc466503225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3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1C5A9F3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6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Accounting Management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UC40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_Toc466503226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3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71592CA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7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Inventory Management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UC50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_Toc466503227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1AD279C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8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Staff Management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UC60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_Toc466503228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7AD5741E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29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Use Case Diagram Level 1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Report Management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Sub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System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 xml:space="preserve"> 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UC70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0)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_Toc466503229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9D4AB0A" w14:textId="77777777" w:rsidR="00E7550B" w:rsidRPr="00337D73" w:rsidRDefault="00A33063" w:rsidP="00337D73">
      <w:pPr>
        <w:pStyle w:val="11"/>
        <w:spacing w:line="276" w:lineRule="auto"/>
        <w:rPr>
          <w:rFonts w:eastAsiaTheme="minorEastAsia"/>
        </w:rPr>
      </w:pPr>
      <w:hyperlink w:anchor="_Toc466503230" w:history="1">
        <w:r w:rsidR="00E7550B" w:rsidRPr="00337D73">
          <w:rPr>
            <w:rStyle w:val="aa"/>
          </w:rPr>
          <w:t>3</w:t>
        </w:r>
        <w:r w:rsidR="00E7550B" w:rsidRPr="00337D73">
          <w:rPr>
            <w:rStyle w:val="aa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aa"/>
          </w:rPr>
          <w:t>System Structure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_Toc466503230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303387">
          <w:rPr>
            <w:webHidden/>
          </w:rPr>
          <w:t>5</w:t>
        </w:r>
        <w:r w:rsidR="00E7550B" w:rsidRPr="00337D73">
          <w:rPr>
            <w:webHidden/>
          </w:rPr>
          <w:fldChar w:fldCharType="end"/>
        </w:r>
      </w:hyperlink>
    </w:p>
    <w:p w14:paraId="1EB2A07C" w14:textId="77777777" w:rsidR="00E7550B" w:rsidRPr="00337D73" w:rsidRDefault="00A33063" w:rsidP="00337D73">
      <w:pPr>
        <w:pStyle w:val="11"/>
        <w:spacing w:line="276" w:lineRule="auto"/>
        <w:rPr>
          <w:rFonts w:eastAsiaTheme="minorEastAsia"/>
        </w:rPr>
      </w:pPr>
      <w:hyperlink w:anchor="_Toc466503231" w:history="1">
        <w:r w:rsidR="00E7550B" w:rsidRPr="00337D73">
          <w:rPr>
            <w:rStyle w:val="aa"/>
          </w:rPr>
          <w:t>4</w:t>
        </w:r>
        <w:r w:rsidR="00E7550B" w:rsidRPr="00337D73">
          <w:rPr>
            <w:rStyle w:val="aa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aa"/>
          </w:rPr>
          <w:t>Static Structure and Data Analysis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_Toc466503231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303387">
          <w:rPr>
            <w:webHidden/>
          </w:rPr>
          <w:t>6</w:t>
        </w:r>
        <w:r w:rsidR="00E7550B" w:rsidRPr="00337D73">
          <w:rPr>
            <w:webHidden/>
          </w:rPr>
          <w:fldChar w:fldCharType="end"/>
        </w:r>
      </w:hyperlink>
    </w:p>
    <w:p w14:paraId="45C38692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32" w:history="1"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>1 Model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>View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 xml:space="preserve">Controller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</w:rPr>
          <w:t>(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>MVC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</w:rPr>
          <w:t xml:space="preserve">)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</w:rPr>
          <w:t>Model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_Toc466503232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790E5A7D" w14:textId="63DD0CD6" w:rsidR="00E7550B" w:rsidRPr="00337D73" w:rsidRDefault="00A33063" w:rsidP="00337D73">
      <w:pPr>
        <w:pStyle w:val="31"/>
        <w:tabs>
          <w:tab w:val="clear" w:pos="9360"/>
          <w:tab w:val="left" w:pos="1100"/>
          <w:tab w:val="left" w:pos="9781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3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Sale Order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</w:t>
        </w:r>
        <w:r w:rsidR="008431A2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  <w:cs/>
            <w:lang w:bidi="th-TH"/>
          </w:rPr>
          <w:t xml:space="preserve"> </w:t>
        </w:r>
        <w:r w:rsidR="008431A2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_Toc466503233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 w:val="32"/>
            <w:szCs w:val="32"/>
          </w:rPr>
          <w:t>7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36B26A3E" w14:textId="77777777" w:rsidR="00E7550B" w:rsidRPr="00337D73" w:rsidRDefault="00A33063" w:rsidP="00337D73">
      <w:pPr>
        <w:pStyle w:val="31"/>
        <w:tabs>
          <w:tab w:val="clear" w:pos="9360"/>
          <w:tab w:val="left" w:pos="1100"/>
          <w:tab w:val="right" w:pos="9923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4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2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Purchases Order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_Toc466503234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 w:val="32"/>
            <w:szCs w:val="32"/>
          </w:rPr>
          <w:t>8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75A297AC" w14:textId="3F461C14" w:rsidR="00E7550B" w:rsidRPr="00337D73" w:rsidRDefault="00A33063" w:rsidP="00337D73">
      <w:pPr>
        <w:pStyle w:val="31"/>
        <w:tabs>
          <w:tab w:val="clear" w:pos="9360"/>
          <w:tab w:val="left" w:pos="1100"/>
          <w:tab w:val="left" w:pos="9781"/>
        </w:tabs>
        <w:spacing w:line="276" w:lineRule="auto"/>
        <w:ind w:right="-142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5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3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Products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_Toc466503235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 w:val="32"/>
            <w:szCs w:val="32"/>
          </w:rPr>
          <w:t>9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79A1A8CD" w14:textId="77777777" w:rsidR="00E7550B" w:rsidRPr="00337D73" w:rsidRDefault="00A33063" w:rsidP="00337D73">
      <w:pPr>
        <w:pStyle w:val="31"/>
        <w:tabs>
          <w:tab w:val="clear" w:pos="9360"/>
          <w:tab w:val="left" w:pos="1100"/>
          <w:tab w:val="right" w:pos="10206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6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Accounting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_Toc466503236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 w:val="32"/>
            <w:szCs w:val="32"/>
          </w:rPr>
          <w:t>10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49D5C279" w14:textId="77777777" w:rsidR="00E7550B" w:rsidRPr="00337D73" w:rsidRDefault="00A33063" w:rsidP="00337D73">
      <w:pPr>
        <w:pStyle w:val="31"/>
        <w:tabs>
          <w:tab w:val="clear" w:pos="9360"/>
          <w:tab w:val="left" w:pos="1100"/>
          <w:tab w:val="right" w:pos="10206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7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5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Inventory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_Toc466503237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 w:val="32"/>
            <w:szCs w:val="32"/>
          </w:rPr>
          <w:t>10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28927B7E" w14:textId="77777777" w:rsidR="00E7550B" w:rsidRPr="00337D73" w:rsidRDefault="00A33063" w:rsidP="00337D73">
      <w:pPr>
        <w:pStyle w:val="31"/>
        <w:tabs>
          <w:tab w:val="clear" w:pos="9360"/>
          <w:tab w:val="left" w:pos="1100"/>
          <w:tab w:val="right" w:pos="10206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8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6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Staff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_Toc466503238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 w:val="32"/>
            <w:szCs w:val="32"/>
          </w:rPr>
          <w:t>12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16985AF5" w14:textId="77777777" w:rsidR="00E7550B" w:rsidRPr="00337D73" w:rsidRDefault="00A33063" w:rsidP="00337D73">
      <w:pPr>
        <w:pStyle w:val="31"/>
        <w:tabs>
          <w:tab w:val="clear" w:pos="9360"/>
          <w:tab w:val="left" w:pos="1100"/>
          <w:tab w:val="right" w:pos="9923"/>
        </w:tabs>
        <w:spacing w:line="276" w:lineRule="auto"/>
        <w:ind w:right="0"/>
        <w:rPr>
          <w:rFonts w:ascii="EucrosiaUPC" w:eastAsiaTheme="minorEastAsia" w:hAnsi="EucrosiaUPC" w:cs="EucrosiaUPC"/>
          <w:noProof/>
          <w:color w:val="auto"/>
          <w:sz w:val="32"/>
          <w:szCs w:val="32"/>
          <w:lang w:bidi="th-TH"/>
        </w:rPr>
      </w:pPr>
      <w:hyperlink w:anchor="_Toc466503239" w:history="1"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1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7</w:t>
        </w:r>
        <w:r w:rsidR="00E7550B" w:rsidRPr="00337D73">
          <w:rPr>
            <w:rFonts w:ascii="EucrosiaUPC" w:eastAsiaTheme="minorEastAsia" w:hAnsi="EucrosiaUPC" w:cs="EucrosiaUPC"/>
            <w:noProof/>
            <w:color w:val="auto"/>
            <w:sz w:val="32"/>
            <w:szCs w:val="32"/>
            <w:lang w:bidi="th-TH"/>
          </w:rPr>
          <w:tab/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 xml:space="preserve"> MVC Model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 xml:space="preserve">: 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Report Management Sub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  <w:cs/>
            <w:lang w:bidi="th-TH"/>
          </w:rPr>
          <w:t>-</w:t>
        </w:r>
        <w:r w:rsidR="00E7550B" w:rsidRPr="00337D73">
          <w:rPr>
            <w:rStyle w:val="aa"/>
            <w:rFonts w:ascii="EucrosiaUPC" w:hAnsi="EucrosiaUPC" w:cs="EucrosiaUPC"/>
            <w:noProof/>
            <w:sz w:val="32"/>
            <w:szCs w:val="32"/>
          </w:rPr>
          <w:t>System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instrText xml:space="preserve"> PAGEREF _Toc466503239 \h </w:instrTex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 w:val="32"/>
            <w:szCs w:val="32"/>
          </w:rPr>
          <w:t>13</w:t>
        </w:r>
        <w:r w:rsidR="00E7550B" w:rsidRPr="00337D73">
          <w:rPr>
            <w:rFonts w:ascii="EucrosiaUPC" w:hAnsi="EucrosiaUPC" w:cs="EucrosiaUPC"/>
            <w:noProof/>
            <w:webHidden/>
            <w:sz w:val="32"/>
            <w:szCs w:val="32"/>
          </w:rPr>
          <w:fldChar w:fldCharType="end"/>
        </w:r>
      </w:hyperlink>
    </w:p>
    <w:p w14:paraId="6DE615BC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0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4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.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2 Entity Class Model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_Toc466503240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14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EDCB7FF" w14:textId="77777777" w:rsidR="00E7550B" w:rsidRPr="00337D73" w:rsidRDefault="00A33063" w:rsidP="00337D73">
      <w:pPr>
        <w:pStyle w:val="11"/>
        <w:spacing w:line="276" w:lineRule="auto"/>
        <w:rPr>
          <w:rFonts w:eastAsiaTheme="minorEastAsia"/>
        </w:rPr>
      </w:pPr>
      <w:hyperlink w:anchor="_Toc466503241" w:history="1">
        <w:r w:rsidR="00E7550B" w:rsidRPr="00337D73">
          <w:rPr>
            <w:rStyle w:val="aa"/>
          </w:rPr>
          <w:t>5</w:t>
        </w:r>
        <w:r w:rsidR="00E7550B" w:rsidRPr="00337D73">
          <w:rPr>
            <w:rStyle w:val="aa"/>
            <w:cs/>
          </w:rPr>
          <w:t>.</w:t>
        </w:r>
        <w:r w:rsidR="00E7550B" w:rsidRPr="00337D73">
          <w:rPr>
            <w:rFonts w:eastAsiaTheme="minorEastAsia"/>
          </w:rPr>
          <w:tab/>
        </w:r>
        <w:r w:rsidR="00E7550B" w:rsidRPr="00337D73">
          <w:rPr>
            <w:rStyle w:val="aa"/>
          </w:rPr>
          <w:t>System Behaviour Model</w:t>
        </w:r>
        <w:r w:rsidR="00E7550B" w:rsidRPr="00337D73">
          <w:rPr>
            <w:webHidden/>
          </w:rPr>
          <w:tab/>
        </w:r>
        <w:r w:rsidR="00E7550B" w:rsidRPr="00337D73">
          <w:rPr>
            <w:webHidden/>
          </w:rPr>
          <w:fldChar w:fldCharType="begin"/>
        </w:r>
        <w:r w:rsidR="00E7550B" w:rsidRPr="00337D73">
          <w:rPr>
            <w:webHidden/>
          </w:rPr>
          <w:instrText xml:space="preserve"> PAGEREF _Toc466503241 \h </w:instrText>
        </w:r>
        <w:r w:rsidR="00E7550B" w:rsidRPr="00337D73">
          <w:rPr>
            <w:webHidden/>
          </w:rPr>
        </w:r>
        <w:r w:rsidR="00E7550B" w:rsidRPr="00337D73">
          <w:rPr>
            <w:webHidden/>
          </w:rPr>
          <w:fldChar w:fldCharType="separate"/>
        </w:r>
        <w:r w:rsidR="00303387">
          <w:rPr>
            <w:webHidden/>
          </w:rPr>
          <w:t>15</w:t>
        </w:r>
        <w:r w:rsidR="00E7550B" w:rsidRPr="00337D73">
          <w:rPr>
            <w:webHidden/>
          </w:rPr>
          <w:fldChar w:fldCharType="end"/>
        </w:r>
      </w:hyperlink>
    </w:p>
    <w:p w14:paraId="648B7E49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2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sale order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15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678AFC1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3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products to orders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_Toc466503243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15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EFB54E7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4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Delete products from orders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_Toc466503244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16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AF5214C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5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Save orders to database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_Toc466503245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16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90B325B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6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purchases order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_Toc466503246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17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D97AD6A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7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products to purchases orders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_Toc466503247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17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EE4ABF9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8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Delete products from purchases order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_Toc466503248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18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5A66205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49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Print purchases order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_Toc466503249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18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B0B4FAD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0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new product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_Toc466503250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19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2BFC9556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1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Delete product list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_Toc466503251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19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3F9D6E4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2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Edit product list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20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72B5A9B7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3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Check product stock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_Toc466503253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20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E3CB6DC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4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revenue report and print revenue report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_Toc466503254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21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A3FE69F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5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expense report and print expense report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_Toc466503255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21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407F2D4A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6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Product on Shelves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_Toc466503256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22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9F94D51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7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Edit Product on Shelves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_Toc466503257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22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C1809AC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8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View Product on Shelves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_Toc466503258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23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137DEE1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59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Check Number of Product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_Toc466503259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23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76E3DF2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0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Stock of Product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_Toc466503260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B4B4F73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1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Edit Stock of Product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_Toc466503261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24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33339CC9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2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Add new employee details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_Toc466503262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E1292B9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3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Edit employee details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_Toc466503263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25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0993BCE5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4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Delete employee details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_Toc466503264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26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03C25012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5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Change permission of employees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_Toc466503265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26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08682D4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6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daily sales report and print daily sale report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_Toc466503266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5355D302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7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monthly sales report and print monthly sale report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_Toc466503267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27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1E8CE552" w14:textId="77777777" w:rsidR="00E7550B" w:rsidRPr="00337D73" w:rsidRDefault="00A33063" w:rsidP="00337D73">
      <w:pPr>
        <w:pStyle w:val="23"/>
        <w:spacing w:line="276" w:lineRule="auto"/>
        <w:rPr>
          <w:rFonts w:ascii="EucrosiaUPC" w:eastAsiaTheme="minorEastAsia" w:hAnsi="EucrosiaUPC" w:cs="EucrosiaUPC"/>
          <w:noProof/>
          <w:szCs w:val="32"/>
        </w:rPr>
      </w:pPr>
      <w:hyperlink w:anchor="_Toc466503268" w:history="1"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 xml:space="preserve">Sequence Diagram demonstrating operation 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“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lang w:val="en-GB"/>
          </w:rPr>
          <w:t>Create annual sales report and print annual sale report</w:t>
        </w:r>
        <w:r w:rsidR="00E7550B" w:rsidRPr="00337D73">
          <w:rPr>
            <w:rStyle w:val="aa"/>
            <w:rFonts w:ascii="EucrosiaUPC" w:hAnsi="EucrosiaUPC" w:cs="EucrosiaUPC"/>
            <w:noProof/>
            <w:szCs w:val="32"/>
            <w:cs/>
            <w:lang w:val="en-GB"/>
          </w:rPr>
          <w:t>”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tab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begin"/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instrText xml:space="preserve"> PAGEREF _Toc466503268 \h </w:instrTex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separate"/>
        </w:r>
        <w:r w:rsidR="00303387">
          <w:rPr>
            <w:rFonts w:ascii="EucrosiaUPC" w:hAnsi="EucrosiaUPC" w:cs="EucrosiaUPC"/>
            <w:noProof/>
            <w:webHidden/>
            <w:szCs w:val="32"/>
          </w:rPr>
          <w:t>28</w:t>
        </w:r>
        <w:r w:rsidR="00E7550B" w:rsidRPr="00337D73">
          <w:rPr>
            <w:rFonts w:ascii="EucrosiaUPC" w:hAnsi="EucrosiaUPC" w:cs="EucrosiaUPC"/>
            <w:noProof/>
            <w:webHidden/>
            <w:szCs w:val="32"/>
          </w:rPr>
          <w:fldChar w:fldCharType="end"/>
        </w:r>
      </w:hyperlink>
    </w:p>
    <w:p w14:paraId="67634CAD" w14:textId="77777777" w:rsidR="00E579AD" w:rsidRPr="00E7550B" w:rsidRDefault="00E579AD" w:rsidP="00337D73">
      <w:pPr>
        <w:spacing w:line="276" w:lineRule="auto"/>
        <w:rPr>
          <w:rFonts w:ascii="EucrosiaUPC" w:hAnsi="EucrosiaUPC" w:cs="EucrosiaUPC"/>
        </w:rPr>
      </w:pPr>
      <w:r w:rsidRPr="00337D73">
        <w:rPr>
          <w:rFonts w:ascii="EucrosiaUPC" w:hAnsi="EucrosiaUPC" w:cs="EucrosiaUPC"/>
          <w:b/>
          <w:bCs/>
          <w:noProof/>
        </w:rPr>
        <w:fldChar w:fldCharType="end"/>
      </w:r>
    </w:p>
    <w:p w14:paraId="67817C03" w14:textId="300C5337" w:rsidR="00E579AD" w:rsidRPr="009A3A66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6EEA0429" w14:textId="195AD551" w:rsidR="009A3A66" w:rsidRDefault="00B4021B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  <w:cs/>
          <w:lang w:val="en-GB"/>
        </w:rPr>
      </w:pPr>
      <w:r w:rsidRPr="009A3A66">
        <w:rPr>
          <w:rFonts w:ascii="EucrosiaUPC" w:hAnsi="EucrosiaUPC" w:cs="EucrosiaUPC"/>
          <w:b/>
          <w:bCs/>
          <w:noProof/>
          <w:sz w:val="32"/>
          <w:szCs w:val="32"/>
          <w:cs/>
          <w:lang w:val="en-GB"/>
        </w:rPr>
        <w:tab/>
      </w:r>
    </w:p>
    <w:p w14:paraId="209071AF" w14:textId="77777777" w:rsidR="009A3A66" w:rsidRPr="009A3A66" w:rsidRDefault="009A3A66" w:rsidP="009A3A66">
      <w:pPr>
        <w:rPr>
          <w:cs/>
          <w:lang w:val="en-GB"/>
        </w:rPr>
      </w:pPr>
    </w:p>
    <w:p w14:paraId="450E012F" w14:textId="77777777" w:rsidR="009A3A66" w:rsidRPr="009A3A66" w:rsidRDefault="009A3A66" w:rsidP="009A3A66">
      <w:pPr>
        <w:rPr>
          <w:cs/>
          <w:lang w:val="en-GB"/>
        </w:rPr>
      </w:pPr>
    </w:p>
    <w:p w14:paraId="351FA71C" w14:textId="77777777" w:rsidR="009A3A66" w:rsidRPr="009A3A66" w:rsidRDefault="009A3A66" w:rsidP="009A3A66">
      <w:pPr>
        <w:rPr>
          <w:cs/>
          <w:lang w:val="en-GB"/>
        </w:rPr>
      </w:pPr>
    </w:p>
    <w:p w14:paraId="7E390204" w14:textId="08842E2E" w:rsidR="00B4021B" w:rsidRPr="009A3A66" w:rsidRDefault="009A3A66" w:rsidP="009A3A66">
      <w:pPr>
        <w:tabs>
          <w:tab w:val="left" w:pos="3996"/>
        </w:tabs>
        <w:rPr>
          <w:cs/>
          <w:lang w:val="en-GB"/>
        </w:rPr>
        <w:sectPr w:rsidR="00B4021B" w:rsidRPr="009A3A66" w:rsidSect="008431A2">
          <w:pgSz w:w="11906" w:h="16838"/>
          <w:pgMar w:top="1440" w:right="849" w:bottom="1440" w:left="1134" w:header="708" w:footer="708" w:gutter="0"/>
          <w:cols w:space="708"/>
          <w:docGrid w:linePitch="360"/>
        </w:sectPr>
      </w:pPr>
      <w:r>
        <w:rPr>
          <w:lang w:val="en-GB"/>
        </w:rPr>
        <w:tab/>
      </w:r>
    </w:p>
    <w:p w14:paraId="35F7F2AA" w14:textId="77777777" w:rsidR="00E579AD" w:rsidRPr="004D1A3A" w:rsidRDefault="00E579AD" w:rsidP="00120E53">
      <w:pPr>
        <w:pStyle w:val="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bookmarkStart w:id="0" w:name="_Toc466503220"/>
      <w:r w:rsidRPr="004D1A3A">
        <w:rPr>
          <w:rFonts w:ascii="EucrosiaUPC" w:hAnsi="EucrosiaUPC" w:cs="EucrosiaUPC"/>
          <w:szCs w:val="32"/>
          <w:lang w:val="en-GB"/>
        </w:rPr>
        <w:lastRenderedPageBreak/>
        <w:t>Revision History</w:t>
      </w:r>
      <w:bookmarkEnd w:id="0"/>
    </w:p>
    <w:p w14:paraId="04252E04" w14:textId="77777777" w:rsidR="00E579AD" w:rsidRPr="004B3F41" w:rsidRDefault="00E579AD" w:rsidP="00866F95">
      <w:pPr>
        <w:pStyle w:val="a4"/>
        <w:rPr>
          <w:rFonts w:ascii="TH SarabunPSK" w:hAnsi="TH SarabunPSK" w:cs="TH SarabunPSK"/>
          <w:b/>
          <w:bCs/>
          <w:noProof/>
          <w:sz w:val="16"/>
          <w:szCs w:val="16"/>
          <w:lang w:val="en-GB"/>
        </w:rPr>
      </w:pPr>
    </w:p>
    <w:tbl>
      <w:tblPr>
        <w:tblW w:w="0" w:type="auto"/>
        <w:tblInd w:w="9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55"/>
        <w:gridCol w:w="1226"/>
        <w:gridCol w:w="3168"/>
        <w:gridCol w:w="908"/>
      </w:tblGrid>
      <w:tr w:rsidR="00E579AD" w:rsidRPr="00337D73" w14:paraId="70F9FB1B" w14:textId="77777777" w:rsidTr="009B6E19">
        <w:tc>
          <w:tcPr>
            <w:tcW w:w="2155" w:type="dxa"/>
          </w:tcPr>
          <w:p w14:paraId="21630328" w14:textId="77777777" w:rsidR="00E579AD" w:rsidRPr="00337D73" w:rsidRDefault="00E579AD" w:rsidP="00866F95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</w:pPr>
            <w:r w:rsidRPr="009B6E19"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  <w:t>Name</w:t>
            </w:r>
          </w:p>
        </w:tc>
        <w:tc>
          <w:tcPr>
            <w:tcW w:w="1226" w:type="dxa"/>
          </w:tcPr>
          <w:p w14:paraId="6E7CD5BE" w14:textId="77777777" w:rsidR="00E579AD" w:rsidRPr="00337D73" w:rsidRDefault="00E579AD" w:rsidP="00866F95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</w:pPr>
            <w:r w:rsidRPr="00337D73"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  <w:t>Date</w:t>
            </w:r>
          </w:p>
        </w:tc>
        <w:tc>
          <w:tcPr>
            <w:tcW w:w="3168" w:type="dxa"/>
          </w:tcPr>
          <w:p w14:paraId="4620CD6A" w14:textId="77777777" w:rsidR="00E579AD" w:rsidRPr="00337D73" w:rsidRDefault="00E579AD" w:rsidP="00866F95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</w:pPr>
            <w:r w:rsidRPr="00337D73"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  <w:t>Description</w:t>
            </w:r>
          </w:p>
        </w:tc>
        <w:tc>
          <w:tcPr>
            <w:tcW w:w="908" w:type="dxa"/>
          </w:tcPr>
          <w:p w14:paraId="73752ADB" w14:textId="77777777" w:rsidR="00E579AD" w:rsidRPr="00337D73" w:rsidRDefault="00E579AD" w:rsidP="00866F95">
            <w:pPr>
              <w:pStyle w:val="a4"/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</w:pPr>
            <w:r w:rsidRPr="00337D73">
              <w:rPr>
                <w:rFonts w:ascii="EucrosiaUPC" w:hAnsi="EucrosiaUPC" w:cs="EucrosiaUPC"/>
                <w:b/>
                <w:bCs/>
                <w:sz w:val="32"/>
                <w:szCs w:val="32"/>
                <w:lang w:val="en-GB"/>
              </w:rPr>
              <w:t>Version</w:t>
            </w:r>
          </w:p>
        </w:tc>
      </w:tr>
      <w:tr w:rsidR="00E579AD" w:rsidRPr="004B3F41" w14:paraId="12153713" w14:textId="77777777" w:rsidTr="009B6E19">
        <w:tc>
          <w:tcPr>
            <w:tcW w:w="2155" w:type="dxa"/>
          </w:tcPr>
          <w:p w14:paraId="41233C36" w14:textId="34EAA265" w:rsidR="00E579AD" w:rsidRPr="009B6E19" w:rsidRDefault="009B6E19" w:rsidP="00866F95">
            <w:pPr>
              <w:pStyle w:val="a4"/>
              <w:rPr>
                <w:rFonts w:ascii="EucrosiaUPC" w:hAnsi="EucrosiaUPC" w:cs="EucrosiaUPC"/>
                <w:sz w:val="32"/>
                <w:szCs w:val="32"/>
                <w:lang w:val="en-GB"/>
              </w:rPr>
            </w:pP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Pharmacy System</w:t>
            </w:r>
          </w:p>
        </w:tc>
        <w:tc>
          <w:tcPr>
            <w:tcW w:w="1226" w:type="dxa"/>
          </w:tcPr>
          <w:p w14:paraId="7FC9B1C4" w14:textId="0F242D42" w:rsidR="00E579AD" w:rsidRPr="009B6E19" w:rsidRDefault="009B6E19" w:rsidP="009B6E19">
            <w:pPr>
              <w:pStyle w:val="a4"/>
              <w:jc w:val="center"/>
              <w:rPr>
                <w:rFonts w:ascii="EucrosiaUPC" w:hAnsi="EucrosiaUPC" w:cs="EucrosiaUPC"/>
                <w:sz w:val="32"/>
                <w:szCs w:val="32"/>
                <w:lang w:val="en-GB"/>
              </w:rPr>
            </w:pP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10/11/16</w:t>
            </w:r>
          </w:p>
        </w:tc>
        <w:tc>
          <w:tcPr>
            <w:tcW w:w="3168" w:type="dxa"/>
          </w:tcPr>
          <w:p w14:paraId="77B59759" w14:textId="28723921" w:rsidR="00E579AD" w:rsidRPr="009B6E19" w:rsidRDefault="009B6E19" w:rsidP="00866F95">
            <w:pPr>
              <w:pStyle w:val="a4"/>
              <w:rPr>
                <w:rFonts w:ascii="EucrosiaUPC" w:hAnsi="EucrosiaUPC" w:cs="EucrosiaUPC"/>
                <w:sz w:val="32"/>
                <w:szCs w:val="32"/>
                <w:lang w:val="en-GB"/>
              </w:rPr>
            </w:pPr>
            <w:r w:rsidRPr="009B6E19">
              <w:rPr>
                <w:rFonts w:ascii="EucrosiaUPC" w:hAnsi="EucrosiaUPC" w:cs="EucrosiaUPC"/>
                <w:sz w:val="32"/>
                <w:szCs w:val="32"/>
                <w:lang w:val="en-GB"/>
              </w:rPr>
              <w:t>Finished analysis document of Pharmacy system</w:t>
            </w:r>
          </w:p>
        </w:tc>
        <w:tc>
          <w:tcPr>
            <w:tcW w:w="908" w:type="dxa"/>
          </w:tcPr>
          <w:p w14:paraId="0C7C27F2" w14:textId="4CA464D6" w:rsidR="00E579AD" w:rsidRPr="004B3F41" w:rsidRDefault="009B6E19" w:rsidP="009B6E19">
            <w:pPr>
              <w:pStyle w:val="a4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</w:pPr>
            <w:r>
              <w:rPr>
                <w:rFonts w:ascii="TH SarabunPSK" w:hAnsi="TH SarabunPSK" w:cs="TH SarabunPSK"/>
                <w:b/>
                <w:bCs/>
                <w:sz w:val="32"/>
                <w:szCs w:val="32"/>
                <w:lang w:val="en-GB"/>
              </w:rPr>
              <w:t>1.0</w:t>
            </w:r>
          </w:p>
        </w:tc>
      </w:tr>
    </w:tbl>
    <w:p w14:paraId="6F9E50A4" w14:textId="77777777" w:rsidR="000D42F3" w:rsidRPr="000D42F3" w:rsidRDefault="000D42F3" w:rsidP="000D42F3">
      <w:pPr>
        <w:pStyle w:val="1"/>
        <w:ind w:left="360"/>
        <w:rPr>
          <w:rFonts w:ascii="EucrosiaUPC" w:hAnsi="EucrosiaUPC" w:cs="EucrosiaUPC"/>
          <w:sz w:val="16"/>
          <w:szCs w:val="16"/>
          <w:lang w:val="en-GB"/>
        </w:rPr>
      </w:pPr>
      <w:bookmarkStart w:id="1" w:name="_Toc466503221"/>
    </w:p>
    <w:p w14:paraId="5C27CEA4" w14:textId="77777777" w:rsidR="00E579AD" w:rsidRPr="004D1A3A" w:rsidRDefault="00E579AD" w:rsidP="00120E53">
      <w:pPr>
        <w:pStyle w:val="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r w:rsidRPr="004D1A3A">
        <w:rPr>
          <w:rFonts w:ascii="EucrosiaUPC" w:hAnsi="EucrosiaUPC" w:cs="EucrosiaUPC"/>
          <w:szCs w:val="32"/>
          <w:lang w:val="en-GB"/>
        </w:rPr>
        <w:t>Use Case Overview</w:t>
      </w:r>
      <w:bookmarkEnd w:id="1"/>
      <w:r w:rsidRPr="004D1A3A">
        <w:rPr>
          <w:rFonts w:ascii="EucrosiaUPC" w:hAnsi="EucrosiaUPC" w:cs="EucrosiaUPC"/>
          <w:szCs w:val="32"/>
          <w:cs/>
          <w:lang w:val="en-GB"/>
        </w:rPr>
        <w:t xml:space="preserve"> </w:t>
      </w:r>
    </w:p>
    <w:p w14:paraId="7E2F4A75" w14:textId="77777777" w:rsidR="00E579AD" w:rsidRPr="00337D73" w:rsidRDefault="00E579AD" w:rsidP="00433CA8">
      <w:pPr>
        <w:pStyle w:val="2"/>
        <w:ind w:left="360" w:firstLine="360"/>
        <w:rPr>
          <w:rFonts w:ascii="EucrosiaUPC" w:hAnsi="EucrosiaUPC" w:cs="EucrosiaUPC"/>
          <w:lang w:val="en-GB"/>
        </w:rPr>
      </w:pPr>
      <w:bookmarkStart w:id="2" w:name="_Toc466503222"/>
      <w:r w:rsidRPr="00337D73">
        <w:rPr>
          <w:rFonts w:ascii="EucrosiaUPC" w:hAnsi="EucrosiaUPC" w:cs="EucrosiaUPC"/>
          <w:lang w:val="en-GB"/>
        </w:rPr>
        <w:t>Use Case Diagram Level 0</w:t>
      </w:r>
      <w:r w:rsidRPr="00337D73">
        <w:rPr>
          <w:rFonts w:ascii="EucrosiaUPC" w:hAnsi="EucrosiaUPC" w:cs="EucrosiaUPC"/>
          <w:cs/>
          <w:lang w:val="en-GB"/>
        </w:rPr>
        <w:t xml:space="preserve">: </w:t>
      </w:r>
      <w:r w:rsidRPr="00337D73">
        <w:rPr>
          <w:rFonts w:ascii="EucrosiaUPC" w:hAnsi="EucrosiaUPC" w:cs="EucrosiaUPC"/>
          <w:lang w:val="en-GB"/>
        </w:rPr>
        <w:t>Pharmacy System</w:t>
      </w:r>
      <w:bookmarkEnd w:id="2"/>
    </w:p>
    <w:p w14:paraId="77486562" w14:textId="77777777" w:rsidR="00E579AD" w:rsidRPr="004B3F41" w:rsidRDefault="00E579AD" w:rsidP="00866F95">
      <w:pPr>
        <w:pStyle w:val="a4"/>
        <w:rPr>
          <w:rFonts w:ascii="TH SarabunPSK" w:hAnsi="TH SarabunPSK" w:cs="TH SarabunPSK"/>
        </w:rPr>
      </w:pPr>
    </w:p>
    <w:p w14:paraId="2F665C9C" w14:textId="77777777" w:rsidR="00E579AD" w:rsidRPr="004B3F41" w:rsidRDefault="00E579AD" w:rsidP="00866F95">
      <w:pPr>
        <w:pStyle w:val="a4"/>
        <w:jc w:val="center"/>
        <w:rPr>
          <w:rFonts w:ascii="TH SarabunPSK" w:hAnsi="TH SarabunPSK" w:cs="TH SarabunPSK"/>
          <w:lang w:val="en-GB"/>
        </w:rPr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56D2286" wp14:editId="16D23A0F">
            <wp:extent cx="5545419" cy="5650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Downloads\Use case (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419" cy="565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B97D4" w14:textId="77777777" w:rsidR="00E579AD" w:rsidRPr="004B3F41" w:rsidRDefault="00E579AD" w:rsidP="00866F95">
      <w:pPr>
        <w:pStyle w:val="a4"/>
        <w:ind w:left="1440"/>
        <w:rPr>
          <w:rFonts w:ascii="TH SarabunPSK" w:hAnsi="TH SarabunPSK" w:cs="TH SarabunPSK"/>
          <w:lang w:val="en-GB"/>
        </w:rPr>
      </w:pPr>
    </w:p>
    <w:p w14:paraId="42FC5A9C" w14:textId="77777777" w:rsidR="00E579AD" w:rsidRPr="004B3F41" w:rsidRDefault="00E579AD" w:rsidP="00866F95">
      <w:pPr>
        <w:pStyle w:val="a4"/>
        <w:ind w:left="1440"/>
        <w:rPr>
          <w:rFonts w:ascii="TH SarabunPSK" w:hAnsi="TH SarabunPSK" w:cs="TH SarabunPSK"/>
          <w:lang w:val="en-GB"/>
        </w:rPr>
      </w:pPr>
    </w:p>
    <w:p w14:paraId="536FA063" w14:textId="77777777" w:rsidR="0080183B" w:rsidRPr="00E579AD" w:rsidRDefault="0080183B" w:rsidP="00866F95">
      <w:pPr>
        <w:rPr>
          <w:lang w:val="en-GB"/>
        </w:rPr>
      </w:pPr>
    </w:p>
    <w:p w14:paraId="64B96C6A" w14:textId="77777777" w:rsidR="00E579AD" w:rsidRPr="000D42F3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3" w:name="_Toc466503223"/>
      <w:r w:rsidRPr="000D42F3">
        <w:rPr>
          <w:rFonts w:ascii="EucrosiaUPC" w:hAnsi="EucrosiaUPC" w:cs="EucrosiaUPC"/>
          <w:lang w:val="en-GB"/>
        </w:rPr>
        <w:lastRenderedPageBreak/>
        <w:t>Use Case Diagram Level 1</w:t>
      </w:r>
      <w:r w:rsidRPr="000D42F3">
        <w:rPr>
          <w:rFonts w:ascii="EucrosiaUPC" w:hAnsi="EucrosiaUPC" w:cs="EucrosiaUPC"/>
          <w:cs/>
          <w:lang w:val="en-GB"/>
        </w:rPr>
        <w:t xml:space="preserve">: </w:t>
      </w:r>
      <w:r w:rsidRPr="000D42F3">
        <w:rPr>
          <w:rFonts w:ascii="EucrosiaUPC" w:hAnsi="EucrosiaUPC" w:cs="EucrosiaUPC"/>
          <w:lang w:val="en-GB"/>
        </w:rPr>
        <w:t>Sale Order Management Sub</w:t>
      </w:r>
      <w:r w:rsidRPr="000D42F3">
        <w:rPr>
          <w:rFonts w:ascii="EucrosiaUPC" w:hAnsi="EucrosiaUPC" w:cs="EucrosiaUPC"/>
          <w:cs/>
          <w:lang w:val="en-GB"/>
        </w:rPr>
        <w:t>-</w:t>
      </w:r>
      <w:r w:rsidRPr="000D42F3">
        <w:rPr>
          <w:rFonts w:ascii="EucrosiaUPC" w:hAnsi="EucrosiaUPC" w:cs="EucrosiaUPC"/>
          <w:lang w:val="en-GB"/>
        </w:rPr>
        <w:t>System</w:t>
      </w:r>
      <w:r w:rsidRPr="000D42F3">
        <w:rPr>
          <w:rFonts w:ascii="EucrosiaUPC" w:hAnsi="EucrosiaUPC" w:cs="EucrosiaUPC"/>
          <w:cs/>
          <w:lang w:val="en-GB"/>
        </w:rPr>
        <w:t xml:space="preserve"> (</w:t>
      </w:r>
      <w:r w:rsidRPr="000D42F3">
        <w:rPr>
          <w:rFonts w:ascii="EucrosiaUPC" w:hAnsi="EucrosiaUPC" w:cs="EucrosiaUPC"/>
          <w:lang w:val="en-GB"/>
        </w:rPr>
        <w:t>UC</w:t>
      </w:r>
      <w:r w:rsidRPr="000D42F3">
        <w:rPr>
          <w:rFonts w:ascii="EucrosiaUPC" w:hAnsi="EucrosiaUPC" w:cs="EucrosiaUPC"/>
          <w:cs/>
          <w:lang w:val="en-GB"/>
        </w:rPr>
        <w:t>1</w:t>
      </w:r>
      <w:r w:rsidRPr="000D42F3">
        <w:rPr>
          <w:rFonts w:ascii="EucrosiaUPC" w:hAnsi="EucrosiaUPC" w:cs="EucrosiaUPC"/>
          <w:lang w:val="en-GB"/>
        </w:rPr>
        <w:t>0</w:t>
      </w:r>
      <w:r w:rsidRPr="000D42F3">
        <w:rPr>
          <w:rFonts w:ascii="EucrosiaUPC" w:hAnsi="EucrosiaUPC" w:cs="EucrosiaUPC"/>
          <w:cs/>
          <w:lang w:val="en-GB"/>
        </w:rPr>
        <w:t>0)</w:t>
      </w:r>
      <w:bookmarkEnd w:id="3"/>
    </w:p>
    <w:p w14:paraId="38811053" w14:textId="77777777" w:rsidR="00E579AD" w:rsidRPr="004B3F41" w:rsidRDefault="00E579AD" w:rsidP="00866F95">
      <w:pPr>
        <w:pStyle w:val="a4"/>
        <w:jc w:val="center"/>
        <w:rPr>
          <w:rFonts w:ascii="TH SarabunPSK" w:hAnsi="TH SarabunPSK" w:cs="TH SarabunPSK"/>
          <w:lang w:val="en-GB"/>
        </w:rPr>
      </w:pPr>
    </w:p>
    <w:p w14:paraId="795A0D15" w14:textId="77777777" w:rsidR="000D42F3" w:rsidRDefault="00E579AD" w:rsidP="000D42F3">
      <w:pPr>
        <w:pStyle w:val="a4"/>
        <w:keepNext/>
        <w:jc w:val="center"/>
      </w:pPr>
      <w:r w:rsidRPr="004B3F41">
        <w:rPr>
          <w:rFonts w:ascii="TH SarabunPSK" w:hAnsi="TH SarabunPSK" w:cs="TH SarabunPSK"/>
          <w:noProof/>
        </w:rPr>
        <w:drawing>
          <wp:inline distT="0" distB="0" distL="0" distR="0" wp14:anchorId="1A0A20F3" wp14:editId="119ED968">
            <wp:extent cx="4537424" cy="3269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ownloads\UC10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424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F5A2" w14:textId="48122288" w:rsidR="000D42F3" w:rsidRPr="00CF4BCB" w:rsidRDefault="000D42F3" w:rsidP="00E077F3">
      <w:pPr>
        <w:pStyle w:val="af6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Choothong</w:t>
      </w:r>
      <w:proofErr w:type="spellEnd"/>
    </w:p>
    <w:p w14:paraId="78A26464" w14:textId="77777777" w:rsidR="00433CA8" w:rsidRPr="00CF4BCB" w:rsidRDefault="00433CA8" w:rsidP="00E077F3">
      <w:pPr>
        <w:pStyle w:val="a4"/>
        <w:rPr>
          <w:rFonts w:ascii="EucrosiaUPC" w:hAnsi="EucrosiaUPC" w:cs="EucrosiaUPC"/>
          <w:sz w:val="32"/>
          <w:szCs w:val="32"/>
          <w:lang w:val="en-GB"/>
        </w:rPr>
      </w:pPr>
    </w:p>
    <w:p w14:paraId="2F76DE3A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lang w:val="en-GB"/>
        </w:rPr>
      </w:pPr>
    </w:p>
    <w:p w14:paraId="7E38146F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4" w:name="_Toc466503224"/>
      <w:r w:rsidRPr="00CF4BCB">
        <w:rPr>
          <w:rFonts w:ascii="EucrosiaUPC" w:hAnsi="EucrosiaUPC" w:cs="EucrosiaUPC"/>
          <w:lang w:val="en-GB"/>
        </w:rPr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Purchases Order Management 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UC20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4"/>
    </w:p>
    <w:p w14:paraId="4874DD76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  <w:lang w:val="en-GB"/>
        </w:rPr>
      </w:pPr>
      <w:r w:rsidRPr="00CF4BCB">
        <w:rPr>
          <w:rFonts w:ascii="EucrosiaUPC" w:hAnsi="EucrosiaUPC" w:cs="EucrosiaUPC"/>
          <w:b/>
          <w:bCs/>
          <w:sz w:val="32"/>
          <w:szCs w:val="32"/>
          <w:lang w:val="en-GB"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6071711" wp14:editId="290CA811">
            <wp:extent cx="4554855" cy="3268441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Downloads\U20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268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08233" w14:textId="01575B9D" w:rsidR="0080183B" w:rsidRPr="00CF4BCB" w:rsidRDefault="00433CA8" w:rsidP="00E077F3">
      <w:pPr>
        <w:pStyle w:val="a4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69308139" w14:textId="77777777" w:rsidR="00E077F3" w:rsidRPr="00CF4BCB" w:rsidRDefault="00E077F3" w:rsidP="00E077F3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74F1F7C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5" w:name="_Toc466503225"/>
      <w:r w:rsidRPr="00CF4BCB">
        <w:rPr>
          <w:rFonts w:ascii="EucrosiaUPC" w:hAnsi="EucrosiaUPC" w:cs="EucrosiaUPC"/>
          <w:lang w:val="en-GB"/>
        </w:rPr>
        <w:lastRenderedPageBreak/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Products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UC30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5"/>
    </w:p>
    <w:p w14:paraId="7177A8AB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25738DC5" w14:textId="77777777" w:rsidR="00433CA8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  <w:lang w:val="en-GB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5985330" wp14:editId="1FBC4F6D">
            <wp:extent cx="4580890" cy="316783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Downloads\UC30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16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76623" w14:textId="77777777" w:rsidR="00433CA8" w:rsidRPr="00CF4BCB" w:rsidRDefault="00433CA8" w:rsidP="00433CA8">
      <w:pPr>
        <w:ind w:left="113" w:right="113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Sirikul</w:t>
      </w:r>
      <w:proofErr w:type="spellEnd"/>
    </w:p>
    <w:p w14:paraId="08F240E0" w14:textId="77777777" w:rsidR="00433CA8" w:rsidRPr="00CF4BCB" w:rsidRDefault="00433CA8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6ABEEA0" w14:textId="046D3B2C" w:rsidR="00E579AD" w:rsidRPr="00CF4BCB" w:rsidRDefault="00E579AD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CEE63F7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6" w:name="_Toc466503226"/>
      <w:r w:rsidRPr="00CF4BCB">
        <w:rPr>
          <w:rFonts w:ascii="EucrosiaUPC" w:hAnsi="EucrosiaUPC" w:cs="EucrosiaUPC"/>
          <w:lang w:val="en-GB"/>
        </w:rPr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Accounting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UC40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6"/>
    </w:p>
    <w:p w14:paraId="207DCDAE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  <w:lang w:val="en-GB"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63FCD29" wp14:editId="28AE5917">
            <wp:extent cx="4545965" cy="207281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Downloads\UC40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072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8429D" w14:textId="6264ADDF" w:rsidR="00E579AD" w:rsidRPr="00CF4BCB" w:rsidRDefault="00433CA8" w:rsidP="00433CA8">
      <w:pPr>
        <w:pStyle w:val="a4"/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Tanawut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Rungpetnimit</w:t>
      </w:r>
      <w:proofErr w:type="spellEnd"/>
    </w:p>
    <w:p w14:paraId="10302F92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239D9FCD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10831F1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C5235CC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292CB7C8" w14:textId="77777777" w:rsidR="0080183B" w:rsidRPr="00CF4BCB" w:rsidRDefault="0080183B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04DA6A03" w14:textId="77777777" w:rsidR="00E077F3" w:rsidRPr="00CF4BCB" w:rsidRDefault="00E077F3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0A3F4634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7" w:name="_Toc466503227"/>
      <w:r w:rsidRPr="00CF4BCB">
        <w:rPr>
          <w:rFonts w:ascii="EucrosiaUPC" w:hAnsi="EucrosiaUPC" w:cs="EucrosiaUPC"/>
          <w:lang w:val="en-GB"/>
        </w:rPr>
        <w:lastRenderedPageBreak/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Inventory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UC50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7"/>
    </w:p>
    <w:p w14:paraId="3874E2A0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726F4A1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  <w:cs/>
          <w:lang w:val="en-GB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  <w:cs/>
        </w:rPr>
        <w:drawing>
          <wp:inline distT="0" distB="0" distL="0" distR="0" wp14:anchorId="439C8DDD" wp14:editId="67FB2E33">
            <wp:extent cx="4572000" cy="28793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Downloads\5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79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BB79F" w14:textId="5098394A" w:rsidR="00433CA8" w:rsidRPr="00CF4BCB" w:rsidRDefault="00433CA8" w:rsidP="00433CA8">
      <w:pPr>
        <w:pStyle w:val="a4"/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2C83C2E5" w14:textId="77777777" w:rsidR="00E579AD" w:rsidRPr="00CF4BCB" w:rsidRDefault="00E579AD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0AF7E42" w14:textId="77777777" w:rsidR="00433CA8" w:rsidRPr="00CF4BCB" w:rsidRDefault="00433CA8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5D88F26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8" w:name="_Toc466503228"/>
      <w:r w:rsidRPr="00CF4BCB">
        <w:rPr>
          <w:rFonts w:ascii="EucrosiaUPC" w:hAnsi="EucrosiaUPC" w:cs="EucrosiaUPC"/>
          <w:lang w:val="en-GB"/>
        </w:rPr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Staff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UC60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8"/>
    </w:p>
    <w:p w14:paraId="6FF89B57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2F6C4015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2A284F58" wp14:editId="67789D43">
            <wp:extent cx="4606290" cy="2849345"/>
            <wp:effectExtent l="0" t="0" r="381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ELL\Downloads\UC60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290" cy="28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01C76" w14:textId="24CC8BB2" w:rsidR="00433CA8" w:rsidRPr="00CF4BCB" w:rsidRDefault="00433CA8" w:rsidP="00433CA8">
      <w:pPr>
        <w:pStyle w:val="a4"/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Tularak</w:t>
      </w:r>
      <w:proofErr w:type="spellEnd"/>
    </w:p>
    <w:p w14:paraId="66E3399F" w14:textId="77777777" w:rsidR="00E579AD" w:rsidRPr="00CF4BCB" w:rsidRDefault="00E579AD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6267A5B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D30B69E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0DAC921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462C908" w14:textId="77777777" w:rsidR="00E579AD" w:rsidRPr="00CF4BCB" w:rsidRDefault="00E579AD" w:rsidP="00433CA8">
      <w:pPr>
        <w:pStyle w:val="2"/>
        <w:ind w:firstLine="720"/>
        <w:rPr>
          <w:rFonts w:ascii="EucrosiaUPC" w:hAnsi="EucrosiaUPC" w:cs="EucrosiaUPC"/>
          <w:cs/>
          <w:lang w:val="en-GB"/>
        </w:rPr>
      </w:pPr>
      <w:bookmarkStart w:id="9" w:name="_Toc466503229"/>
      <w:r w:rsidRPr="00CF4BCB">
        <w:rPr>
          <w:rFonts w:ascii="EucrosiaUPC" w:hAnsi="EucrosiaUPC" w:cs="EucrosiaUPC"/>
          <w:lang w:val="en-GB"/>
        </w:rPr>
        <w:lastRenderedPageBreak/>
        <w:t>Use Case Diagram Level 1</w:t>
      </w:r>
      <w:r w:rsidRPr="00CF4BCB">
        <w:rPr>
          <w:rFonts w:ascii="EucrosiaUPC" w:hAnsi="EucrosiaUPC" w:cs="EucrosiaUPC"/>
          <w:cs/>
          <w:lang w:val="en-GB"/>
        </w:rPr>
        <w:t xml:space="preserve">: </w:t>
      </w:r>
      <w:r w:rsidRPr="00CF4BCB">
        <w:rPr>
          <w:rFonts w:ascii="EucrosiaUPC" w:hAnsi="EucrosiaUPC" w:cs="EucrosiaUPC"/>
          <w:lang w:val="en-GB"/>
        </w:rPr>
        <w:t>Report Management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Sub</w:t>
      </w:r>
      <w:r w:rsidRPr="00CF4BCB">
        <w:rPr>
          <w:rFonts w:ascii="EucrosiaUPC" w:hAnsi="EucrosiaUPC" w:cs="EucrosiaUPC"/>
          <w:cs/>
          <w:lang w:val="en-GB"/>
        </w:rPr>
        <w:t>-</w:t>
      </w:r>
      <w:r w:rsidRPr="00CF4BCB">
        <w:rPr>
          <w:rFonts w:ascii="EucrosiaUPC" w:hAnsi="EucrosiaUPC" w:cs="EucrosiaUPC"/>
          <w:lang w:val="en-GB"/>
        </w:rPr>
        <w:t>System</w:t>
      </w:r>
      <w:r w:rsidRPr="00CF4BCB">
        <w:rPr>
          <w:rFonts w:ascii="EucrosiaUPC" w:hAnsi="EucrosiaUPC" w:cs="EucrosiaUPC"/>
          <w:cs/>
          <w:lang w:val="en-GB"/>
        </w:rPr>
        <w:t xml:space="preserve"> (</w:t>
      </w:r>
      <w:r w:rsidRPr="00CF4BCB">
        <w:rPr>
          <w:rFonts w:ascii="EucrosiaUPC" w:hAnsi="EucrosiaUPC" w:cs="EucrosiaUPC"/>
          <w:lang w:val="en-GB"/>
        </w:rPr>
        <w:t>UC70</w:t>
      </w:r>
      <w:r w:rsidRPr="00CF4BCB">
        <w:rPr>
          <w:rFonts w:ascii="EucrosiaUPC" w:hAnsi="EucrosiaUPC" w:cs="EucrosiaUPC"/>
          <w:cs/>
          <w:lang w:val="en-GB"/>
        </w:rPr>
        <w:t>0)</w:t>
      </w:r>
      <w:bookmarkEnd w:id="9"/>
    </w:p>
    <w:p w14:paraId="0CC73424" w14:textId="77777777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  <w:lang w:val="en-GB"/>
        </w:rPr>
      </w:pPr>
      <w:r w:rsidRPr="00CF4BCB">
        <w:rPr>
          <w:rFonts w:ascii="EucrosiaUPC" w:hAnsi="EucrosiaUPC" w:cs="EucrosiaUPC"/>
          <w:b/>
          <w:bCs/>
          <w:sz w:val="32"/>
          <w:szCs w:val="32"/>
          <w:lang w:val="en-GB"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935F952" wp14:editId="46AA7A6F">
            <wp:extent cx="4546121" cy="2222751"/>
            <wp:effectExtent l="0" t="0" r="0" b="6350"/>
            <wp:docPr id="44448" name="รูปภาพ 4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8" name="UC70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21" cy="2222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40C292" w14:textId="0D1DD90C" w:rsidR="00433CA8" w:rsidRPr="00CF4BCB" w:rsidRDefault="00433CA8" w:rsidP="00433CA8">
      <w:pPr>
        <w:pStyle w:val="a4"/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>By Natthanicha Chonoo</w:t>
      </w:r>
    </w:p>
    <w:p w14:paraId="512802D9" w14:textId="77777777" w:rsidR="00E579AD" w:rsidRPr="00CF4BCB" w:rsidRDefault="00E579AD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7D0310D3" w14:textId="77777777" w:rsidR="00E077F3" w:rsidRPr="00CF4BCB" w:rsidRDefault="00E077F3" w:rsidP="00433CA8">
      <w:pPr>
        <w:pStyle w:val="a4"/>
        <w:jc w:val="right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39D9043" w14:textId="77777777" w:rsidR="003748DD" w:rsidRPr="00CF4BCB" w:rsidRDefault="00E579AD" w:rsidP="00120E53">
      <w:pPr>
        <w:pStyle w:val="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bookmarkStart w:id="10" w:name="_Toc466503230"/>
      <w:r w:rsidRPr="00CF4BCB">
        <w:rPr>
          <w:rFonts w:ascii="EucrosiaUPC" w:hAnsi="EucrosiaUPC" w:cs="EucrosiaUPC"/>
          <w:szCs w:val="32"/>
          <w:lang w:val="en-GB"/>
        </w:rPr>
        <w:t>System Structure</w:t>
      </w:r>
      <w:bookmarkEnd w:id="10"/>
    </w:p>
    <w:p w14:paraId="778B7C3F" w14:textId="1D9A7C26" w:rsidR="00433CA8" w:rsidRPr="00CF4BCB" w:rsidRDefault="00E077F3" w:rsidP="00E077F3">
      <w:pPr>
        <w:pStyle w:val="a4"/>
        <w:ind w:firstLine="360"/>
        <w:jc w:val="both"/>
        <w:rPr>
          <w:rFonts w:ascii="EucrosiaUPC" w:hAnsi="EucrosiaUPC" w:cs="EucrosiaUPC"/>
          <w:sz w:val="32"/>
          <w:szCs w:val="32"/>
          <w:lang w:val="en-GB"/>
        </w:rPr>
      </w:pPr>
      <w:r w:rsidRPr="00CF4BCB">
        <w:rPr>
          <w:rFonts w:ascii="EucrosiaUPC" w:hAnsi="EucrosiaUPC" w:cs="EucrosiaUPC"/>
          <w:sz w:val="32"/>
          <w:szCs w:val="32"/>
          <w:lang w:val="en-GB"/>
        </w:rPr>
        <w:t>This should use structure chart to express the breakdown of the system to the lowest manageable levels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sz w:val="32"/>
          <w:szCs w:val="32"/>
          <w:lang w:val="en-GB"/>
        </w:rPr>
        <w:t>It is used to show the hierarchical arrangement of the subsystems in a system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sz w:val="32"/>
          <w:szCs w:val="32"/>
          <w:lang w:val="en-GB"/>
        </w:rPr>
        <w:t>Each rectangular box represents a subsystems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sz w:val="32"/>
          <w:szCs w:val="32"/>
          <w:lang w:val="en-GB"/>
        </w:rPr>
        <w:t>The names of the subsystems are written inside the box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sz w:val="32"/>
          <w:szCs w:val="32"/>
          <w:lang w:val="en-GB"/>
        </w:rPr>
        <w:t>An arrow joins two subsystems that have an invocation relationship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>.</w:t>
      </w:r>
    </w:p>
    <w:p w14:paraId="5F3175C4" w14:textId="62893006" w:rsidR="003748DD" w:rsidRPr="00CF4BCB" w:rsidRDefault="00E077F3" w:rsidP="003748DD">
      <w:pPr>
        <w:pStyle w:val="a4"/>
        <w:ind w:left="360"/>
        <w:jc w:val="both"/>
        <w:rPr>
          <w:rFonts w:ascii="EucrosiaUPC" w:hAnsi="EucrosiaUPC" w:cs="EucrosiaUPC"/>
          <w:sz w:val="32"/>
          <w:szCs w:val="32"/>
          <w:lang w:val="en-GB"/>
        </w:rPr>
      </w:pPr>
      <w:r w:rsidRPr="00CF4BCB">
        <w:rPr>
          <w:rFonts w:ascii="EucrosiaUPC" w:hAnsi="EucrosiaUPC" w:cs="EucrosiaUPC"/>
          <w:noProof/>
          <w:sz w:val="32"/>
          <w:szCs w:val="32"/>
        </w:rPr>
        <w:drawing>
          <wp:anchor distT="0" distB="0" distL="114300" distR="114300" simplePos="0" relativeHeight="251715584" behindDoc="0" locked="0" layoutInCell="1" allowOverlap="1" wp14:anchorId="759E121D" wp14:editId="2CF1CA10">
            <wp:simplePos x="0" y="0"/>
            <wp:positionH relativeFrom="column">
              <wp:posOffset>-181478</wp:posOffset>
            </wp:positionH>
            <wp:positionV relativeFrom="paragraph">
              <wp:posOffset>338085</wp:posOffset>
            </wp:positionV>
            <wp:extent cx="6000029" cy="1877043"/>
            <wp:effectExtent l="0" t="0" r="1270" b="9525"/>
            <wp:wrapSquare wrapText="bothSides"/>
            <wp:docPr id="44449" name="รูปภาพ 4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49" name="System Structur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029" cy="1877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FD0C0" w14:textId="1C23C16A" w:rsidR="003748DD" w:rsidRPr="00CF4BCB" w:rsidRDefault="003748DD" w:rsidP="003748DD">
      <w:pPr>
        <w:pStyle w:val="a4"/>
        <w:ind w:left="360"/>
        <w:rPr>
          <w:rFonts w:ascii="EucrosiaUPC" w:hAnsi="EucrosiaUPC" w:cs="EucrosiaUPC"/>
          <w:sz w:val="32"/>
          <w:szCs w:val="32"/>
          <w:lang w:val="en-GB"/>
        </w:rPr>
      </w:pPr>
    </w:p>
    <w:p w14:paraId="4D78027B" w14:textId="77777777" w:rsidR="003748DD" w:rsidRPr="00CF4BCB" w:rsidRDefault="003748DD" w:rsidP="003748DD">
      <w:pPr>
        <w:pStyle w:val="a4"/>
        <w:ind w:left="360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439B8ADD" w14:textId="77777777" w:rsidR="003748DD" w:rsidRPr="00CF4BCB" w:rsidRDefault="003748DD" w:rsidP="003748DD">
      <w:pPr>
        <w:rPr>
          <w:rFonts w:ascii="EucrosiaUPC" w:hAnsi="EucrosiaUPC" w:cs="EucrosiaUPC"/>
          <w:lang w:val="en-GB"/>
        </w:rPr>
      </w:pPr>
    </w:p>
    <w:p w14:paraId="5A911C79" w14:textId="77777777" w:rsidR="00BA546B" w:rsidRPr="00CF4BCB" w:rsidRDefault="00BA546B" w:rsidP="003748DD">
      <w:pPr>
        <w:rPr>
          <w:rFonts w:ascii="EucrosiaUPC" w:hAnsi="EucrosiaUPC" w:cs="EucrosiaUPC"/>
          <w:lang w:val="en-GB"/>
        </w:rPr>
      </w:pPr>
    </w:p>
    <w:p w14:paraId="0BFE3CDB" w14:textId="77777777" w:rsidR="00BA546B" w:rsidRPr="00CF4BCB" w:rsidRDefault="00BA546B" w:rsidP="003748DD">
      <w:pPr>
        <w:rPr>
          <w:rFonts w:ascii="EucrosiaUPC" w:hAnsi="EucrosiaUPC" w:cs="EucrosiaUPC"/>
          <w:lang w:val="en-GB"/>
        </w:rPr>
      </w:pPr>
    </w:p>
    <w:p w14:paraId="33714A71" w14:textId="77777777" w:rsidR="00BA546B" w:rsidRPr="00CF4BCB" w:rsidRDefault="00BA546B" w:rsidP="003748DD">
      <w:pPr>
        <w:rPr>
          <w:rFonts w:ascii="EucrosiaUPC" w:hAnsi="EucrosiaUPC" w:cs="EucrosiaUPC"/>
          <w:lang w:val="en-GB"/>
        </w:rPr>
      </w:pPr>
    </w:p>
    <w:bookmarkStart w:id="11" w:name="_Toc466503231"/>
    <w:p w14:paraId="2226B7D4" w14:textId="61FD8351" w:rsidR="00120E53" w:rsidRPr="00CF4BCB" w:rsidRDefault="00E579AD" w:rsidP="00120E53">
      <w:pPr>
        <w:pStyle w:val="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r w:rsidRPr="00CF4BCB">
        <w:rPr>
          <w:rFonts w:ascii="EucrosiaUPC" w:hAnsi="EucrosiaUPC" w:cs="EucrosiaUPC"/>
          <w:noProof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650BD08" wp14:editId="0270A770">
                <wp:simplePos x="0" y="0"/>
                <wp:positionH relativeFrom="column">
                  <wp:posOffset>6945630</wp:posOffset>
                </wp:positionH>
                <wp:positionV relativeFrom="paragraph">
                  <wp:posOffset>1497330</wp:posOffset>
                </wp:positionV>
                <wp:extent cx="0" cy="155575"/>
                <wp:effectExtent l="11430" t="7620" r="7620" b="8255"/>
                <wp:wrapNone/>
                <wp:docPr id="44418" name="AutoShap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55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E003D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32" o:spid="_x0000_s1026" type="#_x0000_t32" style="position:absolute;margin-left:546.9pt;margin-top:117.9pt;width:0;height:12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"/>
            </w:pict>
          </mc:Fallback>
        </mc:AlternateContent>
      </w:r>
      <w:r w:rsidRPr="00CF4BCB">
        <w:rPr>
          <w:rFonts w:ascii="EucrosiaUPC" w:hAnsi="EucrosiaUPC" w:cs="EucrosiaUPC"/>
          <w:szCs w:val="32"/>
          <w:lang w:val="en-GB"/>
        </w:rPr>
        <w:t>Static Structure and Data Analysi</w:t>
      </w:r>
      <w:r w:rsidR="00120E53" w:rsidRPr="00CF4BCB">
        <w:rPr>
          <w:rFonts w:ascii="EucrosiaUPC" w:hAnsi="EucrosiaUPC" w:cs="EucrosiaUPC"/>
          <w:szCs w:val="32"/>
          <w:lang w:val="en-GB"/>
        </w:rPr>
        <w:t>s</w:t>
      </w:r>
      <w:bookmarkEnd w:id="11"/>
    </w:p>
    <w:p w14:paraId="3BADE80F" w14:textId="5C3092D2" w:rsidR="00E077F3" w:rsidRPr="00CF4BCB" w:rsidRDefault="008431A2" w:rsidP="000F56A0">
      <w:pPr>
        <w:pStyle w:val="a4"/>
        <w:ind w:firstLine="360"/>
        <w:jc w:val="both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color w:val="000000"/>
          <w:sz w:val="32"/>
          <w:szCs w:val="32"/>
          <w:lang w:val="en-GB"/>
        </w:rPr>
        <w:t>This should show the conceptual description of the systematics of the system</w:t>
      </w:r>
      <w:r w:rsidRPr="00CF4BCB">
        <w:rPr>
          <w:rFonts w:ascii="EucrosiaUPC" w:hAnsi="EucrosiaUPC" w:cs="EucrosiaUPC"/>
          <w:color w:val="000000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color w:val="000000"/>
          <w:sz w:val="32"/>
          <w:szCs w:val="32"/>
          <w:lang w:val="en-GB"/>
        </w:rPr>
        <w:t>Thus, the class diagram is used to describe this static structure of the system</w:t>
      </w:r>
      <w:r w:rsidRPr="00CF4BCB">
        <w:rPr>
          <w:rFonts w:ascii="EucrosiaUPC" w:hAnsi="EucrosiaUPC" w:cs="EucrosiaUPC"/>
          <w:color w:val="000000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color w:val="000000"/>
          <w:sz w:val="32"/>
          <w:szCs w:val="32"/>
          <w:lang w:val="en-GB"/>
        </w:rPr>
        <w:t>Furthermore, the class diagram is also used for data modelling</w:t>
      </w:r>
      <w:r w:rsidRPr="00CF4BCB">
        <w:rPr>
          <w:rFonts w:ascii="EucrosiaUPC" w:hAnsi="EucrosiaUPC" w:cs="EucrosiaUPC"/>
          <w:color w:val="000000"/>
          <w:sz w:val="32"/>
          <w:szCs w:val="32"/>
          <w:cs/>
          <w:lang w:val="en-GB"/>
        </w:rPr>
        <w:t xml:space="preserve">. </w:t>
      </w:r>
      <w:r w:rsidRPr="00CF4BCB">
        <w:rPr>
          <w:rFonts w:ascii="EucrosiaUPC" w:hAnsi="EucrosiaUPC" w:cs="EucrosiaUPC"/>
          <w:color w:val="000000"/>
          <w:sz w:val="32"/>
          <w:szCs w:val="32"/>
          <w:lang w:val="en-GB"/>
        </w:rPr>
        <w:t>Classes in class diagram are classified into 3 types</w:t>
      </w:r>
      <w:r w:rsidRPr="00CF4BCB">
        <w:rPr>
          <w:rFonts w:ascii="EucrosiaUPC" w:hAnsi="EucrosiaUPC" w:cs="EucrosiaUPC"/>
          <w:color w:val="000000"/>
          <w:sz w:val="32"/>
          <w:szCs w:val="32"/>
          <w:cs/>
          <w:lang w:val="en-GB"/>
        </w:rPr>
        <w:t>:</w:t>
      </w:r>
      <w:r w:rsidR="000F56A0" w:rsidRPr="00CF4BCB">
        <w:rPr>
          <w:rFonts w:ascii="EucrosiaUPC" w:hAnsi="EucrosiaUPC" w:cs="EucrosiaUPC"/>
          <w:szCs w:val="22"/>
          <w:cs/>
          <w:lang w:val="en-GB"/>
        </w:rPr>
        <w:t xml:space="preserve"> </w:t>
      </w:r>
    </w:p>
    <w:p w14:paraId="4C62DE06" w14:textId="57D0753F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07EC6666" w14:textId="7E27F2B7" w:rsidR="00E8736A" w:rsidRPr="00CF4BCB" w:rsidRDefault="000F56A0" w:rsidP="008431A2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A3EEDA" wp14:editId="09FFA028">
                <wp:simplePos x="0" y="0"/>
                <wp:positionH relativeFrom="column">
                  <wp:posOffset>26670</wp:posOffset>
                </wp:positionH>
                <wp:positionV relativeFrom="paragraph">
                  <wp:posOffset>208308</wp:posOffset>
                </wp:positionV>
                <wp:extent cx="5704764" cy="5513184"/>
                <wp:effectExtent l="0" t="0" r="10795" b="114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4764" cy="55131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615FB" w14:textId="19FFBBA8" w:rsidR="00A33063" w:rsidRDefault="00A33063" w:rsidP="000F56A0">
                            <w:pPr>
                              <w:jc w:val="center"/>
                            </w:pPr>
                            <w:r w:rsidRPr="000F56A0">
                              <w:rPr>
                                <w:noProof/>
                                <w:cs/>
                              </w:rPr>
                              <w:drawing>
                                <wp:inline distT="0" distB="0" distL="0" distR="0" wp14:anchorId="4A6B7F33" wp14:editId="1B835FD2">
                                  <wp:extent cx="3521075" cy="832485"/>
                                  <wp:effectExtent l="0" t="0" r="3175" b="0"/>
                                  <wp:docPr id="44" name="Picture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521075" cy="8324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EE617C6" w14:textId="77777777" w:rsidR="00A33063" w:rsidRDefault="00A33063" w:rsidP="000F56A0"/>
                          <w:p w14:paraId="29970715" w14:textId="77777777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 xml:space="preserve">Boundaries 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(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>view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  <w:p w14:paraId="2B7D4956" w14:textId="4A52E031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</w:rPr>
                              <w:t xml:space="preserve">Objects that interface with system actors 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(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e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.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g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.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a user or external service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).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Windows, screens and menus are examples of boundaries that interface with users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.</w:t>
                            </w:r>
                          </w:p>
                          <w:p w14:paraId="00732430" w14:textId="77777777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</w:rPr>
                            </w:pPr>
                          </w:p>
                          <w:p w14:paraId="5C4004E6" w14:textId="77777777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 xml:space="preserve">Entities 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(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>model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  <w:p w14:paraId="336BF892" w14:textId="686FA6FE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</w:rPr>
                              <w:t>Objects representing system data, often from the domain model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.</w:t>
                            </w:r>
                          </w:p>
                          <w:p w14:paraId="502BD4D3" w14:textId="77777777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</w:pPr>
                          </w:p>
                          <w:p w14:paraId="3C90900C" w14:textId="77777777" w:rsidR="00A33063" w:rsidRPr="000F56A0" w:rsidRDefault="00A33063" w:rsidP="000F56A0">
                            <w:pPr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 xml:space="preserve">Controls 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(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</w:rPr>
                              <w:t>controller</w:t>
                            </w:r>
                            <w:r w:rsidRPr="000F56A0">
                              <w:rPr>
                                <w:rFonts w:ascii="EucrosiaUPC" w:hAnsi="EucrosiaUPC" w:cs="EucrosiaUPC"/>
                                <w:b/>
                                <w:bCs/>
                                <w:cs/>
                              </w:rPr>
                              <w:t>)</w:t>
                            </w:r>
                          </w:p>
                          <w:p w14:paraId="6FE5FE59" w14:textId="10F2FDB2" w:rsidR="00A33063" w:rsidRPr="000F56A0" w:rsidRDefault="00A33063" w:rsidP="000F56A0">
                            <w:pPr>
                              <w:ind w:firstLine="720"/>
                              <w:rPr>
                                <w:rFonts w:ascii="EucrosiaUPC" w:hAnsi="EucrosiaUPC" w:cs="EucrosiaUPC"/>
                              </w:rPr>
                            </w:pPr>
                            <w:r w:rsidRPr="000F56A0">
                              <w:rPr>
                                <w:rFonts w:ascii="EucrosiaUPC" w:hAnsi="EucrosiaUPC" w:cs="EucrosiaUPC"/>
                              </w:rPr>
                              <w:t>Objects that mediate between boundaries and entities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.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These serve as the glue between boundary elements and entity elements, implementing the logic required to manage the various elements and their interactions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.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 xml:space="preserve">It is important to understand that you may decide to implement controllers within your design as something other than objects 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– </w:t>
                            </w:r>
                            <w:r w:rsidRPr="000F56A0">
                              <w:rPr>
                                <w:rFonts w:ascii="EucrosiaUPC" w:hAnsi="EucrosiaUPC" w:cs="EucrosiaUPC"/>
                              </w:rPr>
                              <w:t>many controllers are simple enough to be implemented as a method of an entity or boundary class for example</w:t>
                            </w:r>
                            <w:r w:rsidRPr="000F56A0">
                              <w:rPr>
                                <w:rFonts w:ascii="EucrosiaUPC" w:hAnsi="EucrosiaUPC" w:cs="EucrosiaUPC"/>
                                <w:cs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A3EEDA" id="Rectangle 42" o:spid="_x0000_s1026" style="position:absolute;margin-left:2.1pt;margin-top:16.4pt;width:449.2pt;height:434.1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" fillcolor="white [3201]" strokecolor="black [3200]" strokeweight="1pt">
                <v:textbox>
                  <w:txbxContent>
                    <w:p w14:paraId="6AC615FB" w14:textId="19FFBBA8" w:rsidR="00A33063" w:rsidRDefault="00A33063" w:rsidP="000F56A0">
                      <w:pPr>
                        <w:jc w:val="center"/>
                      </w:pPr>
                      <w:r w:rsidRPr="000F56A0">
                        <w:rPr>
                          <w:noProof/>
                          <w:cs/>
                        </w:rPr>
                        <w:drawing>
                          <wp:inline distT="0" distB="0" distL="0" distR="0" wp14:anchorId="4A6B7F33" wp14:editId="1B835FD2">
                            <wp:extent cx="3521075" cy="832485"/>
                            <wp:effectExtent l="0" t="0" r="3175" b="0"/>
                            <wp:docPr id="44" name="Picture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521075" cy="8324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EE617C6" w14:textId="77777777" w:rsidR="00A33063" w:rsidRDefault="00A33063" w:rsidP="000F56A0"/>
                    <w:p w14:paraId="29970715" w14:textId="77777777" w:rsidR="00A33063" w:rsidRPr="000F56A0" w:rsidRDefault="00A33063" w:rsidP="000F56A0">
                      <w:pPr>
                        <w:rPr>
                          <w:rFonts w:ascii="EucrosiaUPC" w:hAnsi="EucrosiaUPC" w:cs="EucrosiaUPC"/>
                          <w:b/>
                          <w:bCs/>
                        </w:rPr>
                      </w:pP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 xml:space="preserve">Boundaries 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(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>view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)</w:t>
                      </w:r>
                    </w:p>
                    <w:p w14:paraId="2B7D4956" w14:textId="4A52E031" w:rsidR="00A33063" w:rsidRPr="000F56A0" w:rsidRDefault="00A33063" w:rsidP="000F56A0">
                      <w:pPr>
                        <w:rPr>
                          <w:rFonts w:ascii="EucrosiaUPC" w:hAnsi="EucrosiaUPC" w:cs="EucrosiaUPC"/>
                        </w:rPr>
                      </w:pPr>
                      <w:r w:rsidRPr="000F56A0">
                        <w:rPr>
                          <w:rFonts w:ascii="EucrosiaUPC" w:hAnsi="EucrosiaUPC" w:cs="EucrosiaUPC"/>
                        </w:rPr>
                        <w:t xml:space="preserve">Objects that interface with system actors 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(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e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.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g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.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a user or external service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).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Windows, screens and menus are examples of boundaries that interface with users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.</w:t>
                      </w:r>
                    </w:p>
                    <w:p w14:paraId="00732430" w14:textId="77777777" w:rsidR="00A33063" w:rsidRPr="000F56A0" w:rsidRDefault="00A33063" w:rsidP="000F56A0">
                      <w:pPr>
                        <w:rPr>
                          <w:rFonts w:ascii="EucrosiaUPC" w:hAnsi="EucrosiaUPC" w:cs="EucrosiaUPC"/>
                        </w:rPr>
                      </w:pPr>
                    </w:p>
                    <w:p w14:paraId="5C4004E6" w14:textId="77777777" w:rsidR="00A33063" w:rsidRPr="000F56A0" w:rsidRDefault="00A33063" w:rsidP="000F56A0">
                      <w:pPr>
                        <w:rPr>
                          <w:rFonts w:ascii="EucrosiaUPC" w:hAnsi="EucrosiaUPC" w:cs="EucrosiaUPC"/>
                          <w:b/>
                          <w:bCs/>
                        </w:rPr>
                      </w:pP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 xml:space="preserve">Entities 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(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>model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)</w:t>
                      </w:r>
                    </w:p>
                    <w:p w14:paraId="336BF892" w14:textId="686FA6FE" w:rsidR="00A33063" w:rsidRPr="000F56A0" w:rsidRDefault="00A33063" w:rsidP="000F56A0">
                      <w:pPr>
                        <w:rPr>
                          <w:rFonts w:ascii="EucrosiaUPC" w:hAnsi="EucrosiaUPC" w:cs="EucrosiaUPC"/>
                        </w:rPr>
                      </w:pPr>
                      <w:r w:rsidRPr="000F56A0">
                        <w:rPr>
                          <w:rFonts w:ascii="EucrosiaUPC" w:hAnsi="EucrosiaUPC" w:cs="EucrosiaUPC"/>
                        </w:rPr>
                        <w:t>Objects representing system data, often from the domain model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.</w:t>
                      </w:r>
                    </w:p>
                    <w:p w14:paraId="502BD4D3" w14:textId="77777777" w:rsidR="00A33063" w:rsidRPr="000F56A0" w:rsidRDefault="00A33063" w:rsidP="000F56A0">
                      <w:pPr>
                        <w:rPr>
                          <w:rFonts w:ascii="EucrosiaUPC" w:hAnsi="EucrosiaUPC" w:cs="EucrosiaUPC"/>
                          <w:b/>
                          <w:bCs/>
                        </w:rPr>
                      </w:pPr>
                    </w:p>
                    <w:p w14:paraId="3C90900C" w14:textId="77777777" w:rsidR="00A33063" w:rsidRPr="000F56A0" w:rsidRDefault="00A33063" w:rsidP="000F56A0">
                      <w:pPr>
                        <w:rPr>
                          <w:rFonts w:ascii="EucrosiaUPC" w:hAnsi="EucrosiaUPC" w:cs="EucrosiaUPC"/>
                          <w:b/>
                          <w:bCs/>
                        </w:rPr>
                      </w:pP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 xml:space="preserve">Controls 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(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</w:rPr>
                        <w:t>controller</w:t>
                      </w:r>
                      <w:r w:rsidRPr="000F56A0">
                        <w:rPr>
                          <w:rFonts w:ascii="EucrosiaUPC" w:hAnsi="EucrosiaUPC" w:cs="EucrosiaUPC"/>
                          <w:b/>
                          <w:bCs/>
                          <w:cs/>
                        </w:rPr>
                        <w:t>)</w:t>
                      </w:r>
                    </w:p>
                    <w:p w14:paraId="6FE5FE59" w14:textId="10F2FDB2" w:rsidR="00A33063" w:rsidRPr="000F56A0" w:rsidRDefault="00A33063" w:rsidP="000F56A0">
                      <w:pPr>
                        <w:ind w:firstLine="720"/>
                        <w:rPr>
                          <w:rFonts w:ascii="EucrosiaUPC" w:hAnsi="EucrosiaUPC" w:cs="EucrosiaUPC"/>
                        </w:rPr>
                      </w:pPr>
                      <w:r w:rsidRPr="000F56A0">
                        <w:rPr>
                          <w:rFonts w:ascii="EucrosiaUPC" w:hAnsi="EucrosiaUPC" w:cs="EucrosiaUPC"/>
                        </w:rPr>
                        <w:t>Objects that mediate between boundaries and entities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.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These serve as the glue between boundary elements and entity elements, implementing the logic required to manage the various elements and their interactions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.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 xml:space="preserve">It is important to understand that you may decide to implement controllers within your design as something other than objects 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 xml:space="preserve">– </w:t>
                      </w:r>
                      <w:r w:rsidRPr="000F56A0">
                        <w:rPr>
                          <w:rFonts w:ascii="EucrosiaUPC" w:hAnsi="EucrosiaUPC" w:cs="EucrosiaUPC"/>
                        </w:rPr>
                        <w:t>many controllers are simple enough to be implemented as a method of an entity or boundary class for example</w:t>
                      </w:r>
                      <w:r w:rsidRPr="000F56A0">
                        <w:rPr>
                          <w:rFonts w:ascii="EucrosiaUPC" w:hAnsi="EucrosiaUPC" w:cs="EucrosiaUPC"/>
                          <w:cs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1320FED8" w14:textId="464C74C1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73DD6940" w14:textId="3B12FDAD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101BB2B7" w14:textId="77777777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11A3D0B4" w14:textId="77777777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3DEAC7A2" w14:textId="77777777" w:rsidR="00E8736A" w:rsidRPr="00CF4BCB" w:rsidRDefault="00E8736A" w:rsidP="008431A2">
      <w:pPr>
        <w:rPr>
          <w:rFonts w:ascii="EucrosiaUPC" w:hAnsi="EucrosiaUPC" w:cs="EucrosiaUPC"/>
          <w:lang w:val="en-GB"/>
        </w:rPr>
      </w:pPr>
    </w:p>
    <w:p w14:paraId="17CC4ABB" w14:textId="77777777" w:rsidR="000F56A0" w:rsidRPr="00CF4BCB" w:rsidRDefault="000F56A0" w:rsidP="00E077F3">
      <w:pPr>
        <w:pStyle w:val="2"/>
        <w:ind w:firstLine="284"/>
        <w:rPr>
          <w:rStyle w:val="af"/>
          <w:rFonts w:ascii="EucrosiaUPC" w:hAnsi="EucrosiaUPC" w:cs="EucrosiaUPC"/>
          <w:b/>
          <w:bCs/>
          <w:color w:val="auto"/>
        </w:rPr>
      </w:pPr>
      <w:bookmarkStart w:id="12" w:name="_Toc466503232"/>
    </w:p>
    <w:p w14:paraId="135BB87C" w14:textId="48D6FAEC" w:rsidR="000F56A0" w:rsidRPr="00CF4BCB" w:rsidRDefault="000F56A0" w:rsidP="000F56A0">
      <w:pPr>
        <w:rPr>
          <w:rFonts w:ascii="EucrosiaUPC" w:hAnsi="EucrosiaUPC" w:cs="EucrosiaUPC"/>
        </w:rPr>
      </w:pPr>
    </w:p>
    <w:p w14:paraId="40C12AA3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4D8D94E4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4B95DB53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4F0BD997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14A758EA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30AC16D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EAB6A2E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11156305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C84777A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00E87A29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1A32DAA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1C1BCA7F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1343330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7A9CBC75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69F6D6CD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3D9B71E1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0F6CA4CD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55FAFAB4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1870A801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0E302603" w14:textId="77777777" w:rsidR="000F56A0" w:rsidRPr="00CF4BCB" w:rsidRDefault="000F56A0" w:rsidP="000F56A0">
      <w:pPr>
        <w:rPr>
          <w:rFonts w:ascii="EucrosiaUPC" w:hAnsi="EucrosiaUPC" w:cs="EucrosiaUPC"/>
        </w:rPr>
      </w:pPr>
    </w:p>
    <w:p w14:paraId="50E99674" w14:textId="77777777" w:rsidR="00120E53" w:rsidRPr="00CF4BCB" w:rsidRDefault="00120E53" w:rsidP="00E077F3">
      <w:pPr>
        <w:pStyle w:val="2"/>
        <w:ind w:firstLine="284"/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</w:pPr>
      <w:r w:rsidRPr="00CF4BCB">
        <w:rPr>
          <w:rStyle w:val="af"/>
          <w:rFonts w:ascii="EucrosiaUPC" w:hAnsi="EucrosiaUPC" w:cs="EucrosiaUPC"/>
          <w:b/>
          <w:bCs/>
          <w:color w:val="auto"/>
        </w:rPr>
        <w:lastRenderedPageBreak/>
        <w:t>4</w:t>
      </w:r>
      <w:r w:rsidRPr="00CF4BCB">
        <w:rPr>
          <w:rStyle w:val="af"/>
          <w:rFonts w:ascii="EucrosiaUPC" w:hAnsi="EucrosiaUPC" w:cs="EucrosiaUPC"/>
          <w:b/>
          <w:bCs/>
          <w:color w:val="auto"/>
          <w:cs/>
        </w:rPr>
        <w:t>.</w:t>
      </w:r>
      <w:r w:rsidRPr="00CF4BCB">
        <w:rPr>
          <w:rStyle w:val="af"/>
          <w:rFonts w:ascii="EucrosiaUPC" w:hAnsi="EucrosiaUPC" w:cs="EucrosiaUPC"/>
          <w:b/>
          <w:bCs/>
          <w:color w:val="auto"/>
        </w:rPr>
        <w:t xml:space="preserve">1 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  <w:t>Model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  <w:cs/>
        </w:rPr>
        <w:t>-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  <w:t>View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  <w:cs/>
        </w:rPr>
        <w:t>-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  <w:t xml:space="preserve">Controller 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  <w:cs/>
        </w:rPr>
        <w:t>(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  <w:t>MVC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  <w:cs/>
        </w:rPr>
        <w:t xml:space="preserve">) </w:t>
      </w:r>
      <w:r w:rsidRPr="00CF4BCB">
        <w:rPr>
          <w:rStyle w:val="10"/>
          <w:rFonts w:ascii="EucrosiaUPC" w:eastAsia="Cordia New" w:hAnsi="EucrosiaUPC" w:cs="EucrosiaUPC"/>
          <w:b/>
          <w:bCs/>
          <w:color w:val="auto"/>
          <w:kern w:val="0"/>
          <w:szCs w:val="32"/>
        </w:rPr>
        <w:t>Model</w:t>
      </w:r>
      <w:bookmarkEnd w:id="12"/>
    </w:p>
    <w:p w14:paraId="48554C13" w14:textId="59E7E5D0" w:rsidR="00476CCF" w:rsidRPr="00CF4BCB" w:rsidRDefault="00E077F3" w:rsidP="00E077F3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3" w:name="_Toc466503233"/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 xml:space="preserve">1 </w:t>
      </w:r>
      <w:r w:rsidR="00476CCF" w:rsidRPr="00CF4BCB">
        <w:rPr>
          <w:rFonts w:ascii="EucrosiaUPC" w:hAnsi="EucrosiaUPC" w:cs="EucrosiaUPC"/>
          <w:color w:val="auto"/>
          <w:szCs w:val="32"/>
        </w:rPr>
        <w:t>MVC Model</w:t>
      </w:r>
      <w:r w:rsidR="00476CCF"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476CCF" w:rsidRPr="00CF4BCB">
        <w:rPr>
          <w:rFonts w:ascii="EucrosiaUPC" w:hAnsi="EucrosiaUPC" w:cs="EucrosiaUPC"/>
          <w:color w:val="auto"/>
          <w:szCs w:val="32"/>
        </w:rPr>
        <w:t>Sale Order Management Sub</w:t>
      </w:r>
      <w:r w:rsidR="00476CCF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476CCF" w:rsidRPr="00CF4BCB">
        <w:rPr>
          <w:rFonts w:ascii="EucrosiaUPC" w:hAnsi="EucrosiaUPC" w:cs="EucrosiaUPC"/>
          <w:color w:val="auto"/>
          <w:szCs w:val="32"/>
        </w:rPr>
        <w:t>System</w:t>
      </w:r>
      <w:bookmarkEnd w:id="13"/>
    </w:p>
    <w:p w14:paraId="24D3B0EE" w14:textId="1C41A353" w:rsidR="00BA546B" w:rsidRPr="00CF4BCB" w:rsidRDefault="00BA546B" w:rsidP="00BE27D2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Create sale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lang w:val="en-GB"/>
        </w:rPr>
        <w:t>order</w:t>
      </w:r>
    </w:p>
    <w:p w14:paraId="68375175" w14:textId="77777777" w:rsidR="00BA546B" w:rsidRPr="00CF4BCB" w:rsidRDefault="00BA546B" w:rsidP="00BA546B">
      <w:pPr>
        <w:jc w:val="center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328F0DBD" wp14:editId="1873C0C9">
            <wp:extent cx="4904573" cy="1552544"/>
            <wp:effectExtent l="0" t="0" r="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-Diagram-1 (2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0" t="31653" b="2330"/>
                    <a:stretch/>
                  </pic:blipFill>
                  <pic:spPr bwMode="auto">
                    <a:xfrm>
                      <a:off x="0" y="0"/>
                      <a:ext cx="4926603" cy="1559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E5EAE" w14:textId="2A439ECD" w:rsidR="00E077F3" w:rsidRPr="00CF4BCB" w:rsidRDefault="00E077F3" w:rsidP="00E077F3">
      <w:pPr>
        <w:pStyle w:val="af6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Choothong</w:t>
      </w:r>
      <w:proofErr w:type="spellEnd"/>
    </w:p>
    <w:p w14:paraId="12C85F2D" w14:textId="1D236B90" w:rsidR="00BA546B" w:rsidRPr="00CF4BCB" w:rsidRDefault="00BA546B" w:rsidP="00BE27D2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2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Add products to orders</w:t>
      </w:r>
    </w:p>
    <w:p w14:paraId="2BF7FAD2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1423183B" wp14:editId="4D1317E3">
            <wp:extent cx="5729758" cy="1464945"/>
            <wp:effectExtent l="0" t="0" r="0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2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1510" cy="146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E09FA" w14:textId="79C846E5" w:rsidR="00BA546B" w:rsidRPr="00CF4BCB" w:rsidRDefault="00E077F3" w:rsidP="00E077F3">
      <w:pPr>
        <w:pStyle w:val="af6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Choothong</w:t>
      </w:r>
      <w:proofErr w:type="spellEnd"/>
    </w:p>
    <w:p w14:paraId="28C366B2" w14:textId="77777777" w:rsidR="00E077F3" w:rsidRPr="00CF4BCB" w:rsidRDefault="00E077F3" w:rsidP="00E077F3">
      <w:pPr>
        <w:rPr>
          <w:rFonts w:ascii="EucrosiaUPC" w:hAnsi="EucrosiaUPC" w:cs="EucrosiaUPC"/>
          <w:sz w:val="16"/>
          <w:szCs w:val="16"/>
        </w:rPr>
      </w:pPr>
    </w:p>
    <w:p w14:paraId="29B1A4CC" w14:textId="72E246EE" w:rsidR="00BA546B" w:rsidRPr="00CF4BCB" w:rsidRDefault="00BA546B" w:rsidP="00E8736A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3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Delete products from orders</w:t>
      </w:r>
    </w:p>
    <w:p w14:paraId="1F0BEBF2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473D19DD" wp14:editId="672E97F0">
            <wp:extent cx="5728970" cy="1447800"/>
            <wp:effectExtent l="0" t="0" r="0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3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49"/>
                    <a:stretch/>
                  </pic:blipFill>
                  <pic:spPr bwMode="auto">
                    <a:xfrm>
                      <a:off x="0" y="0"/>
                      <a:ext cx="5731510" cy="1448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FE9EC" w14:textId="77777777" w:rsidR="00E077F3" w:rsidRPr="00CF4BCB" w:rsidRDefault="00E077F3" w:rsidP="00E077F3">
      <w:pPr>
        <w:pStyle w:val="af6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Choothong</w:t>
      </w:r>
      <w:proofErr w:type="spellEnd"/>
    </w:p>
    <w:p w14:paraId="2767617B" w14:textId="77777777" w:rsidR="00BA546B" w:rsidRPr="00CF4BCB" w:rsidRDefault="00BA546B" w:rsidP="00E077F3">
      <w:pPr>
        <w:jc w:val="right"/>
        <w:rPr>
          <w:rFonts w:ascii="EucrosiaUPC" w:hAnsi="EucrosiaUPC" w:cs="EucrosiaUPC"/>
          <w:sz w:val="16"/>
          <w:szCs w:val="16"/>
        </w:rPr>
      </w:pPr>
    </w:p>
    <w:p w14:paraId="441378DC" w14:textId="6DC80D92" w:rsidR="00BA546B" w:rsidRPr="00CF4BCB" w:rsidRDefault="00BA546B" w:rsidP="00BE27D2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</w:rPr>
        <w:t>4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Save orders to database</w:t>
      </w:r>
    </w:p>
    <w:p w14:paraId="4489531C" w14:textId="2EBD96A5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010D7EC4" wp14:editId="68B5304F">
            <wp:extent cx="5267325" cy="1394575"/>
            <wp:effectExtent l="0" t="0" r="0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4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3"/>
                    <a:stretch/>
                  </pic:blipFill>
                  <pic:spPr bwMode="auto">
                    <a:xfrm>
                      <a:off x="0" y="0"/>
                      <a:ext cx="5277905" cy="139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B1B0E" w14:textId="1BB58258" w:rsidR="00BE27D2" w:rsidRPr="00CF4BCB" w:rsidRDefault="00E077F3" w:rsidP="00E8736A">
      <w:pPr>
        <w:pStyle w:val="af6"/>
        <w:jc w:val="right"/>
        <w:rPr>
          <w:rFonts w:ascii="EucrosiaUPC" w:hAnsi="EucrosiaUPC" w:cs="EucrosiaUPC"/>
          <w:i w:val="0"/>
          <w:iCs w:val="0"/>
          <w:color w:val="auto"/>
          <w:sz w:val="24"/>
          <w:szCs w:val="24"/>
        </w:rPr>
      </w:pPr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i w:val="0"/>
          <w:iCs w:val="0"/>
          <w:color w:val="auto"/>
          <w:sz w:val="24"/>
          <w:szCs w:val="24"/>
        </w:rPr>
        <w:t>Choothong</w:t>
      </w:r>
      <w:proofErr w:type="spellEnd"/>
    </w:p>
    <w:p w14:paraId="230EB86E" w14:textId="40F30F07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4" w:name="_Toc466503234"/>
      <w:r w:rsidRPr="00CF4BCB">
        <w:rPr>
          <w:rFonts w:ascii="EucrosiaUPC" w:hAnsi="EucrosiaUPC" w:cs="EucrosiaUPC"/>
          <w:color w:val="auto"/>
          <w:szCs w:val="32"/>
        </w:rPr>
        <w:lastRenderedPageBreak/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2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Purchases Order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4"/>
    </w:p>
    <w:p w14:paraId="0739D93F" w14:textId="77777777" w:rsidR="00E8736A" w:rsidRPr="00CF4BCB" w:rsidRDefault="00E8736A" w:rsidP="00E8736A">
      <w:pPr>
        <w:rPr>
          <w:rFonts w:ascii="EucrosiaUPC" w:hAnsi="EucrosiaUPC" w:cs="EucrosiaUPC"/>
          <w:sz w:val="16"/>
          <w:szCs w:val="16"/>
        </w:rPr>
      </w:pPr>
    </w:p>
    <w:p w14:paraId="5CC4CBA8" w14:textId="63224A1E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1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Create purchases order</w:t>
      </w:r>
    </w:p>
    <w:p w14:paraId="04C5CBF2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28CF061" wp14:editId="03EEA6F0">
            <wp:extent cx="5498850" cy="1544320"/>
            <wp:effectExtent l="0" t="0" r="0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VC create (2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85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A336" w14:textId="08FD1576" w:rsidR="00BA546B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18220111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</w:rPr>
      </w:pPr>
    </w:p>
    <w:p w14:paraId="78DB0D1B" w14:textId="35823B0A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2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Add products to purchases orders</w:t>
      </w:r>
    </w:p>
    <w:p w14:paraId="0692B162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7586F5AA" wp14:editId="558B689A">
            <wp:extent cx="5251655" cy="1370330"/>
            <wp:effectExtent l="0" t="0" r="0" b="1270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MVC add (2)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65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8CBC" w14:textId="77777777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44ABB7B8" w14:textId="77777777" w:rsidR="00BA546B" w:rsidRPr="00CF4BCB" w:rsidRDefault="00BA546B" w:rsidP="00BE27D2">
      <w:pPr>
        <w:jc w:val="right"/>
        <w:rPr>
          <w:rFonts w:ascii="EucrosiaUPC" w:hAnsi="EucrosiaUPC" w:cs="EucrosiaUPC"/>
          <w:sz w:val="16"/>
          <w:szCs w:val="16"/>
        </w:rPr>
      </w:pPr>
    </w:p>
    <w:p w14:paraId="0AB3F3C0" w14:textId="601FB5D0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3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 xml:space="preserve">Delete products from purchases order </w:t>
      </w:r>
    </w:p>
    <w:p w14:paraId="349AC16D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6038C0DF" wp14:editId="68060A16">
            <wp:extent cx="5484467" cy="1351696"/>
            <wp:effectExtent l="0" t="0" r="0" b="127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VC delete (2)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335" cy="135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B4F93" w14:textId="77777777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4797207A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</w:rPr>
      </w:pPr>
    </w:p>
    <w:p w14:paraId="2FFB40AD" w14:textId="77777777" w:rsidR="00BA546B" w:rsidRPr="00CF4BCB" w:rsidRDefault="00BA546B" w:rsidP="00BE27D2">
      <w:pPr>
        <w:jc w:val="right"/>
        <w:rPr>
          <w:rFonts w:ascii="EucrosiaUPC" w:hAnsi="EucrosiaUPC" w:cs="EucrosiaUPC"/>
          <w:sz w:val="16"/>
          <w:szCs w:val="16"/>
        </w:rPr>
      </w:pPr>
    </w:p>
    <w:p w14:paraId="54ECEAAA" w14:textId="3B8EDBD5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</w:rPr>
        <w:t>4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Print purchases order</w:t>
      </w:r>
    </w:p>
    <w:p w14:paraId="1FF34FFB" w14:textId="77777777" w:rsidR="00BA546B" w:rsidRPr="00CF4BCB" w:rsidRDefault="00BA546B" w:rsidP="00BA546B">
      <w:pPr>
        <w:pStyle w:val="a4"/>
        <w:ind w:left="360" w:firstLine="360"/>
        <w:rPr>
          <w:rFonts w:ascii="EucrosiaUPC" w:hAnsi="EucrosiaUPC" w:cs="EucrosiaUPC"/>
          <w:b/>
          <w:bCs/>
          <w:sz w:val="32"/>
          <w:szCs w:val="32"/>
          <w:lang w:val="en-GB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F3CE483" wp14:editId="2E172E9D">
            <wp:extent cx="5311010" cy="1350645"/>
            <wp:effectExtent l="0" t="0" r="0" b="1905"/>
            <wp:docPr id="52" name="รูปภาพ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VC print (2)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1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A6D4" w14:textId="42BCAEB8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26E63F96" w14:textId="77777777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</w:rPr>
      </w:pPr>
    </w:p>
    <w:p w14:paraId="0B588F8F" w14:textId="39730EF8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5" w:name="_Toc466503235"/>
      <w:r w:rsidRPr="00CF4BCB">
        <w:rPr>
          <w:rFonts w:ascii="EucrosiaUPC" w:hAnsi="EucrosiaUPC" w:cs="EucrosiaUPC"/>
          <w:color w:val="auto"/>
          <w:szCs w:val="32"/>
        </w:rPr>
        <w:lastRenderedPageBreak/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3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Products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 xml:space="preserve">System </w:t>
      </w:r>
      <w:r w:rsidR="00BA546B" w:rsidRPr="00CF4BCB">
        <w:rPr>
          <w:rFonts w:ascii="EucrosiaUPC" w:hAnsi="EucrosiaUPC" w:cs="EucrosiaUPC"/>
          <w:color w:val="auto"/>
          <w:szCs w:val="32"/>
        </w:rPr>
        <w:t>Sub</w:t>
      </w:r>
      <w:r w:rsidR="00BA546B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BA546B" w:rsidRPr="00CF4BCB">
        <w:rPr>
          <w:rFonts w:ascii="EucrosiaUPC" w:hAnsi="EucrosiaUPC" w:cs="EucrosiaUPC"/>
          <w:color w:val="auto"/>
          <w:szCs w:val="32"/>
        </w:rPr>
        <w:t>System</w:t>
      </w:r>
      <w:bookmarkEnd w:id="15"/>
    </w:p>
    <w:p w14:paraId="3F6286C7" w14:textId="151E2DAE" w:rsidR="00BA546B" w:rsidRPr="00CF4BCB" w:rsidRDefault="00BA546B" w:rsidP="00BA546B">
      <w:pPr>
        <w:rPr>
          <w:rFonts w:ascii="EucrosiaUPC" w:hAnsi="EucrosiaUPC" w:cs="EucrosiaUPC"/>
          <w:noProof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Add new product</w:t>
      </w:r>
      <w:r w:rsidRPr="00CF4BCB">
        <w:rPr>
          <w:rFonts w:ascii="EucrosiaUPC" w:hAnsi="EucrosiaUPC" w:cs="EucrosiaUPC"/>
          <w:lang w:val="en-GB"/>
        </w:rPr>
        <w:br/>
      </w:r>
      <w:r w:rsidRPr="00CF4BCB">
        <w:rPr>
          <w:rFonts w:ascii="EucrosiaUPC" w:hAnsi="EucrosiaUPC" w:cs="EucrosiaUPC"/>
          <w:noProof/>
          <w:cs/>
        </w:rPr>
        <w:t xml:space="preserve"> </w:t>
      </w:r>
      <w:r w:rsidRPr="00CF4BCB">
        <w:rPr>
          <w:rFonts w:ascii="EucrosiaUPC" w:hAnsi="EucrosiaUPC" w:cs="EucrosiaUPC"/>
          <w:noProof/>
        </w:rPr>
        <w:tab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7EDE989B" wp14:editId="3C9178A8">
            <wp:extent cx="4903279" cy="1695450"/>
            <wp:effectExtent l="0" t="0" r="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-Diagram-1 (1)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033" cy="169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7F47" w14:textId="710A9762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Sirikul</w:t>
      </w:r>
      <w:proofErr w:type="spellEnd"/>
    </w:p>
    <w:p w14:paraId="0BEADE67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41D95BA1" w14:textId="673C8CA0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2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Delete product list</w:t>
      </w:r>
    </w:p>
    <w:p w14:paraId="2DAF9D44" w14:textId="27344217" w:rsidR="00BE27D2" w:rsidRPr="00CF4BCB" w:rsidRDefault="00BA546B" w:rsidP="00BE27D2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33CE92BC" wp14:editId="0766F429">
            <wp:extent cx="5339900" cy="1787856"/>
            <wp:effectExtent l="0" t="0" r="0" b="317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-Diagram-1 (1) (1).pn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7"/>
                    <a:stretch/>
                  </pic:blipFill>
                  <pic:spPr bwMode="auto">
                    <a:xfrm>
                      <a:off x="0" y="0"/>
                      <a:ext cx="5349412" cy="179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lang w:val="en-GB"/>
        </w:rPr>
        <w:br/>
      </w:r>
      <w:r w:rsidR="00BE27D2"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="00BE27D2" w:rsidRPr="00CF4BCB">
        <w:rPr>
          <w:rFonts w:ascii="EucrosiaUPC" w:hAnsi="EucrosiaUPC" w:cs="EucrosiaUPC"/>
          <w:sz w:val="24"/>
          <w:szCs w:val="24"/>
          <w:lang w:val="en-GB"/>
        </w:rPr>
        <w:t>Thanyalak</w:t>
      </w:r>
      <w:proofErr w:type="spellEnd"/>
      <w:r w:rsidR="00BE27D2"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="00BE27D2" w:rsidRPr="00CF4BCB">
        <w:rPr>
          <w:rFonts w:ascii="EucrosiaUPC" w:hAnsi="EucrosiaUPC" w:cs="EucrosiaUPC"/>
          <w:sz w:val="24"/>
          <w:szCs w:val="24"/>
          <w:lang w:val="en-GB"/>
        </w:rPr>
        <w:t>Sirikul</w:t>
      </w:r>
      <w:proofErr w:type="spellEnd"/>
    </w:p>
    <w:p w14:paraId="4227CCDC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4A9D1970" w14:textId="2673D544" w:rsidR="00BA546B" w:rsidRPr="00CF4BCB" w:rsidRDefault="00BA546B" w:rsidP="00BE27D2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3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Edit product list</w:t>
      </w:r>
    </w:p>
    <w:p w14:paraId="07E5B163" w14:textId="77777777" w:rsidR="00BA546B" w:rsidRPr="00CF4BCB" w:rsidRDefault="00BA546B" w:rsidP="00BA546B">
      <w:pPr>
        <w:ind w:left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cs/>
          <w:lang w:val="en-GB"/>
        </w:rPr>
        <w:t xml:space="preserve"> </w:t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292BEAAE" wp14:editId="6330BC3D">
            <wp:extent cx="4568825" cy="1543050"/>
            <wp:effectExtent l="0" t="0" r="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-Diagram-1 (1) (2).png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62"/>
                    <a:stretch/>
                  </pic:blipFill>
                  <pic:spPr bwMode="auto">
                    <a:xfrm>
                      <a:off x="0" y="0"/>
                      <a:ext cx="4579649" cy="1546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11557" w14:textId="5FE9CB97" w:rsidR="00BE27D2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Sirikul</w:t>
      </w:r>
      <w:proofErr w:type="spellEnd"/>
    </w:p>
    <w:p w14:paraId="37408B2B" w14:textId="77777777" w:rsidR="00E8736A" w:rsidRPr="00CF4BCB" w:rsidRDefault="00E8736A" w:rsidP="00BE27D2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11D2D253" w14:textId="7AF1C25E" w:rsidR="00BA546B" w:rsidRPr="00CF4BCB" w:rsidRDefault="00BA546B" w:rsidP="00BE27D2">
      <w:pPr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lang w:val="en-GB"/>
        </w:rPr>
        <w:t>4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Check product stock</w:t>
      </w:r>
    </w:p>
    <w:p w14:paraId="5FDB65D5" w14:textId="77777777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ab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0F8771FB" wp14:editId="7D55FA00">
            <wp:extent cx="4324350" cy="1499677"/>
            <wp:effectExtent l="0" t="0" r="0" b="571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-Diagram-1 (1) (3).pn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9"/>
                    <a:stretch/>
                  </pic:blipFill>
                  <pic:spPr bwMode="auto">
                    <a:xfrm>
                      <a:off x="0" y="0"/>
                      <a:ext cx="4336459" cy="150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3D3B1" w14:textId="13B175DB" w:rsidR="00BE27D2" w:rsidRPr="00CF4BCB" w:rsidRDefault="00BE27D2" w:rsidP="000F56A0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Sirikul</w:t>
      </w:r>
      <w:proofErr w:type="spellEnd"/>
    </w:p>
    <w:p w14:paraId="5F882369" w14:textId="01E4CE7E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6" w:name="_Toc466503236"/>
      <w:r w:rsidRPr="00CF4BCB">
        <w:rPr>
          <w:rFonts w:ascii="EucrosiaUPC" w:hAnsi="EucrosiaUPC" w:cs="EucrosiaUPC"/>
          <w:color w:val="auto"/>
          <w:szCs w:val="32"/>
        </w:rPr>
        <w:lastRenderedPageBreak/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Accounting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6"/>
    </w:p>
    <w:p w14:paraId="7B7043AB" w14:textId="6084443B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Create revenue report and print revenue report</w:t>
      </w:r>
    </w:p>
    <w:p w14:paraId="1CE0E917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47670FFD" wp14:editId="33383984">
            <wp:extent cx="4714875" cy="1350838"/>
            <wp:effectExtent l="0" t="0" r="0" b="190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Diagr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914" cy="135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D578" w14:textId="1AF02881" w:rsidR="00BA546B" w:rsidRPr="00CF4BCB" w:rsidRDefault="00BE27D2" w:rsidP="00BE27D2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Tanawut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Rungpetnimit</w:t>
      </w:r>
      <w:proofErr w:type="spellEnd"/>
    </w:p>
    <w:p w14:paraId="3D18093C" w14:textId="77777777" w:rsidR="00BE27D2" w:rsidRPr="00CF4BCB" w:rsidRDefault="00BE27D2" w:rsidP="00BA546B">
      <w:pPr>
        <w:rPr>
          <w:rFonts w:ascii="EucrosiaUPC" w:hAnsi="EucrosiaUPC" w:cs="EucrosiaUPC"/>
          <w:lang w:val="en-GB"/>
        </w:rPr>
      </w:pPr>
    </w:p>
    <w:p w14:paraId="66BC4CAF" w14:textId="4D3A7049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2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Create expenses report and print expense report</w:t>
      </w:r>
    </w:p>
    <w:p w14:paraId="60D6CB96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EA97CFA" wp14:editId="272C76F6">
            <wp:extent cx="5193102" cy="1357249"/>
            <wp:effectExtent l="0" t="0" r="762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Diagram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455" cy="135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0871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Tanawut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Rungpetnimit</w:t>
      </w:r>
      <w:proofErr w:type="spellEnd"/>
    </w:p>
    <w:p w14:paraId="5B5CB446" w14:textId="77777777" w:rsidR="00BA546B" w:rsidRPr="00CF4BCB" w:rsidRDefault="00BA546B" w:rsidP="00BA546B">
      <w:pPr>
        <w:rPr>
          <w:rFonts w:ascii="EucrosiaUPC" w:hAnsi="EucrosiaUPC" w:cs="EucrosiaUPC"/>
          <w:sz w:val="24"/>
          <w:szCs w:val="24"/>
        </w:rPr>
      </w:pPr>
    </w:p>
    <w:p w14:paraId="04C35169" w14:textId="5632C2C4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7" w:name="_Toc466503237"/>
      <w:r w:rsidRPr="00CF4BCB">
        <w:rPr>
          <w:rFonts w:ascii="EucrosiaUPC" w:hAnsi="EucrosiaUPC" w:cs="EucrosiaUPC"/>
          <w:color w:val="auto"/>
          <w:szCs w:val="32"/>
        </w:rPr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5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Inventory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7"/>
    </w:p>
    <w:p w14:paraId="6AFEB18F" w14:textId="5F63DCC7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</w:rPr>
        <w:t>Management product on the shelves</w:t>
      </w:r>
    </w:p>
    <w:p w14:paraId="47EEA75F" w14:textId="040ABDAE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>.</w:t>
      </w: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 xml:space="preserve"> </w:t>
      </w:r>
      <w:r w:rsidR="0032124E">
        <w:rPr>
          <w:rFonts w:ascii="EucrosiaUPC" w:hAnsi="EucrosiaUPC" w:cs="EucrosiaUPC"/>
        </w:rPr>
        <w:t>Add p</w:t>
      </w:r>
      <w:r w:rsidR="00AB67EA">
        <w:rPr>
          <w:rFonts w:ascii="EucrosiaUPC" w:hAnsi="EucrosiaUPC" w:cs="EucrosiaUPC"/>
        </w:rPr>
        <w:t>roduct on s</w:t>
      </w:r>
      <w:r w:rsidRPr="00CF4BCB">
        <w:rPr>
          <w:rFonts w:ascii="EucrosiaUPC" w:hAnsi="EucrosiaUPC" w:cs="EucrosiaUPC"/>
        </w:rPr>
        <w:t>helves</w:t>
      </w:r>
    </w:p>
    <w:p w14:paraId="2997BB0F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24A327E7" wp14:editId="5477AD47">
            <wp:extent cx="5045547" cy="1500187"/>
            <wp:effectExtent l="0" t="0" r="3175" b="5080"/>
            <wp:docPr id="82" name="Picture 82" descr="C:\Users\Filmm\AppData\Local\Microsoft\Windows\INetCacheContent.Word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Filmm\AppData\Local\Microsoft\Windows\INetCacheContent.Word\Untitled Diagram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14569" cy="152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D2EC4" w14:textId="0F035A18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5CC60FB9" w14:textId="57CEF6A4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1</w:t>
      </w:r>
      <w:r w:rsidRPr="00CF4BCB">
        <w:rPr>
          <w:rFonts w:ascii="EucrosiaUPC" w:hAnsi="EucrosiaUPC" w:cs="EucrosiaUPC"/>
          <w:cs/>
          <w:lang w:val="en-GB"/>
        </w:rPr>
        <w:t>.</w:t>
      </w:r>
      <w:r w:rsidRPr="00CF4BCB">
        <w:rPr>
          <w:rFonts w:ascii="EucrosiaUPC" w:hAnsi="EucrosiaUPC" w:cs="EucrosiaUPC"/>
          <w:lang w:val="en-GB"/>
        </w:rPr>
        <w:t xml:space="preserve">2 </w:t>
      </w:r>
      <w:r w:rsidR="0032124E">
        <w:rPr>
          <w:rFonts w:ascii="EucrosiaUPC" w:hAnsi="EucrosiaUPC" w:cs="EucrosiaUPC"/>
          <w:szCs w:val="40"/>
        </w:rPr>
        <w:t>Edit p</w:t>
      </w:r>
      <w:r w:rsidRPr="00CF4BCB">
        <w:rPr>
          <w:rFonts w:ascii="EucrosiaUPC" w:hAnsi="EucrosiaUPC" w:cs="EucrosiaUPC"/>
          <w:szCs w:val="40"/>
        </w:rPr>
        <w:t xml:space="preserve">roduct on </w:t>
      </w:r>
      <w:r w:rsidR="00AB67EA">
        <w:rPr>
          <w:rFonts w:ascii="EucrosiaUPC" w:hAnsi="EucrosiaUPC" w:cs="EucrosiaUPC"/>
        </w:rPr>
        <w:t>s</w:t>
      </w:r>
      <w:r w:rsidRPr="00CF4BCB">
        <w:rPr>
          <w:rFonts w:ascii="EucrosiaUPC" w:hAnsi="EucrosiaUPC" w:cs="EucrosiaUPC"/>
        </w:rPr>
        <w:t>helves</w:t>
      </w:r>
    </w:p>
    <w:p w14:paraId="35560154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727C775" wp14:editId="7F50D024">
            <wp:extent cx="5045075" cy="1479567"/>
            <wp:effectExtent l="0" t="0" r="3175" b="6350"/>
            <wp:docPr id="86" name="Picture 86" descr="C:\Users\Filmm\AppData\Local\Microsoft\Windows\INetCacheContent.Word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ilmm\AppData\Local\Microsoft\Windows\INetCacheContent.Word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349" cy="14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6192F" w14:textId="33B4D74E" w:rsidR="00BA546B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51B0FD0F" w14:textId="108BD4D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lastRenderedPageBreak/>
        <w:t>1</w:t>
      </w:r>
      <w:r w:rsidRPr="00CF4BCB">
        <w:rPr>
          <w:rFonts w:ascii="EucrosiaUPC" w:hAnsi="EucrosiaUPC" w:cs="EucrosiaUPC"/>
          <w:cs/>
          <w:lang w:val="en-GB"/>
        </w:rPr>
        <w:t>.</w:t>
      </w:r>
      <w:r w:rsidRPr="00CF4BCB">
        <w:rPr>
          <w:rFonts w:ascii="EucrosiaUPC" w:hAnsi="EucrosiaUPC" w:cs="EucrosiaUPC"/>
          <w:lang w:val="en-GB"/>
        </w:rPr>
        <w:t xml:space="preserve">3 </w:t>
      </w:r>
      <w:r w:rsidR="0032124E">
        <w:rPr>
          <w:rFonts w:ascii="EucrosiaUPC" w:hAnsi="EucrosiaUPC" w:cs="EucrosiaUPC"/>
          <w:szCs w:val="40"/>
        </w:rPr>
        <w:t>View p</w:t>
      </w:r>
      <w:r w:rsidRPr="00CF4BCB">
        <w:rPr>
          <w:rFonts w:ascii="EucrosiaUPC" w:hAnsi="EucrosiaUPC" w:cs="EucrosiaUPC"/>
          <w:szCs w:val="40"/>
        </w:rPr>
        <w:t xml:space="preserve">roduct on </w:t>
      </w:r>
      <w:r w:rsidR="0032124E">
        <w:rPr>
          <w:rFonts w:ascii="EucrosiaUPC" w:hAnsi="EucrosiaUPC" w:cs="EucrosiaUPC"/>
        </w:rPr>
        <w:t>s</w:t>
      </w:r>
      <w:r w:rsidRPr="00CF4BCB">
        <w:rPr>
          <w:rFonts w:ascii="EucrosiaUPC" w:hAnsi="EucrosiaUPC" w:cs="EucrosiaUPC"/>
        </w:rPr>
        <w:t>helves</w:t>
      </w:r>
    </w:p>
    <w:p w14:paraId="0DE91240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40FD6ACA" wp14:editId="54F6AA83">
            <wp:extent cx="5305245" cy="1555866"/>
            <wp:effectExtent l="0" t="0" r="0" b="6350"/>
            <wp:docPr id="87" name="Picture 87" descr="C:\Users\Filmm\AppData\Local\Microsoft\Windows\INetCacheContent.Word\Untitled Diagra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ilmm\AppData\Local\Microsoft\Windows\INetCacheContent.Word\Untitled Diagram (4)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411" cy="1559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FFBC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416DE702" w14:textId="77777777" w:rsidR="00BA546B" w:rsidRPr="00CF4BCB" w:rsidRDefault="00BA546B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304415B0" w14:textId="1366DBF2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2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="0032124E">
        <w:rPr>
          <w:rFonts w:ascii="EucrosiaUPC" w:hAnsi="EucrosiaUPC" w:cs="EucrosiaUPC"/>
        </w:rPr>
        <w:t>Check number of p</w:t>
      </w:r>
      <w:r w:rsidRPr="00CF4BCB">
        <w:rPr>
          <w:rFonts w:ascii="EucrosiaUPC" w:hAnsi="EucrosiaUPC" w:cs="EucrosiaUPC"/>
        </w:rPr>
        <w:t>roduct</w:t>
      </w:r>
    </w:p>
    <w:p w14:paraId="3F00D23C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15F84958" wp14:editId="71228211">
            <wp:extent cx="5106838" cy="1503134"/>
            <wp:effectExtent l="0" t="0" r="0" b="1905"/>
            <wp:docPr id="3" name="Picture 58" descr="C:\Users\Filmm\AppData\Local\Microsoft\Windows\INetCacheContent.Word\Fil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ilmm\AppData\Local\Microsoft\Windows\INetCacheContent.Word\Film (3)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772" cy="150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EC202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1D8E24B6" w14:textId="77777777" w:rsidR="00BA546B" w:rsidRPr="00CF4BCB" w:rsidRDefault="00BA546B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71231695" w14:textId="2BD93A1F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3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="0032124E">
        <w:rPr>
          <w:rFonts w:ascii="EucrosiaUPC" w:hAnsi="EucrosiaUPC" w:cs="EucrosiaUPC"/>
        </w:rPr>
        <w:t>Add stock of p</w:t>
      </w:r>
      <w:r w:rsidRPr="00CF4BCB">
        <w:rPr>
          <w:rFonts w:ascii="EucrosiaUPC" w:hAnsi="EucrosiaUPC" w:cs="EucrosiaUPC"/>
        </w:rPr>
        <w:t>roduct</w:t>
      </w:r>
    </w:p>
    <w:p w14:paraId="6A26425F" w14:textId="77777777" w:rsidR="00BA546B" w:rsidRPr="00CF4BCB" w:rsidRDefault="00BA546B" w:rsidP="00BA546B">
      <w:pPr>
        <w:ind w:firstLine="72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3E4C2DB" wp14:editId="0A142EFE">
            <wp:extent cx="5210355" cy="1596506"/>
            <wp:effectExtent l="0" t="0" r="0" b="3810"/>
            <wp:docPr id="24" name="Picture 59" descr="C:\Users\Filmm\AppData\Local\Microsoft\Windows\INetCacheContent.Word\Film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ilmm\AppData\Local\Microsoft\Windows\INetCacheContent.Word\Film (4)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964" cy="1600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5CA87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58CD143F" w14:textId="77777777" w:rsidR="00BA546B" w:rsidRPr="00CF4BCB" w:rsidRDefault="00BA546B" w:rsidP="00E8736A">
      <w:pPr>
        <w:jc w:val="right"/>
        <w:rPr>
          <w:rFonts w:ascii="EucrosiaUPC" w:hAnsi="EucrosiaUPC" w:cs="EucrosiaUPC"/>
          <w:sz w:val="16"/>
          <w:szCs w:val="16"/>
          <w:lang w:val="en-GB"/>
        </w:rPr>
      </w:pPr>
    </w:p>
    <w:p w14:paraId="4E8E97A4" w14:textId="0F7FDD33" w:rsidR="00BA546B" w:rsidRPr="00CF4BCB" w:rsidRDefault="00BA546B" w:rsidP="00BA546B">
      <w:pPr>
        <w:spacing w:after="160" w:line="259" w:lineRule="auto"/>
        <w:rPr>
          <w:rFonts w:ascii="EucrosiaUPC" w:hAnsi="EucrosiaUPC" w:cs="EucrosiaUPC"/>
          <w:noProof/>
        </w:rPr>
      </w:pPr>
      <w:r w:rsidRPr="00CF4BCB">
        <w:rPr>
          <w:rFonts w:ascii="EucrosiaUPC" w:hAnsi="EucrosiaUPC" w:cs="EucrosiaUPC"/>
          <w:lang w:val="en-GB"/>
        </w:rPr>
        <w:t>4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="0032124E">
        <w:rPr>
          <w:rFonts w:ascii="EucrosiaUPC" w:hAnsi="EucrosiaUPC" w:cs="EucrosiaUPC"/>
        </w:rPr>
        <w:t>Edit stock of p</w:t>
      </w:r>
      <w:r w:rsidRPr="00CF4BCB">
        <w:rPr>
          <w:rFonts w:ascii="EucrosiaUPC" w:hAnsi="EucrosiaUPC" w:cs="EucrosiaUPC"/>
        </w:rPr>
        <w:t>roduct</w:t>
      </w:r>
      <w:r w:rsidRPr="00CF4BCB">
        <w:rPr>
          <w:rFonts w:ascii="EucrosiaUPC" w:hAnsi="EucrosiaUPC" w:cs="EucrosiaUPC"/>
          <w:noProof/>
          <w:cs/>
        </w:rPr>
        <w:t xml:space="preserve">  </w:t>
      </w:r>
    </w:p>
    <w:p w14:paraId="4F5C57DA" w14:textId="77777777" w:rsidR="00BA546B" w:rsidRPr="00CF4BCB" w:rsidRDefault="00BA546B" w:rsidP="00BA546B">
      <w:pPr>
        <w:spacing w:after="160" w:line="259" w:lineRule="auto"/>
        <w:rPr>
          <w:rFonts w:ascii="EucrosiaUPC" w:hAnsi="EucrosiaUPC" w:cs="EucrosiaUPC"/>
          <w:noProof/>
        </w:rPr>
      </w:pPr>
      <w:r w:rsidRPr="00CF4BCB">
        <w:rPr>
          <w:rFonts w:ascii="EucrosiaUPC" w:hAnsi="EucrosiaUPC" w:cs="EucrosiaUPC"/>
          <w:noProof/>
          <w:cs/>
        </w:rPr>
        <w:t xml:space="preserve"> </w:t>
      </w:r>
      <w:r w:rsidRPr="00CF4BCB">
        <w:rPr>
          <w:rFonts w:ascii="EucrosiaUPC" w:hAnsi="EucrosiaUPC" w:cs="EucrosiaUPC"/>
          <w:noProof/>
        </w:rPr>
        <w:tab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435B7B2C" wp14:editId="279129F7">
            <wp:extent cx="5236234" cy="1604435"/>
            <wp:effectExtent l="0" t="0" r="0" b="0"/>
            <wp:docPr id="60" name="Picture 60" descr="C:\Users\Filmm\AppData\Local\Microsoft\Windows\INetCacheContent.Word\Fil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Filmm\AppData\Local\Microsoft\Windows\INetCacheContent.Word\Film (5)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997" cy="161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76401" w14:textId="77777777" w:rsidR="00E8736A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  <w:lang w:val="en-GB"/>
        </w:rPr>
      </w:pPr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  <w:lang w:val="en-GB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  <w:lang w:val="en-GB"/>
        </w:rPr>
        <w:t>Saeang</w:t>
      </w:r>
      <w:proofErr w:type="spellEnd"/>
    </w:p>
    <w:p w14:paraId="135C0A13" w14:textId="77777777" w:rsidR="00BA546B" w:rsidRPr="00CF4BCB" w:rsidRDefault="00BA546B" w:rsidP="00E8736A">
      <w:pPr>
        <w:jc w:val="right"/>
        <w:rPr>
          <w:rFonts w:ascii="EucrosiaUPC" w:hAnsi="EucrosiaUPC" w:cs="EucrosiaUPC"/>
        </w:rPr>
      </w:pPr>
    </w:p>
    <w:p w14:paraId="5416C996" w14:textId="56A624C1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8" w:name="_Toc466503238"/>
      <w:r w:rsidRPr="00CF4BCB">
        <w:rPr>
          <w:rFonts w:ascii="EucrosiaUPC" w:hAnsi="EucrosiaUPC" w:cs="EucrosiaUPC"/>
          <w:color w:val="auto"/>
          <w:szCs w:val="32"/>
        </w:rPr>
        <w:lastRenderedPageBreak/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6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Staff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8"/>
    </w:p>
    <w:p w14:paraId="2610211E" w14:textId="472F4171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1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Add new employee details</w:t>
      </w:r>
    </w:p>
    <w:p w14:paraId="53D34EEC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6305AC62" wp14:editId="6BB31F10">
            <wp:extent cx="5731510" cy="1571625"/>
            <wp:effectExtent l="0" t="0" r="0" b="9525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dd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491A" w14:textId="02B78A6C" w:rsidR="00E8736A" w:rsidRPr="00CF4BCB" w:rsidRDefault="00E8736A" w:rsidP="00CF4BCB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267D3B84" w14:textId="39BE7F4A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2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Edit employee details</w:t>
      </w:r>
    </w:p>
    <w:p w14:paraId="2D610A5A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51BBA57E" wp14:editId="26C8B635">
            <wp:extent cx="5731510" cy="1571625"/>
            <wp:effectExtent l="0" t="0" r="0" b="952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pdate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83319" w14:textId="5A4DF128" w:rsidR="00E8736A" w:rsidRPr="00CF4BCB" w:rsidRDefault="00E8736A" w:rsidP="00CF4BCB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133E08AB" w14:textId="70D887FD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3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Delete employee details</w:t>
      </w:r>
    </w:p>
    <w:p w14:paraId="4DDF3634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7D02C426" wp14:editId="6E2BEF25">
            <wp:extent cx="5731510" cy="1571625"/>
            <wp:effectExtent l="0" t="0" r="0" b="952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elete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1812A" w14:textId="7B2983F0" w:rsidR="00E8736A" w:rsidRPr="00CF4BCB" w:rsidRDefault="00E8736A" w:rsidP="00CF4BCB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397384E0" w14:textId="682FF5C2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</w:rPr>
        <w:t>4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Change permission of employees</w:t>
      </w:r>
    </w:p>
    <w:p w14:paraId="1FBD5EFE" w14:textId="77777777" w:rsidR="00BA546B" w:rsidRPr="00CF4BCB" w:rsidRDefault="00BA546B" w:rsidP="00BA546B">
      <w:pPr>
        <w:ind w:firstLine="720"/>
        <w:rPr>
          <w:rFonts w:ascii="EucrosiaUPC" w:hAnsi="EucrosiaUPC" w:cs="EucrosiaUPC"/>
          <w:b/>
          <w:bCs/>
          <w:lang w:val="en-GB"/>
        </w:rPr>
      </w:pPr>
      <w:r w:rsidRPr="00CF4BCB">
        <w:rPr>
          <w:rFonts w:ascii="EucrosiaUPC" w:hAnsi="EucrosiaUPC" w:cs="EucrosiaUPC"/>
          <w:b/>
          <w:bCs/>
          <w:noProof/>
        </w:rPr>
        <w:drawing>
          <wp:inline distT="0" distB="0" distL="0" distR="0" wp14:anchorId="26825CB3" wp14:editId="722AF50C">
            <wp:extent cx="5731510" cy="1571625"/>
            <wp:effectExtent l="0" t="0" r="0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angePermission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F3C7" w14:textId="36658C3B" w:rsidR="00BA546B" w:rsidRPr="00CF4BCB" w:rsidRDefault="00E8736A" w:rsidP="00E8736A">
      <w:pPr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50CAB397" w14:textId="3F9AB0CA" w:rsidR="00476CCF" w:rsidRPr="00CF4BCB" w:rsidRDefault="00476CCF" w:rsidP="00476CCF">
      <w:pPr>
        <w:pStyle w:val="3"/>
        <w:ind w:firstLine="720"/>
        <w:rPr>
          <w:rFonts w:ascii="EucrosiaUPC" w:hAnsi="EucrosiaUPC" w:cs="EucrosiaUPC"/>
          <w:color w:val="auto"/>
          <w:szCs w:val="32"/>
        </w:rPr>
      </w:pPr>
      <w:bookmarkStart w:id="19" w:name="_Toc466503239"/>
      <w:r w:rsidRPr="00CF4BCB">
        <w:rPr>
          <w:rFonts w:ascii="EucrosiaUPC" w:hAnsi="EucrosiaUPC" w:cs="EucrosiaUPC"/>
          <w:color w:val="auto"/>
          <w:szCs w:val="32"/>
        </w:rPr>
        <w:lastRenderedPageBreak/>
        <w:t>4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1</w:t>
      </w:r>
      <w:r w:rsidRPr="00CF4BCB">
        <w:rPr>
          <w:rFonts w:ascii="EucrosiaUPC" w:hAnsi="EucrosiaUPC" w:cs="EucrosiaUPC"/>
          <w:color w:val="auto"/>
          <w:szCs w:val="32"/>
          <w:cs/>
        </w:rPr>
        <w:t>.</w:t>
      </w:r>
      <w:r w:rsidRPr="00CF4BCB">
        <w:rPr>
          <w:rFonts w:ascii="EucrosiaUPC" w:hAnsi="EucrosiaUPC" w:cs="EucrosiaUPC"/>
          <w:color w:val="auto"/>
          <w:szCs w:val="32"/>
        </w:rPr>
        <w:t>7</w:t>
      </w:r>
      <w:r w:rsidRPr="00CF4BCB">
        <w:rPr>
          <w:rFonts w:ascii="EucrosiaUPC" w:hAnsi="EucrosiaUPC" w:cs="EucrosiaUPC"/>
          <w:color w:val="auto"/>
          <w:szCs w:val="32"/>
        </w:rPr>
        <w:tab/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 </w:t>
      </w:r>
      <w:r w:rsidRPr="00CF4BCB">
        <w:rPr>
          <w:rFonts w:ascii="EucrosiaUPC" w:hAnsi="EucrosiaUPC" w:cs="EucrosiaUPC"/>
          <w:color w:val="auto"/>
          <w:szCs w:val="32"/>
        </w:rPr>
        <w:t>MVC Model</w:t>
      </w:r>
      <w:r w:rsidRPr="00CF4BCB">
        <w:rPr>
          <w:rFonts w:ascii="EucrosiaUPC" w:hAnsi="EucrosiaUPC" w:cs="EucrosiaUPC"/>
          <w:color w:val="auto"/>
          <w:szCs w:val="32"/>
          <w:cs/>
        </w:rPr>
        <w:t xml:space="preserve">: </w:t>
      </w:r>
      <w:r w:rsidR="00FB5F35" w:rsidRPr="00CF4BCB">
        <w:rPr>
          <w:rFonts w:ascii="EucrosiaUPC" w:hAnsi="EucrosiaUPC" w:cs="EucrosiaUPC"/>
          <w:color w:val="auto"/>
          <w:szCs w:val="32"/>
        </w:rPr>
        <w:t>Report Management Sub</w:t>
      </w:r>
      <w:r w:rsidR="00FB5F35" w:rsidRPr="00CF4BCB">
        <w:rPr>
          <w:rFonts w:ascii="EucrosiaUPC" w:hAnsi="EucrosiaUPC" w:cs="EucrosiaUPC"/>
          <w:color w:val="auto"/>
          <w:szCs w:val="32"/>
          <w:cs/>
        </w:rPr>
        <w:t>-</w:t>
      </w:r>
      <w:r w:rsidR="00FB5F35" w:rsidRPr="00CF4BCB">
        <w:rPr>
          <w:rFonts w:ascii="EucrosiaUPC" w:hAnsi="EucrosiaUPC" w:cs="EucrosiaUPC"/>
          <w:color w:val="auto"/>
          <w:szCs w:val="32"/>
        </w:rPr>
        <w:t>System</w:t>
      </w:r>
      <w:bookmarkEnd w:id="19"/>
    </w:p>
    <w:p w14:paraId="301F31B6" w14:textId="383C3AA0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1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Create daily sales report and Print daily sale report</w:t>
      </w:r>
    </w:p>
    <w:p w14:paraId="37C2DF9F" w14:textId="77777777" w:rsidR="00BA546B" w:rsidRPr="00CF4BCB" w:rsidRDefault="00BA546B" w:rsidP="00BA546B">
      <w:pPr>
        <w:ind w:firstLine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2067693C" wp14:editId="3A3CD97F">
            <wp:extent cx="4521436" cy="1743659"/>
            <wp:effectExtent l="0" t="0" r="0" b="9525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MVC daily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36" cy="174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7D16" w14:textId="7CE9CE99" w:rsidR="00E8736A" w:rsidRPr="00CF4BCB" w:rsidRDefault="00E8736A" w:rsidP="00E8736A">
      <w:pPr>
        <w:ind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4A099BB2" w14:textId="77777777" w:rsidR="00BA546B" w:rsidRPr="00CF4BCB" w:rsidRDefault="00BA546B" w:rsidP="00BA546B">
      <w:pPr>
        <w:rPr>
          <w:rFonts w:ascii="EucrosiaUPC" w:hAnsi="EucrosiaUPC" w:cs="EucrosiaUPC"/>
        </w:rPr>
      </w:pPr>
    </w:p>
    <w:p w14:paraId="6DA6D9B2" w14:textId="68F818B2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2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Create monthly sales report and Print monthly sale report</w:t>
      </w:r>
    </w:p>
    <w:p w14:paraId="34FA804B" w14:textId="77777777" w:rsidR="00BA546B" w:rsidRPr="00CF4BCB" w:rsidRDefault="00BA546B" w:rsidP="00BA546B">
      <w:pPr>
        <w:ind w:left="720"/>
        <w:rPr>
          <w:rFonts w:ascii="EucrosiaUPC" w:hAnsi="EucrosiaUPC" w:cs="EucrosiaUPC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4B70A78A" wp14:editId="3BD84122">
            <wp:extent cx="4556027" cy="1876955"/>
            <wp:effectExtent l="0" t="0" r="0" b="9525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VC monthly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027" cy="18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2B6E" w14:textId="77777777" w:rsidR="00E8736A" w:rsidRPr="00CF4BCB" w:rsidRDefault="00E8736A" w:rsidP="00E8736A">
      <w:pPr>
        <w:ind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09189631" w14:textId="77777777" w:rsidR="00BA546B" w:rsidRPr="00CF4BCB" w:rsidRDefault="00BA546B" w:rsidP="00E8736A">
      <w:pPr>
        <w:jc w:val="right"/>
        <w:rPr>
          <w:rFonts w:ascii="EucrosiaUPC" w:hAnsi="EucrosiaUPC" w:cs="EucrosiaUPC"/>
        </w:rPr>
      </w:pPr>
    </w:p>
    <w:p w14:paraId="0F467A38" w14:textId="190F811B" w:rsidR="00BA546B" w:rsidRPr="00CF4BCB" w:rsidRDefault="00BA546B" w:rsidP="00BA546B">
      <w:pPr>
        <w:rPr>
          <w:rFonts w:ascii="EucrosiaUPC" w:hAnsi="EucrosiaUPC" w:cs="EucrosiaUPC"/>
        </w:rPr>
      </w:pPr>
      <w:r w:rsidRPr="00CF4BCB">
        <w:rPr>
          <w:rFonts w:ascii="EucrosiaUPC" w:hAnsi="EucrosiaUPC" w:cs="EucrosiaUPC"/>
        </w:rPr>
        <w:t>3</w:t>
      </w:r>
      <w:r w:rsidRPr="00CF4BCB">
        <w:rPr>
          <w:rFonts w:ascii="EucrosiaUPC" w:hAnsi="EucrosiaUPC" w:cs="EucrosiaUPC"/>
          <w:cs/>
        </w:rPr>
        <w:t xml:space="preserve">. </w:t>
      </w:r>
      <w:r w:rsidRPr="00CF4BCB">
        <w:rPr>
          <w:rFonts w:ascii="EucrosiaUPC" w:hAnsi="EucrosiaUPC" w:cs="EucrosiaUPC"/>
        </w:rPr>
        <w:t>Create annual sales report and Print annual sale report</w:t>
      </w:r>
    </w:p>
    <w:p w14:paraId="1DCB7476" w14:textId="77777777" w:rsidR="00BA546B" w:rsidRPr="00CF4BCB" w:rsidRDefault="00BA546B" w:rsidP="00BA546B">
      <w:pPr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ab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724793AF" wp14:editId="3EF994B7">
            <wp:extent cx="5012375" cy="1957958"/>
            <wp:effectExtent l="0" t="0" r="0" b="4445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MVC annual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375" cy="195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4E76" w14:textId="77777777" w:rsidR="00476CCF" w:rsidRPr="00CF4BCB" w:rsidRDefault="00476CCF" w:rsidP="00476CCF">
      <w:pPr>
        <w:rPr>
          <w:rFonts w:ascii="EucrosiaUPC" w:hAnsi="EucrosiaUPC" w:cs="EucrosiaUPC"/>
          <w:lang w:val="en-GB"/>
        </w:rPr>
      </w:pPr>
    </w:p>
    <w:p w14:paraId="666F2122" w14:textId="77777777" w:rsidR="00E8736A" w:rsidRPr="00CF4BCB" w:rsidRDefault="00E8736A" w:rsidP="00E8736A">
      <w:pPr>
        <w:ind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02D897CB" w14:textId="77777777" w:rsidR="00BA546B" w:rsidRPr="00CF4BCB" w:rsidRDefault="00BA546B" w:rsidP="00E8736A">
      <w:pPr>
        <w:jc w:val="right"/>
        <w:rPr>
          <w:rFonts w:ascii="EucrosiaUPC" w:hAnsi="EucrosiaUPC" w:cs="EucrosiaUPC"/>
          <w:lang w:val="en-GB"/>
        </w:rPr>
      </w:pPr>
    </w:p>
    <w:p w14:paraId="4A43F5F3" w14:textId="77777777" w:rsidR="00BA546B" w:rsidRPr="00CF4BCB" w:rsidRDefault="00BA546B" w:rsidP="00476CCF">
      <w:pPr>
        <w:rPr>
          <w:rFonts w:ascii="EucrosiaUPC" w:hAnsi="EucrosiaUPC" w:cs="EucrosiaUPC"/>
          <w:lang w:val="en-GB"/>
        </w:rPr>
      </w:pPr>
    </w:p>
    <w:p w14:paraId="6B89C05B" w14:textId="77777777" w:rsidR="00BA546B" w:rsidRPr="00CF4BCB" w:rsidRDefault="00BA546B" w:rsidP="00476CCF">
      <w:pPr>
        <w:rPr>
          <w:rFonts w:ascii="EucrosiaUPC" w:hAnsi="EucrosiaUPC" w:cs="EucrosiaUPC"/>
        </w:rPr>
      </w:pPr>
    </w:p>
    <w:p w14:paraId="09AF9A53" w14:textId="52EE71DF" w:rsidR="00120E53" w:rsidRPr="00CF4BCB" w:rsidRDefault="00120E53" w:rsidP="00120E53">
      <w:pPr>
        <w:pStyle w:val="2"/>
        <w:ind w:firstLine="284"/>
        <w:rPr>
          <w:rFonts w:ascii="EucrosiaUPC" w:hAnsi="EucrosiaUPC" w:cs="EucrosiaUPC"/>
          <w:lang w:val="en-GB"/>
        </w:rPr>
      </w:pPr>
      <w:bookmarkStart w:id="20" w:name="_Toc466503240"/>
      <w:r w:rsidRPr="00CF4BCB">
        <w:rPr>
          <w:rFonts w:ascii="EucrosiaUPC" w:hAnsi="EucrosiaUPC" w:cs="EucrosiaUPC"/>
          <w:lang w:val="en-GB"/>
        </w:rPr>
        <w:lastRenderedPageBreak/>
        <w:t>4</w:t>
      </w:r>
      <w:r w:rsidRPr="00CF4BCB">
        <w:rPr>
          <w:rFonts w:ascii="EucrosiaUPC" w:hAnsi="EucrosiaUPC" w:cs="EucrosiaUPC"/>
          <w:cs/>
          <w:lang w:val="en-GB"/>
        </w:rPr>
        <w:t>.</w:t>
      </w:r>
      <w:r w:rsidRPr="00CF4BCB">
        <w:rPr>
          <w:rFonts w:ascii="EucrosiaUPC" w:hAnsi="EucrosiaUPC" w:cs="EucrosiaUPC"/>
          <w:lang w:val="en-GB"/>
        </w:rPr>
        <w:t>2 Entity Class Model</w:t>
      </w:r>
      <w:bookmarkEnd w:id="20"/>
      <w:r w:rsidRPr="00CF4BCB">
        <w:rPr>
          <w:rFonts w:ascii="EucrosiaUPC" w:hAnsi="EucrosiaUPC" w:cs="EucrosiaUPC"/>
          <w:lang w:val="en-GB"/>
        </w:rPr>
        <w:t xml:space="preserve"> </w:t>
      </w:r>
      <w:bookmarkStart w:id="21" w:name="_GoBack"/>
      <w:bookmarkEnd w:id="21"/>
    </w:p>
    <w:p w14:paraId="59B18DD3" w14:textId="3C48FF84" w:rsidR="00AB5E45" w:rsidRPr="00CF4BCB" w:rsidRDefault="00120E53" w:rsidP="00AB5E45">
      <w:pPr>
        <w:pStyle w:val="a4"/>
        <w:ind w:firstLine="284"/>
        <w:rPr>
          <w:rFonts w:ascii="EucrosiaUPC" w:hAnsi="EucrosiaUPC" w:cs="EucrosiaUPC"/>
          <w:sz w:val="32"/>
          <w:szCs w:val="32"/>
          <w:lang w:val="en-GB"/>
        </w:rPr>
      </w:pPr>
      <w:r w:rsidRPr="00CF4BCB">
        <w:rPr>
          <w:rFonts w:ascii="EucrosiaUPC" w:hAnsi="EucrosiaUPC" w:cs="EucrosiaUPC"/>
          <w:sz w:val="32"/>
          <w:szCs w:val="32"/>
          <w:lang w:val="en-GB"/>
        </w:rPr>
        <w:t xml:space="preserve">Then, a set of conceptual entity and data model is described by 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sz w:val="32"/>
          <w:szCs w:val="32"/>
          <w:lang w:val="en-GB"/>
        </w:rPr>
        <w:t>Entity Class Diagram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”. </w:t>
      </w:r>
      <w:r w:rsidR="00E8736A"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       </w:t>
      </w:r>
      <w:r w:rsidRPr="00CF4BCB">
        <w:rPr>
          <w:rFonts w:ascii="EucrosiaUPC" w:hAnsi="EucrosiaUPC" w:cs="EucrosiaUPC"/>
          <w:sz w:val="32"/>
          <w:szCs w:val="32"/>
          <w:lang w:val="en-GB"/>
        </w:rPr>
        <w:t>The relationship between each entity class must be specified</w:t>
      </w:r>
      <w:r w:rsidRPr="00CF4BCB">
        <w:rPr>
          <w:rFonts w:ascii="EucrosiaUPC" w:hAnsi="EucrosiaUPC" w:cs="EucrosiaUPC"/>
          <w:sz w:val="32"/>
          <w:szCs w:val="32"/>
          <w:cs/>
          <w:lang w:val="en-GB"/>
        </w:rPr>
        <w:t xml:space="preserve">. </w:t>
      </w:r>
    </w:p>
    <w:p w14:paraId="577F4B9C" w14:textId="77777777" w:rsidR="00AB5E45" w:rsidRPr="00CF4BCB" w:rsidRDefault="00AB5E45" w:rsidP="00AB5E45">
      <w:pPr>
        <w:pStyle w:val="a4"/>
        <w:ind w:firstLine="284"/>
        <w:rPr>
          <w:rFonts w:ascii="EucrosiaUPC" w:hAnsi="EucrosiaUPC" w:cs="EucrosiaUPC"/>
          <w:sz w:val="16"/>
          <w:szCs w:val="16"/>
          <w:lang w:val="en-GB"/>
        </w:rPr>
      </w:pPr>
    </w:p>
    <w:p w14:paraId="42F54545" w14:textId="77777777" w:rsidR="00AB5E45" w:rsidRPr="00CF4BCB" w:rsidRDefault="00AB5E45" w:rsidP="00E8736A">
      <w:pPr>
        <w:pStyle w:val="a4"/>
        <w:ind w:firstLine="284"/>
        <w:rPr>
          <w:rFonts w:ascii="EucrosiaUPC" w:hAnsi="EucrosiaUPC" w:cs="EucrosiaUPC"/>
          <w:sz w:val="32"/>
          <w:szCs w:val="32"/>
          <w:lang w:val="en-GB"/>
        </w:rPr>
      </w:pPr>
    </w:p>
    <w:p w14:paraId="2D311ED5" w14:textId="5CD9AE04" w:rsidR="00BA546B" w:rsidRPr="00CF4BCB" w:rsidRDefault="00AB5E45" w:rsidP="000F56A0">
      <w:pPr>
        <w:pStyle w:val="a4"/>
        <w:ind w:left="-284" w:hanging="851"/>
        <w:jc w:val="center"/>
        <w:rPr>
          <w:rFonts w:ascii="EucrosiaUPC" w:hAnsi="EucrosiaUPC" w:cs="EucrosiaUPC"/>
          <w:sz w:val="32"/>
          <w:szCs w:val="32"/>
          <w:lang w:val="en-GB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0827F285" wp14:editId="7F8F9933">
            <wp:extent cx="7083425" cy="3553460"/>
            <wp:effectExtent l="0" t="0" r="3175" b="8890"/>
            <wp:docPr id="44450" name="รูปภาพ 44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0" name="ClassDiagram.png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3425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B415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67FA3F43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0659D711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3F9C65F7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6E0096CF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27A67A7D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38B5C77B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30B28AC2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4C81FC7B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31BFE9E1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2A7C257F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77B73AEC" w14:textId="250E29A3" w:rsidR="00AB5E45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548E26EC" w14:textId="366414AD" w:rsidR="00A33063" w:rsidRPr="00CF4BCB" w:rsidRDefault="00A33063" w:rsidP="00AB5E45">
      <w:pPr>
        <w:pStyle w:val="a4"/>
        <w:ind w:hanging="851"/>
        <w:jc w:val="both"/>
        <w:rPr>
          <w:rFonts w:ascii="EucrosiaUPC" w:hAnsi="EucrosiaUPC" w:cs="EucrosiaUPC" w:hint="cs"/>
          <w:sz w:val="32"/>
          <w:szCs w:val="32"/>
          <w:lang w:val="en-GB"/>
        </w:rPr>
      </w:pPr>
    </w:p>
    <w:p w14:paraId="4B5C5C01" w14:textId="77777777" w:rsidR="00AB5E45" w:rsidRPr="00CF4BCB" w:rsidRDefault="00AB5E45" w:rsidP="00AB5E45">
      <w:pPr>
        <w:pStyle w:val="a4"/>
        <w:ind w:hanging="851"/>
        <w:jc w:val="both"/>
        <w:rPr>
          <w:rFonts w:ascii="EucrosiaUPC" w:hAnsi="EucrosiaUPC" w:cs="EucrosiaUPC"/>
          <w:sz w:val="32"/>
          <w:szCs w:val="32"/>
          <w:lang w:val="en-GB"/>
        </w:rPr>
      </w:pPr>
    </w:p>
    <w:p w14:paraId="6441906D" w14:textId="77777777" w:rsidR="004D1A3A" w:rsidRPr="00CF4BCB" w:rsidRDefault="00E579AD" w:rsidP="004D1A3A">
      <w:pPr>
        <w:pStyle w:val="1"/>
        <w:numPr>
          <w:ilvl w:val="0"/>
          <w:numId w:val="30"/>
        </w:numPr>
        <w:rPr>
          <w:rFonts w:ascii="EucrosiaUPC" w:hAnsi="EucrosiaUPC" w:cs="EucrosiaUPC"/>
          <w:szCs w:val="32"/>
          <w:lang w:val="en-GB"/>
        </w:rPr>
      </w:pPr>
      <w:bookmarkStart w:id="22" w:name="_Toc466503241"/>
      <w:r w:rsidRPr="00CF4BCB">
        <w:rPr>
          <w:rFonts w:ascii="EucrosiaUPC" w:hAnsi="EucrosiaUPC" w:cs="EucrosiaUPC"/>
          <w:szCs w:val="32"/>
          <w:lang w:val="en-GB"/>
        </w:rPr>
        <w:lastRenderedPageBreak/>
        <w:t>System Behaviour Model</w:t>
      </w:r>
      <w:bookmarkStart w:id="23" w:name="_Toc466503242"/>
      <w:bookmarkEnd w:id="22"/>
    </w:p>
    <w:p w14:paraId="5AF70C3E" w14:textId="57D8B949" w:rsidR="004D1A3A" w:rsidRPr="00CF4BCB" w:rsidRDefault="004D1A3A" w:rsidP="004D1A3A">
      <w:pPr>
        <w:ind w:firstLine="360"/>
        <w:rPr>
          <w:rFonts w:ascii="EucrosiaUPC" w:hAnsi="EucrosiaUPC" w:cs="EucrosiaUPC"/>
          <w:lang w:val="en-GB"/>
        </w:rPr>
      </w:pPr>
      <w:r w:rsidRPr="00CF4BCB">
        <w:rPr>
          <w:rFonts w:ascii="EucrosiaUPC" w:hAnsi="EucrosiaUPC" w:cs="EucrosiaUPC"/>
          <w:lang w:val="en-GB"/>
        </w:rPr>
        <w:t>This section should describe the system behaviour by using a sequence diagram</w:t>
      </w:r>
      <w:r w:rsidRPr="00CF4BCB">
        <w:rPr>
          <w:rFonts w:ascii="EucrosiaUPC" w:hAnsi="EucrosiaUPC" w:cs="EucrosiaUPC"/>
          <w:cs/>
          <w:lang w:val="en-GB"/>
        </w:rPr>
        <w:t xml:space="preserve">.  </w:t>
      </w:r>
      <w:r w:rsidRPr="00CF4BCB">
        <w:rPr>
          <w:rFonts w:ascii="EucrosiaUPC" w:hAnsi="EucrosiaUPC" w:cs="EucrosiaUPC"/>
          <w:lang w:val="en-GB"/>
        </w:rPr>
        <w:t>This diagram must demonstrate the interaction among objects of the system in time sequence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The objects and classes involved the scenario are depicted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The scenario representing the system behaviour or functionality is demonstrated by the sequence of messages exchanged between the objects</w:t>
      </w:r>
      <w:r w:rsidRPr="00CF4BCB">
        <w:rPr>
          <w:rFonts w:ascii="EucrosiaUPC" w:hAnsi="EucrosiaUPC" w:cs="EucrosiaUPC"/>
          <w:cs/>
          <w:lang w:val="en-GB"/>
        </w:rPr>
        <w:t xml:space="preserve">. </w:t>
      </w:r>
      <w:r w:rsidRPr="00CF4BCB">
        <w:rPr>
          <w:rFonts w:ascii="EucrosiaUPC" w:hAnsi="EucrosiaUPC" w:cs="EucrosiaUPC"/>
          <w:lang w:val="en-GB"/>
        </w:rPr>
        <w:t>For example</w:t>
      </w:r>
      <w:r w:rsidRPr="00CF4BCB">
        <w:rPr>
          <w:rFonts w:ascii="EucrosiaUPC" w:hAnsi="EucrosiaUPC" w:cs="EucrosiaUPC"/>
          <w:cs/>
          <w:lang w:val="en-GB"/>
        </w:rPr>
        <w:t>:</w:t>
      </w:r>
    </w:p>
    <w:p w14:paraId="31427E56" w14:textId="77777777" w:rsidR="00AB5E45" w:rsidRPr="00CF4BCB" w:rsidRDefault="00AB5E45" w:rsidP="004D1A3A">
      <w:pPr>
        <w:ind w:firstLine="360"/>
        <w:rPr>
          <w:rFonts w:ascii="EucrosiaUPC" w:hAnsi="EucrosiaUPC" w:cs="EucrosiaUPC"/>
          <w:lang w:val="en-GB"/>
        </w:rPr>
      </w:pPr>
    </w:p>
    <w:p w14:paraId="117916B0" w14:textId="424E8FFF" w:rsidR="00E579AD" w:rsidRPr="00CF4BCB" w:rsidRDefault="00E579AD" w:rsidP="00AB5E45">
      <w:pPr>
        <w:pStyle w:val="2"/>
        <w:ind w:firstLine="426"/>
        <w:rPr>
          <w:rFonts w:ascii="EucrosiaUPC" w:hAnsi="EucrosiaUPC" w:cs="EucrosiaUPC"/>
          <w:u w:val="single"/>
          <w:lang w:val="en-GB"/>
        </w:rPr>
      </w:pPr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sale order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3"/>
    </w:p>
    <w:p w14:paraId="6D6814A2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UC110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Create sale order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91E9407" w14:textId="77777777" w:rsidR="00AB5E45" w:rsidRPr="00CF4BCB" w:rsidRDefault="00AB5E45" w:rsidP="00AB5E45">
      <w:pPr>
        <w:pStyle w:val="a4"/>
        <w:ind w:left="720"/>
        <w:rPr>
          <w:rFonts w:ascii="EucrosiaUPC" w:hAnsi="EucrosiaUPC" w:cs="EucrosiaUPC"/>
          <w:b/>
          <w:bCs/>
          <w:sz w:val="16"/>
          <w:szCs w:val="16"/>
        </w:rPr>
      </w:pPr>
    </w:p>
    <w:p w14:paraId="4CEC7B9E" w14:textId="77777777" w:rsidR="00E579AD" w:rsidRPr="00CF4BCB" w:rsidRDefault="00E579AD" w:rsidP="00866F95">
      <w:pPr>
        <w:pStyle w:val="a4"/>
        <w:ind w:left="1080"/>
        <w:rPr>
          <w:rFonts w:ascii="EucrosiaUPC" w:hAnsi="EucrosiaUPC" w:cs="EucrosiaUPC"/>
          <w:b/>
          <w:bCs/>
          <w:sz w:val="20"/>
          <w:szCs w:val="20"/>
        </w:rPr>
      </w:pPr>
    </w:p>
    <w:p w14:paraId="274F447A" w14:textId="77777777" w:rsidR="00E579AD" w:rsidRPr="00CF4BCB" w:rsidRDefault="00E579AD" w:rsidP="00866F95">
      <w:pPr>
        <w:pStyle w:val="a4"/>
        <w:ind w:firstLine="36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F2F3FAB" wp14:editId="72AA48F4">
            <wp:extent cx="5731510" cy="2187424"/>
            <wp:effectExtent l="0" t="0" r="2540" b="381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Q Create (4)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BB43" w14:textId="5F6FD8C2" w:rsidR="00E579AD" w:rsidRPr="00CF4BCB" w:rsidRDefault="00AB5E45" w:rsidP="00AB5E45">
      <w:pPr>
        <w:pStyle w:val="a4"/>
        <w:ind w:firstLine="36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Choothong</w:t>
      </w:r>
      <w:proofErr w:type="spellEnd"/>
    </w:p>
    <w:p w14:paraId="60DB84C2" w14:textId="77777777" w:rsidR="00AB5E45" w:rsidRPr="00CF4BCB" w:rsidRDefault="00AB5E45" w:rsidP="00AB5E45">
      <w:pPr>
        <w:pStyle w:val="a4"/>
        <w:ind w:firstLine="36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2ED6C2FF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4" w:name="_Toc466503243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products to orders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4"/>
    </w:p>
    <w:p w14:paraId="00037952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UC120</w:t>
      </w:r>
      <w:r w:rsidRPr="00CF4BCB">
        <w:rPr>
          <w:rFonts w:ascii="EucrosiaUPC" w:hAnsi="EucrosiaUPC" w:cs="EucrosiaUPC"/>
          <w:szCs w:val="22"/>
          <w:cs/>
        </w:rPr>
        <w:t xml:space="preserve">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Add products to orders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24F8EDC1" w14:textId="77777777" w:rsidR="00AB5E45" w:rsidRPr="00CF4BCB" w:rsidRDefault="00AB5E45" w:rsidP="00AB5E45">
      <w:pPr>
        <w:pStyle w:val="a4"/>
        <w:ind w:left="1080"/>
        <w:rPr>
          <w:rFonts w:ascii="EucrosiaUPC" w:hAnsi="EucrosiaUPC" w:cs="EucrosiaUPC"/>
          <w:b/>
          <w:bCs/>
          <w:sz w:val="20"/>
          <w:szCs w:val="20"/>
        </w:rPr>
      </w:pPr>
    </w:p>
    <w:p w14:paraId="028D1300" w14:textId="77777777" w:rsidR="00AB5E45" w:rsidRPr="00CF4BCB" w:rsidRDefault="00AB5E45" w:rsidP="00AB5E45">
      <w:pPr>
        <w:pStyle w:val="a4"/>
        <w:ind w:left="1080"/>
        <w:rPr>
          <w:rFonts w:ascii="EucrosiaUPC" w:hAnsi="EucrosiaUPC" w:cs="EucrosiaUPC"/>
          <w:b/>
          <w:bCs/>
          <w:sz w:val="16"/>
          <w:szCs w:val="16"/>
        </w:rPr>
      </w:pPr>
    </w:p>
    <w:p w14:paraId="03E19FB5" w14:textId="226AB617" w:rsidR="00E579AD" w:rsidRPr="00CF4BCB" w:rsidRDefault="00E579AD" w:rsidP="00AB5E4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9BD9D93" wp14:editId="4A52B74A">
            <wp:extent cx="5731510" cy="2138992"/>
            <wp:effectExtent l="0" t="0" r="2540" b="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Q add (3)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A9247" w14:textId="77777777" w:rsidR="00AB5E45" w:rsidRPr="00CF4BCB" w:rsidRDefault="00AB5E45" w:rsidP="00AB5E45">
      <w:pPr>
        <w:pStyle w:val="a4"/>
        <w:ind w:firstLine="36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Choothong</w:t>
      </w:r>
      <w:proofErr w:type="spellEnd"/>
    </w:p>
    <w:p w14:paraId="01B88F61" w14:textId="77777777" w:rsidR="00E579AD" w:rsidRPr="00CF4BCB" w:rsidRDefault="00E579AD" w:rsidP="00AB5E45">
      <w:pPr>
        <w:pStyle w:val="a4"/>
        <w:ind w:left="36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49863734" w14:textId="09CEB904" w:rsidR="00E579AD" w:rsidRDefault="00E579AD" w:rsidP="00AB5E45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5A9C866C" w14:textId="77777777" w:rsidR="00A33063" w:rsidRPr="00CF4BCB" w:rsidRDefault="00A33063" w:rsidP="00AB5E45">
      <w:pPr>
        <w:pStyle w:val="a4"/>
        <w:rPr>
          <w:rFonts w:ascii="EucrosiaUPC" w:hAnsi="EucrosiaUPC" w:cs="EucrosiaUPC" w:hint="cs"/>
          <w:b/>
          <w:bCs/>
          <w:sz w:val="32"/>
          <w:szCs w:val="32"/>
        </w:rPr>
      </w:pPr>
    </w:p>
    <w:p w14:paraId="3D00AF34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5" w:name="_Toc466503244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Delete products from orders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5"/>
    </w:p>
    <w:p w14:paraId="5E4E2FDC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UC130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Delete products from orders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A266687" w14:textId="77777777" w:rsidR="00AB5E45" w:rsidRPr="00CF4BCB" w:rsidRDefault="00AB5E45" w:rsidP="00AB5E45">
      <w:pPr>
        <w:pStyle w:val="a4"/>
        <w:ind w:left="1080"/>
        <w:rPr>
          <w:rFonts w:ascii="EucrosiaUPC" w:hAnsi="EucrosiaUPC" w:cs="EucrosiaUPC"/>
          <w:b/>
          <w:bCs/>
          <w:sz w:val="20"/>
          <w:szCs w:val="20"/>
        </w:rPr>
      </w:pPr>
    </w:p>
    <w:p w14:paraId="788F002E" w14:textId="77777777" w:rsidR="00E579AD" w:rsidRPr="00CF4BCB" w:rsidRDefault="00E579AD" w:rsidP="00866F95">
      <w:pPr>
        <w:pStyle w:val="a4"/>
        <w:ind w:left="1080"/>
        <w:rPr>
          <w:rFonts w:ascii="EucrosiaUPC" w:hAnsi="EucrosiaUPC" w:cs="EucrosiaUPC"/>
          <w:b/>
          <w:bCs/>
          <w:sz w:val="16"/>
          <w:szCs w:val="16"/>
        </w:rPr>
      </w:pPr>
    </w:p>
    <w:p w14:paraId="2106EF2E" w14:textId="77777777" w:rsidR="00E579AD" w:rsidRPr="00CF4BCB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24E7623" wp14:editId="7716F7E6">
            <wp:extent cx="5731510" cy="2092326"/>
            <wp:effectExtent l="0" t="0" r="2540" b="3175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Q delete (3)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9473" w14:textId="77777777" w:rsidR="00AB5E45" w:rsidRPr="00CF4BCB" w:rsidRDefault="00AB5E45" w:rsidP="00AB5E45">
      <w:pPr>
        <w:pStyle w:val="a4"/>
        <w:ind w:firstLine="36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Choothong</w:t>
      </w:r>
      <w:proofErr w:type="spellEnd"/>
    </w:p>
    <w:p w14:paraId="221284F7" w14:textId="77777777" w:rsidR="00E579AD" w:rsidRPr="00CF4BCB" w:rsidRDefault="00E579AD" w:rsidP="00AB5E45">
      <w:pPr>
        <w:pStyle w:val="a4"/>
        <w:ind w:left="36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751E5EC" w14:textId="77777777" w:rsidR="000F56A0" w:rsidRPr="00CF4BCB" w:rsidRDefault="000F56A0" w:rsidP="00AB5E45">
      <w:pPr>
        <w:pStyle w:val="a4"/>
        <w:ind w:left="36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B83B59F" w14:textId="77777777" w:rsidR="00E579AD" w:rsidRPr="00CF4BCB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46DB6FF3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6" w:name="_Toc466503245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Save orders to database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6"/>
    </w:p>
    <w:p w14:paraId="6B629949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UC140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Save orders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0E38408F" w14:textId="77777777" w:rsidR="00AB5E45" w:rsidRPr="00CF4BCB" w:rsidRDefault="00AB5E45" w:rsidP="00AB5E45">
      <w:pPr>
        <w:pStyle w:val="a4"/>
        <w:ind w:left="1080"/>
        <w:rPr>
          <w:rFonts w:ascii="EucrosiaUPC" w:hAnsi="EucrosiaUPC" w:cs="EucrosiaUPC"/>
          <w:b/>
          <w:bCs/>
          <w:sz w:val="20"/>
          <w:szCs w:val="20"/>
        </w:rPr>
      </w:pPr>
    </w:p>
    <w:p w14:paraId="409F87D2" w14:textId="77777777" w:rsidR="00E579AD" w:rsidRPr="00CF4BCB" w:rsidRDefault="00E579AD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432A5855" w14:textId="77777777" w:rsidR="00E579AD" w:rsidRPr="00CF4BCB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473134EE" wp14:editId="45C86A66">
            <wp:extent cx="5731510" cy="2318267"/>
            <wp:effectExtent l="0" t="0" r="2540" b="635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Q save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DBDD" w14:textId="77777777" w:rsidR="00AB5E45" w:rsidRPr="00CF4BCB" w:rsidRDefault="00AB5E45" w:rsidP="00AB5E45">
      <w:pPr>
        <w:pStyle w:val="a4"/>
        <w:ind w:firstLine="36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Araya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Choothong</w:t>
      </w:r>
      <w:proofErr w:type="spellEnd"/>
    </w:p>
    <w:p w14:paraId="4A8B94F0" w14:textId="77777777" w:rsidR="00E579AD" w:rsidRPr="00CF4BCB" w:rsidRDefault="00E579AD" w:rsidP="00AB5E45">
      <w:pPr>
        <w:pStyle w:val="a4"/>
        <w:ind w:left="36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67DD8FC8" w14:textId="77777777" w:rsidR="00E579AD" w:rsidRPr="00CF4BCB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39E1C845" w14:textId="77777777" w:rsidR="00E579AD" w:rsidRPr="00CF4BCB" w:rsidRDefault="00E579AD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</w:rPr>
      </w:pPr>
    </w:p>
    <w:p w14:paraId="0F95E696" w14:textId="77777777" w:rsidR="00E579AD" w:rsidRPr="00CF4BCB" w:rsidRDefault="00E579AD" w:rsidP="00AB5E45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04BBC50A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7" w:name="_Toc466503246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purchases order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7"/>
    </w:p>
    <w:p w14:paraId="3282BB1E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UC210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Create purchases order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C51475D" w14:textId="77777777" w:rsidR="00E579AD" w:rsidRPr="00CF4BCB" w:rsidRDefault="00E579AD" w:rsidP="00AB5E4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4A6A006" wp14:editId="7755DF44">
            <wp:extent cx="5731510" cy="2114391"/>
            <wp:effectExtent l="0" t="0" r="2540" b="63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Q create (5)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9B2D" w14:textId="77777777" w:rsidR="00AB5E45" w:rsidRPr="00CF4BCB" w:rsidRDefault="00AB5E45" w:rsidP="00AB5E45">
      <w:pPr>
        <w:pStyle w:val="a4"/>
        <w:ind w:right="-472"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5BEE59F6" w14:textId="77777777" w:rsidR="000F56A0" w:rsidRPr="00CF4BCB" w:rsidRDefault="000F56A0" w:rsidP="00AB5E45">
      <w:pPr>
        <w:pStyle w:val="a4"/>
        <w:ind w:right="-472" w:firstLine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52B8FFB" w14:textId="66B7D7E6" w:rsidR="00E579AD" w:rsidRPr="00CF4BCB" w:rsidRDefault="00E579AD" w:rsidP="00AB5E45">
      <w:pPr>
        <w:pStyle w:val="a4"/>
        <w:ind w:right="-472" w:firstLine="72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</w:p>
    <w:p w14:paraId="633F57D0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8" w:name="_Toc466503247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products to purchases orders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8"/>
    </w:p>
    <w:p w14:paraId="1018B948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UC220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Add products to purchases orders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3050BD9D" w14:textId="579CA7FA" w:rsidR="00AB5E45" w:rsidRPr="00CF4BCB" w:rsidRDefault="00E579AD" w:rsidP="00AB5E45">
      <w:pPr>
        <w:pStyle w:val="a4"/>
        <w:ind w:right="-46" w:firstLine="284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46332C8" wp14:editId="5C9FFEE4">
            <wp:extent cx="5731510" cy="2266802"/>
            <wp:effectExtent l="0" t="0" r="2540" b="63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Q add (4).pn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="00AB5E45"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1F88B628" w14:textId="77777777" w:rsidR="00E579AD" w:rsidRPr="00CF4BCB" w:rsidRDefault="00E579AD" w:rsidP="00AB5E45">
      <w:pPr>
        <w:pStyle w:val="a4"/>
        <w:ind w:left="142" w:firstLine="578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5AC0DC72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33D5D8EE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62F1DCD0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090A7F4C" w14:textId="77777777" w:rsidR="0080183B" w:rsidRPr="00CF4BCB" w:rsidRDefault="0080183B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2DF0024C" w14:textId="77777777" w:rsidR="00E579AD" w:rsidRPr="00CF4BCB" w:rsidRDefault="00E579AD" w:rsidP="00AB5E45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6B94DD4C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29" w:name="_Toc466503248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Delete products from purchases order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29"/>
    </w:p>
    <w:p w14:paraId="48FA9595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UC230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Delete products from purchases order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BA8898F" w14:textId="77777777" w:rsidR="00AB5E45" w:rsidRPr="00CF4BCB" w:rsidRDefault="00E579AD" w:rsidP="00AB5E45">
      <w:pPr>
        <w:pStyle w:val="a4"/>
        <w:ind w:right="-46" w:firstLine="720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10261AD" wp14:editId="5369CC17">
            <wp:extent cx="5731510" cy="2401274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Q delete (4)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</w:p>
    <w:p w14:paraId="087623D5" w14:textId="0BB21FAC" w:rsidR="00AB5E45" w:rsidRPr="00CF4BCB" w:rsidRDefault="00AB5E45" w:rsidP="00AB5E45">
      <w:pPr>
        <w:pStyle w:val="a4"/>
        <w:ind w:right="-46" w:firstLine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50496166" w14:textId="77777777" w:rsidR="00E579AD" w:rsidRPr="00CF4BCB" w:rsidRDefault="00E579AD" w:rsidP="00AB5E45">
      <w:pPr>
        <w:pStyle w:val="a4"/>
        <w:ind w:firstLine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61FE1A4A" w14:textId="77777777" w:rsidR="000F56A0" w:rsidRPr="00CF4BCB" w:rsidRDefault="000F56A0" w:rsidP="00AB5E45">
      <w:pPr>
        <w:pStyle w:val="a4"/>
        <w:ind w:firstLine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2A2A71F4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396266B2" w14:textId="77777777" w:rsidR="00E579AD" w:rsidRPr="00CF4BCB" w:rsidRDefault="00E579AD" w:rsidP="00AB5E45">
      <w:pPr>
        <w:pStyle w:val="2"/>
        <w:ind w:left="720" w:hanging="294"/>
        <w:rPr>
          <w:rFonts w:ascii="EucrosiaUPC" w:hAnsi="EucrosiaUPC" w:cs="EucrosiaUPC"/>
          <w:u w:val="single"/>
          <w:lang w:val="en-GB"/>
        </w:rPr>
      </w:pPr>
      <w:bookmarkStart w:id="30" w:name="_Toc466503249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Print purchases order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0"/>
    </w:p>
    <w:p w14:paraId="0F0A9854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UC240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purchases order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3749690A" w14:textId="77777777" w:rsidR="00AB5E45" w:rsidRPr="00CF4BCB" w:rsidRDefault="00E579AD" w:rsidP="00AB5E45">
      <w:pPr>
        <w:pStyle w:val="a4"/>
        <w:ind w:right="-472" w:firstLine="720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CC76893" wp14:editId="290382A8">
            <wp:extent cx="5731510" cy="2304421"/>
            <wp:effectExtent l="0" t="0" r="2540" b="635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Q print (2)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br/>
      </w:r>
      <w:r w:rsidR="00AB5E45" w:rsidRPr="00CF4BCB">
        <w:rPr>
          <w:rFonts w:ascii="EucrosiaUPC" w:hAnsi="EucrosiaUPC" w:cs="EucrosiaUPC"/>
          <w:sz w:val="24"/>
          <w:szCs w:val="24"/>
        </w:rPr>
        <w:t>By Prakasit Intarasombat</w:t>
      </w:r>
    </w:p>
    <w:p w14:paraId="248283F1" w14:textId="77777777" w:rsidR="00E579AD" w:rsidRPr="00CF4BCB" w:rsidRDefault="00E579AD" w:rsidP="00AB5E4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E0C7B95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</w:p>
    <w:p w14:paraId="64625AD5" w14:textId="77777777" w:rsidR="00E579AD" w:rsidRPr="00CF4BCB" w:rsidRDefault="00E579AD" w:rsidP="00FA2905">
      <w:pPr>
        <w:pStyle w:val="a4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2C4380CF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1" w:name="_Toc466503250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new product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1"/>
    </w:p>
    <w:p w14:paraId="34B16077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UC310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Add new product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0EFCACF0" w14:textId="77777777" w:rsidR="00FA2905" w:rsidRPr="00CF4BCB" w:rsidRDefault="00FA2905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13CE71DA" w14:textId="57AE8218" w:rsidR="00E579AD" w:rsidRPr="00CF4BCB" w:rsidRDefault="00E579AD" w:rsidP="00FE134E">
      <w:pPr>
        <w:pStyle w:val="a4"/>
        <w:ind w:left="426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6B823CD" wp14:editId="61422EDC">
            <wp:extent cx="5576205" cy="2113472"/>
            <wp:effectExtent l="0" t="0" r="5715" b="127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ntitled-Diagram-1 (1) (4).pn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182" cy="21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="00FA2905"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="00FA2905" w:rsidRPr="00CF4BCB">
        <w:rPr>
          <w:rFonts w:ascii="EucrosiaUPC" w:hAnsi="EucrosiaUPC" w:cs="EucrosiaUPC"/>
          <w:sz w:val="24"/>
          <w:szCs w:val="24"/>
        </w:rPr>
        <w:t>Thanyalak</w:t>
      </w:r>
      <w:proofErr w:type="spellEnd"/>
      <w:r w:rsidR="00FA2905"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="00FA2905" w:rsidRPr="00CF4BCB">
        <w:rPr>
          <w:rFonts w:ascii="EucrosiaUPC" w:hAnsi="EucrosiaUPC" w:cs="EucrosiaUPC"/>
          <w:sz w:val="24"/>
          <w:szCs w:val="24"/>
        </w:rPr>
        <w:t>Sirikul</w:t>
      </w:r>
      <w:proofErr w:type="spellEnd"/>
    </w:p>
    <w:p w14:paraId="5CC1B3AD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3F26CADF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6C43869C" w14:textId="77777777" w:rsidR="000F56A0" w:rsidRPr="00CF4BCB" w:rsidRDefault="000F56A0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71F269A5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2" w:name="_Toc466503251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Delete product list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2"/>
    </w:p>
    <w:p w14:paraId="7BCBDAA5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UC320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Delete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436781C7" w14:textId="77777777" w:rsidR="00FA2905" w:rsidRPr="00CF4BCB" w:rsidRDefault="00FA2905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568FE7F2" w14:textId="74EA82E9" w:rsidR="00E579AD" w:rsidRPr="00CF4BCB" w:rsidRDefault="00E579AD" w:rsidP="00FE134E">
      <w:pPr>
        <w:pStyle w:val="a4"/>
        <w:ind w:left="426"/>
        <w:jc w:val="right"/>
        <w:rPr>
          <w:rFonts w:ascii="EucrosiaUPC" w:hAnsi="EucrosiaUPC" w:cs="EucrosiaUPC"/>
          <w:b/>
          <w:bCs/>
          <w:sz w:val="24"/>
          <w:szCs w:val="24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430CA163" wp14:editId="56982948">
            <wp:extent cx="5403706" cy="2048092"/>
            <wp:effectExtent l="0" t="0" r="6985" b="9525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-Diagram-1 (1) (5).pn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804" cy="20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="00FA2905"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="00FA2905" w:rsidRPr="00CF4BCB">
        <w:rPr>
          <w:rFonts w:ascii="EucrosiaUPC" w:hAnsi="EucrosiaUPC" w:cs="EucrosiaUPC"/>
          <w:sz w:val="24"/>
          <w:szCs w:val="24"/>
        </w:rPr>
        <w:t>Thanyalak</w:t>
      </w:r>
      <w:proofErr w:type="spellEnd"/>
      <w:r w:rsidR="00FA2905"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="00FA2905" w:rsidRPr="00CF4BCB">
        <w:rPr>
          <w:rFonts w:ascii="EucrosiaUPC" w:hAnsi="EucrosiaUPC" w:cs="EucrosiaUPC"/>
          <w:sz w:val="24"/>
          <w:szCs w:val="24"/>
        </w:rPr>
        <w:t>Sirikul</w:t>
      </w:r>
      <w:proofErr w:type="spellEnd"/>
    </w:p>
    <w:p w14:paraId="63AD19C1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E5B87B9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38729774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F290F6A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054119EC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2D8C1FFE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73B42205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608A1658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4E6977D3" w14:textId="77777777" w:rsidR="00FA2905" w:rsidRPr="00CF4BCB" w:rsidRDefault="00FA2905" w:rsidP="00FA2905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69C2206E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3" w:name="_Toc466503252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Edit product list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3"/>
    </w:p>
    <w:p w14:paraId="5762FCEB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UC330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619B88D3" w14:textId="77777777" w:rsidR="00FA2905" w:rsidRPr="00CF4BCB" w:rsidRDefault="00FA2905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6DCE789" w14:textId="77777777" w:rsidR="00FA2905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26749297" wp14:editId="61285FC1">
            <wp:extent cx="5014020" cy="1900394"/>
            <wp:effectExtent l="0" t="0" r="0" b="508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-Diagram-1 (1) (6).pn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974" cy="190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9EDD" w14:textId="5CDAB786" w:rsidR="00E579AD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sz w:val="32"/>
          <w:szCs w:val="32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Sirikul</w:t>
      </w:r>
      <w:proofErr w:type="spellEnd"/>
      <w:r w:rsidR="00E579AD" w:rsidRPr="00CF4BCB">
        <w:rPr>
          <w:rFonts w:ascii="EucrosiaUPC" w:hAnsi="EucrosiaUPC" w:cs="EucrosiaUPC"/>
          <w:sz w:val="32"/>
          <w:szCs w:val="32"/>
        </w:rPr>
        <w:br/>
      </w:r>
    </w:p>
    <w:p w14:paraId="759006EE" w14:textId="77777777" w:rsidR="000F56A0" w:rsidRPr="00CF4BCB" w:rsidRDefault="000F56A0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09E1D6E4" w14:textId="77777777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53142F71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4" w:name="_Toc466503253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Check product stock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4"/>
    </w:p>
    <w:p w14:paraId="3016F884" w14:textId="77777777" w:rsidR="00FA2905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UC340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Check product stock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486CF3DE" w14:textId="153EFB39" w:rsidR="00E579AD" w:rsidRPr="00CF4BCB" w:rsidRDefault="00E579AD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4EE5217" wp14:editId="25D03A89">
            <wp:extent cx="4856672" cy="2638186"/>
            <wp:effectExtent l="0" t="0" r="1270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ntitled-Diagram-1 (1) (7)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764" cy="26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93BE" w14:textId="1DCB245E" w:rsidR="00FA2905" w:rsidRPr="00CF4BCB" w:rsidRDefault="00FA2905" w:rsidP="00FA2905">
      <w:pPr>
        <w:pStyle w:val="a4"/>
        <w:ind w:left="1080"/>
        <w:jc w:val="right"/>
        <w:rPr>
          <w:rFonts w:ascii="EucrosiaUPC" w:hAnsi="EucrosiaUPC" w:cs="EucrosiaUPC"/>
          <w:sz w:val="32"/>
          <w:szCs w:val="32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Thanyalak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Sirikul</w:t>
      </w:r>
      <w:proofErr w:type="spellEnd"/>
    </w:p>
    <w:p w14:paraId="16D4621E" w14:textId="77777777" w:rsidR="00E579AD" w:rsidRPr="00CF4BCB" w:rsidRDefault="00E579AD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C3881B7" w14:textId="77777777" w:rsidR="00FA2905" w:rsidRPr="00CF4BCB" w:rsidRDefault="00FA2905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0ED51250" w14:textId="77777777" w:rsidR="00FA2905" w:rsidRPr="00CF4BCB" w:rsidRDefault="00FA2905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1F2C4FD2" w14:textId="77777777" w:rsidR="00FA2905" w:rsidRPr="00CF4BCB" w:rsidRDefault="00FA2905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01FEED15" w14:textId="77777777" w:rsidR="00FA2905" w:rsidRPr="00CF4BCB" w:rsidRDefault="00FA2905" w:rsidP="00866F9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642B3A14" w14:textId="77777777" w:rsidR="00FA2905" w:rsidRPr="00CF4BCB" w:rsidRDefault="00FA2905" w:rsidP="00CF4BCB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6CC4E3E6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5" w:name="_Toc466503254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revenue report and print revenue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5"/>
    </w:p>
    <w:p w14:paraId="5867E7F0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UC410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Create revenue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>and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UC420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revenue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F264831" w14:textId="77777777" w:rsidR="00FA2905" w:rsidRPr="00CF4BCB" w:rsidRDefault="00FA2905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7825BF70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40626F1D" wp14:editId="1B4D811B">
            <wp:extent cx="5322093" cy="2820838"/>
            <wp:effectExtent l="0" t="0" r="0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cometureseq.pn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233" cy="284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E41D" w14:textId="44B20F64" w:rsidR="00E579AD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Tanawut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Rungpetnimit</w:t>
      </w:r>
      <w:proofErr w:type="spellEnd"/>
    </w:p>
    <w:p w14:paraId="2539C5EB" w14:textId="3E624DBD" w:rsidR="00E579AD" w:rsidRPr="00CF4BCB" w:rsidRDefault="00E579AD" w:rsidP="00FA2905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5C4D2B58" w14:textId="77777777" w:rsidR="00FA2905" w:rsidRPr="00CF4BCB" w:rsidRDefault="00FA2905" w:rsidP="00FA2905">
      <w:pPr>
        <w:pStyle w:val="a4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346A9925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6" w:name="_Toc466503255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expense report and print expense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6"/>
    </w:p>
    <w:p w14:paraId="7881F2EF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UC430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Create expense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>and</w:t>
      </w:r>
      <w:r w:rsidRPr="00CF4BCB">
        <w:rPr>
          <w:rFonts w:ascii="EucrosiaUPC" w:hAnsi="EucrosiaUPC" w:cs="EucrosiaUPC"/>
          <w:sz w:val="32"/>
          <w:szCs w:val="32"/>
          <w:cs/>
        </w:rPr>
        <w:t xml:space="preserve">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UC440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expense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047A0F36" w14:textId="77777777" w:rsidR="00FA2905" w:rsidRPr="00CF4BCB" w:rsidRDefault="00FA2905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C51BA81" w14:textId="08BECF71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75EACEC" wp14:editId="561C917B">
            <wp:extent cx="5153224" cy="2760452"/>
            <wp:effectExtent l="0" t="0" r="9525" b="1905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xpense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922" cy="276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797F8" w14:textId="3075CF8D" w:rsidR="00FA2905" w:rsidRPr="00CF4BCB" w:rsidRDefault="00FA2905" w:rsidP="00FA2905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Tanawut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Rungpetnimit</w:t>
      </w:r>
      <w:proofErr w:type="spellEnd"/>
    </w:p>
    <w:p w14:paraId="7CE49935" w14:textId="77777777" w:rsidR="00CF4BCB" w:rsidRPr="00CF4BCB" w:rsidRDefault="00CF4BCB" w:rsidP="00CF4BCB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</w:p>
    <w:p w14:paraId="566CAE1E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7" w:name="_Toc466503256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Product on Shelves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7"/>
    </w:p>
    <w:p w14:paraId="6D8A2F62" w14:textId="77777777" w:rsidR="00FA2905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Management product on the shelves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2260AB23" w14:textId="6948C786" w:rsidR="00E579AD" w:rsidRPr="00CF4BCB" w:rsidRDefault="00E579AD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2105FAEB" wp14:editId="56AB3FE1">
            <wp:extent cx="4832863" cy="2893325"/>
            <wp:effectExtent l="0" t="0" r="0" b="2540"/>
            <wp:docPr id="80" name="Picture 80" descr="C:\Users\Filmm\AppData\Local\Microsoft\Windows\INetCacheContent.Word\Film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Filmm\AppData\Local\Microsoft\Windows\INetCacheContent.Word\Film (1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4"/>
                    <a:stretch/>
                  </pic:blipFill>
                  <pic:spPr bwMode="auto">
                    <a:xfrm>
                      <a:off x="0" y="0"/>
                      <a:ext cx="4837851" cy="289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02F949" w14:textId="3F645A26" w:rsidR="0080183B" w:rsidRPr="00CF4BCB" w:rsidRDefault="00FA2905" w:rsidP="00FA2905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07E336AE" w14:textId="77777777" w:rsidR="00FA2905" w:rsidRPr="00CF4BCB" w:rsidRDefault="00FA2905" w:rsidP="00FA2905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3166C6D5" w14:textId="77777777" w:rsidR="000F56A0" w:rsidRPr="00CF4BCB" w:rsidRDefault="000F56A0" w:rsidP="00FA2905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5E0C34F7" w14:textId="77777777" w:rsidR="00FA2905" w:rsidRPr="00CF4BCB" w:rsidRDefault="00FA2905" w:rsidP="00FA2905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0F47ECD5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8" w:name="_Toc466503257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Edit Product on Shelves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8"/>
    </w:p>
    <w:p w14:paraId="06B62BE2" w14:textId="77777777" w:rsidR="00FA2905" w:rsidRPr="00CF4BCB" w:rsidRDefault="00E579AD" w:rsidP="00FA290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Management product on the shelves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5556A24" w14:textId="15BE2C16" w:rsidR="00E579AD" w:rsidRPr="00CF4BCB" w:rsidRDefault="00E579AD" w:rsidP="00FA2905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7A8E0936" wp14:editId="465D41C6">
            <wp:extent cx="4676140" cy="2797791"/>
            <wp:effectExtent l="0" t="0" r="0" b="3175"/>
            <wp:docPr id="76" name="Picture 76" descr="C:\Users\Filmm\AppData\Local\Microsoft\Windows\INetCacheContent.Word\Film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ilmm\AppData\Local\Microsoft\Windows\INetCacheContent.Word\Film (1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7"/>
                    <a:stretch/>
                  </pic:blipFill>
                  <pic:spPr bwMode="auto">
                    <a:xfrm>
                      <a:off x="0" y="0"/>
                      <a:ext cx="4681827" cy="280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5254B" w14:textId="6505C92B" w:rsidR="00CF4BCB" w:rsidRPr="00CF4BCB" w:rsidRDefault="00FA2905" w:rsidP="00CF4BCB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48D5BAD9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39" w:name="_Toc466503258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View Product on Shelves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39"/>
    </w:p>
    <w:p w14:paraId="431B7A0B" w14:textId="77777777" w:rsidR="00924406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Management product on the shelves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4A6DF385" w14:textId="1025CC72" w:rsidR="00E579AD" w:rsidRPr="00CF4BCB" w:rsidRDefault="00E579AD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5CFA1D9C" wp14:editId="219FA42B">
            <wp:extent cx="5067075" cy="3070225"/>
            <wp:effectExtent l="0" t="0" r="0" b="0"/>
            <wp:docPr id="77" name="Picture 77" descr="C:\Users\Filmm\AppData\Local\Microsoft\Windows\INetCacheContent.Word\Film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Filmm\AppData\Local\Microsoft\Windows\INetCacheContent.Word\Film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"/>
                    <a:stretch/>
                  </pic:blipFill>
                  <pic:spPr bwMode="auto">
                    <a:xfrm>
                      <a:off x="0" y="0"/>
                      <a:ext cx="5071340" cy="307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7516E" w14:textId="284D83C5" w:rsidR="00E579AD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40C4F62E" w14:textId="77777777" w:rsidR="00924406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685A5B05" w14:textId="77777777" w:rsidR="00924406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</w:p>
    <w:p w14:paraId="3B9D37C4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0" w:name="_Toc466503259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Check Number of Product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0"/>
    </w:p>
    <w:p w14:paraId="45F0F3E0" w14:textId="6BDA5EE9" w:rsidR="00924406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Check </w:t>
      </w:r>
      <w:r w:rsidR="0032124E">
        <w:rPr>
          <w:rFonts w:ascii="EucrosiaUPC" w:hAnsi="EucrosiaUPC" w:cs="EucrosiaUPC"/>
          <w:b/>
          <w:bCs/>
          <w:sz w:val="32"/>
          <w:szCs w:val="32"/>
        </w:rPr>
        <w:t>n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umber of </w:t>
      </w:r>
      <w:r w:rsidR="0032124E">
        <w:rPr>
          <w:rFonts w:ascii="EucrosiaUPC" w:hAnsi="EucrosiaUPC" w:cs="EucrosiaUPC"/>
          <w:b/>
          <w:bCs/>
          <w:sz w:val="32"/>
          <w:szCs w:val="32"/>
        </w:rPr>
        <w:t>p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roduct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197136BE" w14:textId="524A41E2" w:rsidR="00E579AD" w:rsidRPr="00CF4BCB" w:rsidRDefault="00E579AD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</w:rPr>
        <w:br/>
      </w:r>
      <w:r w:rsidRPr="00CF4BCB">
        <w:rPr>
          <w:rFonts w:ascii="EucrosiaUPC" w:hAnsi="EucrosiaUPC" w:cs="EucrosiaUPC"/>
          <w:noProof/>
        </w:rPr>
        <w:drawing>
          <wp:inline distT="0" distB="0" distL="0" distR="0" wp14:anchorId="22EBA78C" wp14:editId="6C40255B">
            <wp:extent cx="4821231" cy="2879678"/>
            <wp:effectExtent l="0" t="0" r="0" b="0"/>
            <wp:docPr id="65" name="Picture 65" descr="C:\Users\Filmm\AppData\Local\Microsoft\Windows\INetCacheContent.Word\Film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Filmm\AppData\Local\Microsoft\Windows\INetCacheContent.Word\Film (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5"/>
                    <a:stretch/>
                  </pic:blipFill>
                  <pic:spPr bwMode="auto">
                    <a:xfrm>
                      <a:off x="0" y="0"/>
                      <a:ext cx="4868712" cy="290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D7E07" w14:textId="05CE594A" w:rsidR="00924406" w:rsidRDefault="00924406" w:rsidP="00924406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362DAE7D" w14:textId="77777777" w:rsidR="00CF4BCB" w:rsidRPr="00CF4BCB" w:rsidRDefault="00CF4BCB" w:rsidP="00CF4BCB">
      <w:pPr>
        <w:pStyle w:val="a4"/>
        <w:rPr>
          <w:rFonts w:ascii="EucrosiaUPC" w:hAnsi="EucrosiaUPC" w:cs="EucrosiaUPC"/>
          <w:sz w:val="24"/>
          <w:szCs w:val="24"/>
        </w:rPr>
      </w:pPr>
    </w:p>
    <w:p w14:paraId="274DD704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1" w:name="_Toc466503260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Stock of Product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1"/>
    </w:p>
    <w:p w14:paraId="703E6C92" w14:textId="5A7DA25D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Add </w:t>
      </w:r>
      <w:r w:rsidR="0032124E">
        <w:rPr>
          <w:rFonts w:ascii="EucrosiaUPC" w:hAnsi="EucrosiaUPC" w:cs="EucrosiaUPC"/>
          <w:b/>
          <w:bCs/>
          <w:sz w:val="32"/>
          <w:szCs w:val="32"/>
        </w:rPr>
        <w:t>s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tock of </w:t>
      </w:r>
      <w:r w:rsidR="0032124E">
        <w:rPr>
          <w:rFonts w:ascii="EucrosiaUPC" w:hAnsi="EucrosiaUPC" w:cs="EucrosiaUPC"/>
          <w:b/>
          <w:bCs/>
          <w:sz w:val="32"/>
          <w:szCs w:val="32"/>
        </w:rPr>
        <w:t>p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1320B1B8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5D81F1E" w14:textId="5130558E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78B1106B" wp14:editId="040B220A">
            <wp:extent cx="5015320" cy="3070746"/>
            <wp:effectExtent l="0" t="0" r="0" b="0"/>
            <wp:docPr id="62" name="Picture 62" descr="C:\Users\Filmm\AppData\Local\Microsoft\Windows\INetCacheContent.Word\Film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Filmm\AppData\Local\Microsoft\Windows\INetCacheContent.Word\Film (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19"/>
                    <a:stretch/>
                  </pic:blipFill>
                  <pic:spPr bwMode="auto">
                    <a:xfrm>
                      <a:off x="0" y="0"/>
                      <a:ext cx="5023680" cy="30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B916D" w14:textId="464F15E8" w:rsidR="00E579AD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63083FA5" w14:textId="77777777" w:rsidR="00924406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4849E0A0" w14:textId="77777777" w:rsidR="00924406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</w:p>
    <w:p w14:paraId="6F2E81F6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2" w:name="_Toc466503261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Edit Stock of Product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2"/>
    </w:p>
    <w:p w14:paraId="663C9FD1" w14:textId="62D54948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UC540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Edit </w:t>
      </w:r>
      <w:r w:rsidR="0032124E">
        <w:rPr>
          <w:rFonts w:ascii="EucrosiaUPC" w:hAnsi="EucrosiaUPC" w:cs="EucrosiaUPC"/>
          <w:b/>
          <w:bCs/>
          <w:sz w:val="32"/>
          <w:szCs w:val="32"/>
        </w:rPr>
        <w:t>s</w:t>
      </w:r>
      <w:r w:rsidRPr="00CF4BCB">
        <w:rPr>
          <w:rFonts w:ascii="EucrosiaUPC" w:hAnsi="EucrosiaUPC" w:cs="EucrosiaUPC"/>
          <w:b/>
          <w:bCs/>
          <w:sz w:val="32"/>
          <w:szCs w:val="32"/>
        </w:rPr>
        <w:t xml:space="preserve">tock of </w:t>
      </w:r>
      <w:r w:rsidR="0032124E">
        <w:rPr>
          <w:rFonts w:ascii="EucrosiaUPC" w:hAnsi="EucrosiaUPC" w:cs="EucrosiaUPC"/>
          <w:b/>
          <w:bCs/>
          <w:sz w:val="32"/>
          <w:szCs w:val="32"/>
        </w:rPr>
        <w:t>p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roduct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08CDE782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3ECC1308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noProof/>
        </w:rPr>
        <w:drawing>
          <wp:inline distT="0" distB="0" distL="0" distR="0" wp14:anchorId="2CB9A2D4" wp14:editId="4D7A942B">
            <wp:extent cx="4916153" cy="3016156"/>
            <wp:effectExtent l="0" t="0" r="0" b="0"/>
            <wp:docPr id="61" name="Picture 61" descr="C:\Users\Filmm\AppData\Local\Microsoft\Windows\INetCacheContent.Word\Fil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ilmm\AppData\Local\Microsoft\Windows\INetCacheContent.Word\Film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3"/>
                    <a:stretch/>
                  </pic:blipFill>
                  <pic:spPr bwMode="auto">
                    <a:xfrm>
                      <a:off x="0" y="0"/>
                      <a:ext cx="4921459" cy="3019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372624" w14:textId="3006490E" w:rsidR="00924406" w:rsidRPr="00CF4BCB" w:rsidRDefault="00924406" w:rsidP="00924406">
      <w:pPr>
        <w:pStyle w:val="a4"/>
        <w:ind w:left="108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Tanawat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Saeang</w:t>
      </w:r>
      <w:proofErr w:type="spellEnd"/>
    </w:p>
    <w:p w14:paraId="79995623" w14:textId="77777777" w:rsidR="00CF4BCB" w:rsidRPr="00CF4BCB" w:rsidRDefault="00CF4BCB" w:rsidP="00CF4BCB">
      <w:pPr>
        <w:pStyle w:val="a4"/>
        <w:rPr>
          <w:rFonts w:ascii="EucrosiaUPC" w:hAnsi="EucrosiaUPC" w:cs="EucrosiaUPC"/>
          <w:b/>
          <w:bCs/>
          <w:sz w:val="24"/>
          <w:szCs w:val="24"/>
        </w:rPr>
      </w:pPr>
    </w:p>
    <w:p w14:paraId="3602E848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3" w:name="_Toc466503262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Add new employee details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3"/>
    </w:p>
    <w:p w14:paraId="2895EBD9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UC610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Add new employee details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DD7402B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1A85A792" w14:textId="77777777" w:rsidR="00E579AD" w:rsidRPr="00CF4BCB" w:rsidRDefault="00E579AD" w:rsidP="00A15350">
      <w:pPr>
        <w:pStyle w:val="a4"/>
        <w:ind w:left="142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1EAD83B6" wp14:editId="01A2A80D">
            <wp:extent cx="5324522" cy="2518913"/>
            <wp:effectExtent l="0" t="0" r="0" b="0"/>
            <wp:docPr id="32" name="รูปภาพ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Q_addEmp.pn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860" cy="252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42E3" w14:textId="4DB5F87D" w:rsidR="00E579AD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590AB304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CB63D22" w14:textId="77777777" w:rsidR="00A15350" w:rsidRPr="00CF4BCB" w:rsidRDefault="00A15350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3470BD77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</w:p>
    <w:p w14:paraId="4B87C3D7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4" w:name="_Toc466503263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Edit employee details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4"/>
    </w:p>
    <w:p w14:paraId="3270E07B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UC620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employee details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3827FF6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707401C4" w14:textId="77777777" w:rsidR="00924406" w:rsidRPr="00CF4BCB" w:rsidRDefault="00E579AD" w:rsidP="00A15350">
      <w:pPr>
        <w:pStyle w:val="a4"/>
        <w:ind w:left="142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5815A069" wp14:editId="50B7C3FF">
            <wp:extent cx="5488635" cy="2596551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Q_UpdateEmp.pn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03" cy="25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C47B3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1C479B76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0223B40B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2EBEC9FC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71A869EA" w14:textId="77777777" w:rsidR="00CF4BCB" w:rsidRDefault="00CF4BCB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25EF5F3D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5" w:name="_Toc466503264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Delete employee details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5"/>
    </w:p>
    <w:p w14:paraId="6B257169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UC630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Delete employee details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5F7A604B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167CC993" w14:textId="77777777" w:rsidR="00E579AD" w:rsidRPr="00CF4BCB" w:rsidRDefault="00E579AD" w:rsidP="00A15350">
      <w:pPr>
        <w:pStyle w:val="a4"/>
        <w:ind w:left="284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34E6E980" wp14:editId="1998A181">
            <wp:extent cx="5306286" cy="2510286"/>
            <wp:effectExtent l="0" t="0" r="8890" b="4445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Q_DeleteEmp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063" cy="251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6AE5" w14:textId="4910233F" w:rsidR="00E579AD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0B250241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65414E6" w14:textId="77777777" w:rsidR="00A15350" w:rsidRPr="00CF4BCB" w:rsidRDefault="00A15350" w:rsidP="00A15350">
      <w:pPr>
        <w:pStyle w:val="a4"/>
        <w:ind w:left="142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32A3C5A7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  <w:cs/>
        </w:rPr>
      </w:pPr>
    </w:p>
    <w:p w14:paraId="4AB776BA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6" w:name="_Toc466503265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Change permission of employees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6"/>
    </w:p>
    <w:p w14:paraId="7B52A5DE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UC640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Change permission of employees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73FA12FC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2CB22FDC" w14:textId="18DCD6EB" w:rsidR="00E579AD" w:rsidRPr="00CF4BCB" w:rsidRDefault="00E579AD" w:rsidP="00A15350">
      <w:pPr>
        <w:pStyle w:val="a4"/>
        <w:ind w:left="426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F7888B7" wp14:editId="1E218676">
            <wp:extent cx="5201728" cy="2460822"/>
            <wp:effectExtent l="0" t="0" r="0" b="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Q_ChangPermission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769" cy="24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02D75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 xml:space="preserve">By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Panyaprach</w:t>
      </w:r>
      <w:proofErr w:type="spellEnd"/>
      <w:r w:rsidRPr="00CF4BCB">
        <w:rPr>
          <w:rFonts w:ascii="EucrosiaUPC" w:hAnsi="EucrosiaUPC" w:cs="EucrosiaUPC"/>
          <w:sz w:val="24"/>
          <w:szCs w:val="24"/>
        </w:rPr>
        <w:t xml:space="preserve"> </w:t>
      </w:r>
      <w:proofErr w:type="spellStart"/>
      <w:r w:rsidRPr="00CF4BCB">
        <w:rPr>
          <w:rFonts w:ascii="EucrosiaUPC" w:hAnsi="EucrosiaUPC" w:cs="EucrosiaUPC"/>
          <w:sz w:val="24"/>
          <w:szCs w:val="24"/>
        </w:rPr>
        <w:t>Tularak</w:t>
      </w:r>
      <w:proofErr w:type="spellEnd"/>
    </w:p>
    <w:p w14:paraId="2812597F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6B2DC10C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5553D4BB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0C14EF04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14:paraId="4AE2C84A" w14:textId="77777777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7" w:name="_Toc466503266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Create daily sales report and print daily sale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7"/>
    </w:p>
    <w:p w14:paraId="792A8FA7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UC710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 xml:space="preserve">and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product sale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66776F46" w14:textId="77777777" w:rsidR="00924406" w:rsidRPr="00CF4BCB" w:rsidRDefault="00924406" w:rsidP="00924406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70D5F286" w14:textId="77777777" w:rsidR="00E579AD" w:rsidRPr="00CF4BCB" w:rsidRDefault="00E579AD" w:rsidP="00A15350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07301644" wp14:editId="2C8B0D80">
            <wp:extent cx="5949394" cy="2514617"/>
            <wp:effectExtent l="0" t="0" r="0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aily report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999" cy="2519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9D71" w14:textId="10EA7542" w:rsidR="00E579AD" w:rsidRPr="00CF4BCB" w:rsidRDefault="00924406" w:rsidP="007367CF">
      <w:pPr>
        <w:pStyle w:val="a4"/>
        <w:ind w:left="720" w:right="95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0DA11C0D" w14:textId="77777777" w:rsidR="00924406" w:rsidRPr="00CF4BCB" w:rsidRDefault="00924406" w:rsidP="00924406">
      <w:pPr>
        <w:pStyle w:val="a4"/>
        <w:ind w:left="720"/>
        <w:jc w:val="right"/>
        <w:rPr>
          <w:rFonts w:ascii="EucrosiaUPC" w:hAnsi="EucrosiaUPC" w:cs="EucrosiaUPC"/>
          <w:b/>
          <w:bCs/>
          <w:sz w:val="24"/>
          <w:szCs w:val="24"/>
        </w:rPr>
      </w:pPr>
    </w:p>
    <w:p w14:paraId="1405F87B" w14:textId="77777777" w:rsidR="00E579AD" w:rsidRPr="00CF4BCB" w:rsidRDefault="00E579AD" w:rsidP="00866F95">
      <w:pPr>
        <w:pStyle w:val="a4"/>
        <w:ind w:left="720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51EE4EB0" w14:textId="30C32D7D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8" w:name="_Toc466503267"/>
      <w:r w:rsidRPr="00CF4BCB">
        <w:rPr>
          <w:rFonts w:ascii="EucrosiaUPC" w:hAnsi="EucrosiaUPC" w:cs="EucrosiaUPC"/>
          <w:u w:val="single"/>
          <w:lang w:val="en-GB"/>
        </w:rPr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Pr="00CF4BCB">
        <w:rPr>
          <w:rFonts w:ascii="EucrosiaUPC" w:hAnsi="EucrosiaUPC" w:cs="EucrosiaUPC"/>
          <w:u w:val="single"/>
          <w:lang w:val="en-GB"/>
        </w:rPr>
        <w:t>C</w:t>
      </w:r>
      <w:r w:rsidR="0087725E" w:rsidRPr="00CF4BCB">
        <w:rPr>
          <w:rFonts w:ascii="EucrosiaUPC" w:hAnsi="EucrosiaUPC" w:cs="EucrosiaUPC"/>
          <w:u w:val="single"/>
          <w:lang w:val="en-GB"/>
        </w:rPr>
        <w:t>reate monthly sales report and p</w:t>
      </w:r>
      <w:r w:rsidRPr="00CF4BCB">
        <w:rPr>
          <w:rFonts w:ascii="EucrosiaUPC" w:hAnsi="EucrosiaUPC" w:cs="EucrosiaUPC"/>
          <w:u w:val="single"/>
          <w:lang w:val="en-GB"/>
        </w:rPr>
        <w:t>rint monthly sale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8"/>
    </w:p>
    <w:p w14:paraId="3E4D9732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UC720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 xml:space="preserve">and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product sale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4870BFA8" w14:textId="77777777" w:rsidR="007367CF" w:rsidRPr="00CF4BCB" w:rsidRDefault="007367CF" w:rsidP="0098288A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41AE2A29" w14:textId="77777777" w:rsidR="00E579AD" w:rsidRPr="00CF4BCB" w:rsidRDefault="00E579AD" w:rsidP="00A15350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68050754" wp14:editId="23F70D57">
            <wp:extent cx="5731510" cy="2422525"/>
            <wp:effectExtent l="0" t="0" r="2540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monthly report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96F4" w14:textId="77777777" w:rsidR="007367CF" w:rsidRPr="00CF4BCB" w:rsidRDefault="007367CF" w:rsidP="007367CF">
      <w:pPr>
        <w:pStyle w:val="a4"/>
        <w:ind w:left="720" w:right="-46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28757483" w14:textId="77777777" w:rsidR="007367CF" w:rsidRPr="00CF4BCB" w:rsidRDefault="007367CF" w:rsidP="00CF4BCB">
      <w:pPr>
        <w:pStyle w:val="a4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418C8690" w14:textId="3F4CBABD" w:rsidR="00E579AD" w:rsidRPr="00CF4BCB" w:rsidRDefault="00E579AD" w:rsidP="000E611F">
      <w:pPr>
        <w:pStyle w:val="2"/>
        <w:ind w:left="720"/>
        <w:rPr>
          <w:rFonts w:ascii="EucrosiaUPC" w:hAnsi="EucrosiaUPC" w:cs="EucrosiaUPC"/>
          <w:u w:val="single"/>
          <w:lang w:val="en-GB"/>
        </w:rPr>
      </w:pPr>
      <w:bookmarkStart w:id="49" w:name="_Toc466503268"/>
      <w:r w:rsidRPr="00CF4BCB">
        <w:rPr>
          <w:rFonts w:ascii="EucrosiaUPC" w:hAnsi="EucrosiaUPC" w:cs="EucrosiaUPC"/>
          <w:u w:val="single"/>
          <w:lang w:val="en-GB"/>
        </w:rPr>
        <w:lastRenderedPageBreak/>
        <w:t xml:space="preserve">Sequence Diagram demonstrating operation </w:t>
      </w:r>
      <w:r w:rsidRPr="00CF4BCB">
        <w:rPr>
          <w:rFonts w:ascii="EucrosiaUPC" w:hAnsi="EucrosiaUPC" w:cs="EucrosiaUPC"/>
          <w:u w:val="single"/>
          <w:cs/>
          <w:lang w:val="en-GB"/>
        </w:rPr>
        <w:t>“</w:t>
      </w:r>
      <w:r w:rsidR="0087725E" w:rsidRPr="00CF4BCB">
        <w:rPr>
          <w:rFonts w:ascii="EucrosiaUPC" w:hAnsi="EucrosiaUPC" w:cs="EucrosiaUPC"/>
          <w:u w:val="single"/>
          <w:lang w:val="en-GB"/>
        </w:rPr>
        <w:t>Create annual sales report and p</w:t>
      </w:r>
      <w:r w:rsidRPr="00CF4BCB">
        <w:rPr>
          <w:rFonts w:ascii="EucrosiaUPC" w:hAnsi="EucrosiaUPC" w:cs="EucrosiaUPC"/>
          <w:u w:val="single"/>
          <w:lang w:val="en-GB"/>
        </w:rPr>
        <w:t>rint annual sale report</w:t>
      </w:r>
      <w:r w:rsidRPr="00CF4BCB">
        <w:rPr>
          <w:rFonts w:ascii="EucrosiaUPC" w:hAnsi="EucrosiaUPC" w:cs="EucrosiaUPC"/>
          <w:u w:val="single"/>
          <w:cs/>
          <w:lang w:val="en-GB"/>
        </w:rPr>
        <w:t>”</w:t>
      </w:r>
      <w:bookmarkEnd w:id="49"/>
    </w:p>
    <w:p w14:paraId="47130AB1" w14:textId="77777777" w:rsidR="00E579AD" w:rsidRPr="00CF4BCB" w:rsidRDefault="00E579AD" w:rsidP="00866F95">
      <w:pPr>
        <w:pStyle w:val="a4"/>
        <w:numPr>
          <w:ilvl w:val="0"/>
          <w:numId w:val="21"/>
        </w:numPr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Cs/>
          <w:sz w:val="32"/>
          <w:szCs w:val="32"/>
          <w:lang w:val="en-GB"/>
        </w:rPr>
        <w:t xml:space="preserve">This diagram describes the system scenario of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UC730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Edit product list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” </w:t>
      </w:r>
      <w:r w:rsidRPr="00CF4BCB">
        <w:rPr>
          <w:rFonts w:ascii="EucrosiaUPC" w:hAnsi="EucrosiaUPC" w:cs="EucrosiaUPC"/>
          <w:sz w:val="32"/>
          <w:szCs w:val="32"/>
        </w:rPr>
        <w:t xml:space="preserve">and </w:t>
      </w:r>
      <w:r w:rsidRPr="00CF4BCB">
        <w:rPr>
          <w:rFonts w:ascii="EucrosiaUPC" w:hAnsi="EucrosiaUPC" w:cs="EucrosiaUPC"/>
          <w:bCs/>
          <w:sz w:val="32"/>
          <w:szCs w:val="32"/>
          <w:cs/>
          <w:lang w:val="en-GB"/>
        </w:rPr>
        <w:t>“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UC740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: </w:t>
      </w:r>
      <w:r w:rsidRPr="00CF4BCB">
        <w:rPr>
          <w:rFonts w:ascii="EucrosiaUPC" w:hAnsi="EucrosiaUPC" w:cs="EucrosiaUPC"/>
          <w:b/>
          <w:bCs/>
          <w:sz w:val="32"/>
          <w:szCs w:val="32"/>
        </w:rPr>
        <w:t>Print product sale report</w:t>
      </w: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>”</w:t>
      </w:r>
    </w:p>
    <w:p w14:paraId="243C87FA" w14:textId="77777777" w:rsidR="007367CF" w:rsidRPr="00CF4BCB" w:rsidRDefault="007367CF" w:rsidP="007367CF">
      <w:pPr>
        <w:pStyle w:val="a4"/>
        <w:ind w:left="1080"/>
        <w:rPr>
          <w:rFonts w:ascii="EucrosiaUPC" w:hAnsi="EucrosiaUPC" w:cs="EucrosiaUPC"/>
          <w:b/>
          <w:bCs/>
          <w:sz w:val="32"/>
          <w:szCs w:val="32"/>
        </w:rPr>
      </w:pPr>
    </w:p>
    <w:p w14:paraId="408E13F9" w14:textId="77777777" w:rsidR="00E579AD" w:rsidRPr="00CF4BCB" w:rsidRDefault="00E579AD" w:rsidP="00A15350">
      <w:pPr>
        <w:pStyle w:val="a4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57C784B1" wp14:editId="0536FF82">
            <wp:extent cx="5928280" cy="2505693"/>
            <wp:effectExtent l="0" t="0" r="0" b="9525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nnual report.png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89" cy="251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93632" w14:textId="77777777" w:rsidR="007367CF" w:rsidRPr="00CF4BCB" w:rsidRDefault="007367CF" w:rsidP="007367CF">
      <w:pPr>
        <w:pStyle w:val="a4"/>
        <w:ind w:left="720"/>
        <w:jc w:val="right"/>
        <w:rPr>
          <w:rFonts w:ascii="EucrosiaUPC" w:hAnsi="EucrosiaUPC" w:cs="EucrosiaUPC"/>
          <w:sz w:val="24"/>
          <w:szCs w:val="24"/>
        </w:rPr>
      </w:pPr>
      <w:r w:rsidRPr="00CF4BCB">
        <w:rPr>
          <w:rFonts w:ascii="EucrosiaUPC" w:hAnsi="EucrosiaUPC" w:cs="EucrosiaUPC"/>
          <w:sz w:val="24"/>
          <w:szCs w:val="24"/>
        </w:rPr>
        <w:t>By Natthanicha Chonoo</w:t>
      </w:r>
    </w:p>
    <w:p w14:paraId="25A111F9" w14:textId="77777777" w:rsidR="00E579AD" w:rsidRPr="00CF4BCB" w:rsidRDefault="00E579AD" w:rsidP="007367CF">
      <w:pPr>
        <w:pStyle w:val="a4"/>
        <w:ind w:left="720"/>
        <w:jc w:val="right"/>
        <w:rPr>
          <w:rFonts w:ascii="EucrosiaUPC" w:hAnsi="EucrosiaUPC" w:cs="EucrosiaUPC"/>
          <w:b/>
          <w:bCs/>
          <w:sz w:val="32"/>
          <w:szCs w:val="32"/>
          <w:cs/>
        </w:rPr>
      </w:pPr>
    </w:p>
    <w:p w14:paraId="2F3B411E" w14:textId="77777777" w:rsidR="00E579AD" w:rsidRPr="00CF4BCB" w:rsidRDefault="00E579AD" w:rsidP="00866F95">
      <w:pPr>
        <w:pStyle w:val="a4"/>
        <w:tabs>
          <w:tab w:val="left" w:pos="1324"/>
        </w:tabs>
        <w:jc w:val="both"/>
        <w:rPr>
          <w:rFonts w:ascii="EucrosiaUPC" w:hAnsi="EucrosiaUPC" w:cs="EucrosiaUPC"/>
          <w:bCs/>
          <w:sz w:val="32"/>
          <w:szCs w:val="32"/>
        </w:rPr>
      </w:pPr>
    </w:p>
    <w:p w14:paraId="0F3DF691" w14:textId="77777777" w:rsidR="00E579AD" w:rsidRPr="00CF4BCB" w:rsidRDefault="00E579AD" w:rsidP="00866F95">
      <w:pPr>
        <w:rPr>
          <w:rFonts w:ascii="EucrosiaUPC" w:hAnsi="EucrosiaUPC" w:cs="EucrosiaUPC"/>
        </w:rPr>
      </w:pPr>
    </w:p>
    <w:p w14:paraId="51F09411" w14:textId="340C0ADF" w:rsidR="00E579AD" w:rsidRPr="00CF4BCB" w:rsidRDefault="00E579AD" w:rsidP="00866F95">
      <w:pPr>
        <w:pStyle w:val="a4"/>
        <w:jc w:val="center"/>
        <w:rPr>
          <w:rFonts w:ascii="EucrosiaUPC" w:hAnsi="EucrosiaUPC" w:cs="EucrosiaUPC"/>
          <w:b/>
          <w:bCs/>
          <w:sz w:val="32"/>
          <w:szCs w:val="32"/>
        </w:rPr>
      </w:pPr>
      <w:r w:rsidRPr="00CF4BCB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</w:p>
    <w:p w14:paraId="1E18AD1B" w14:textId="77777777" w:rsidR="00B4021B" w:rsidRPr="00CF4BCB" w:rsidRDefault="00B4021B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3B5A553" w14:textId="77777777" w:rsidR="00B4021B" w:rsidRPr="00CF4BCB" w:rsidRDefault="00B4021B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5A9423B0" w14:textId="77777777" w:rsidR="00B4021B" w:rsidRPr="00CF4BCB" w:rsidRDefault="00B4021B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0029FC2B" w14:textId="77777777" w:rsidR="00B4021B" w:rsidRPr="00CF4BCB" w:rsidRDefault="00B4021B" w:rsidP="00866F95">
      <w:pPr>
        <w:pStyle w:val="a4"/>
        <w:ind w:left="360"/>
        <w:rPr>
          <w:rFonts w:ascii="EucrosiaUPC" w:hAnsi="EucrosiaUPC" w:cs="EucrosiaUPC"/>
          <w:b/>
          <w:bCs/>
          <w:sz w:val="32"/>
          <w:szCs w:val="32"/>
          <w:lang w:val="en-GB"/>
        </w:rPr>
      </w:pPr>
    </w:p>
    <w:p w14:paraId="3F247253" w14:textId="77777777" w:rsidR="00E579AD" w:rsidRPr="00CF4BCB" w:rsidRDefault="00E579AD" w:rsidP="00866F95">
      <w:pPr>
        <w:pStyle w:val="a4"/>
        <w:rPr>
          <w:rFonts w:ascii="EucrosiaUPC" w:hAnsi="EucrosiaUPC" w:cs="EucrosiaUPC"/>
          <w:b/>
          <w:sz w:val="16"/>
          <w:szCs w:val="16"/>
          <w:lang w:val="en-GB"/>
        </w:rPr>
      </w:pPr>
    </w:p>
    <w:p w14:paraId="0EBE2A2B" w14:textId="77777777" w:rsidR="00CF4BCB" w:rsidRPr="00CF4BCB" w:rsidRDefault="00CF4BCB">
      <w:pPr>
        <w:pStyle w:val="a4"/>
        <w:rPr>
          <w:rFonts w:ascii="EucrosiaUPC" w:hAnsi="EucrosiaUPC" w:cs="EucrosiaUPC"/>
          <w:b/>
          <w:sz w:val="16"/>
          <w:szCs w:val="16"/>
          <w:lang w:val="en-GB"/>
        </w:rPr>
      </w:pPr>
    </w:p>
    <w:sectPr w:rsidR="00CF4BCB" w:rsidRPr="00CF4BCB" w:rsidSect="00E077F3">
      <w:footerReference w:type="default" r:id="rId76"/>
      <w:pgSz w:w="11906" w:h="16838"/>
      <w:pgMar w:top="1134" w:right="1440" w:bottom="992" w:left="1440" w:header="709" w:footer="709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EC1B15" w14:textId="77777777" w:rsidR="00F53242" w:rsidRDefault="00F53242" w:rsidP="00013330">
      <w:r>
        <w:separator/>
      </w:r>
    </w:p>
  </w:endnote>
  <w:endnote w:type="continuationSeparator" w:id="0">
    <w:p w14:paraId="1E3B78BC" w14:textId="77777777" w:rsidR="00F53242" w:rsidRDefault="00F53242" w:rsidP="000133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eesiaUPC">
    <w:altName w:val="Microsoft Sans Serif"/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altName w:val="Leelawadee UI"/>
    <w:panose1 w:val="020B0304020202020204"/>
    <w:charset w:val="DE"/>
    <w:family w:val="roman"/>
    <w:notTrueType/>
    <w:pitch w:val="variable"/>
    <w:sig w:usb0="01000000" w:usb1="00000000" w:usb2="00000000" w:usb3="00000000" w:csb0="00010000" w:csb1="00000000"/>
  </w:font>
  <w:font w:name="Angsana New">
    <w:altName w:val="TH SarabunPSK"/>
    <w:panose1 w:val="02020603050405020304"/>
    <w:charset w:val="DE"/>
    <w:family w:val="roman"/>
    <w:notTrueType/>
    <w:pitch w:val="variable"/>
    <w:sig w:usb0="01000000" w:usb1="00000000" w:usb2="00000000" w:usb3="00000000" w:csb0="0001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UPC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EucrosiaUPC">
    <w:altName w:val="TH SarabunPSK"/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968"/>
      <w:gridCol w:w="4955"/>
    </w:tblGrid>
    <w:tr w:rsidR="00A33063" w14:paraId="14520488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72D8496B" w14:textId="77777777" w:rsidR="00A33063" w:rsidRDefault="00A33063">
          <w:pPr>
            <w:pStyle w:val="a6"/>
            <w:rPr>
              <w:caps/>
              <w:sz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6E858BD3" w14:textId="77777777" w:rsidR="00A33063" w:rsidRDefault="00A33063">
          <w:pPr>
            <w:pStyle w:val="a6"/>
            <w:jc w:val="right"/>
            <w:rPr>
              <w:caps/>
              <w:sz w:val="18"/>
            </w:rPr>
          </w:pPr>
        </w:p>
      </w:tc>
    </w:tr>
    <w:tr w:rsidR="00A33063" w14:paraId="56206E3B" w14:textId="77777777">
      <w:trPr>
        <w:jc w:val="center"/>
      </w:trPr>
      <w:sdt>
        <w:sdtPr>
          <w:rPr>
            <w:rFonts w:ascii="FreesiaUPC" w:hAnsi="FreesiaUPC" w:cs="FreesiaUPC"/>
            <w:caps/>
            <w:sz w:val="18"/>
            <w:szCs w:val="18"/>
          </w:rPr>
          <w:alias w:val="Author"/>
          <w:tag w:val=""/>
          <w:id w:val="-309632640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29849805" w14:textId="056B986A" w:rsidR="00A33063" w:rsidRDefault="00A33063">
              <w:pPr>
                <w:pStyle w:val="a8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rFonts w:ascii="FreesiaUPC" w:hAnsi="FreesiaUPC" w:cs="FreesiaUPC" w:hint="cs"/>
                  <w:caps/>
                  <w:sz w:val="18"/>
                  <w:szCs w:val="18"/>
                </w:rPr>
                <w:t>TrueFasterUser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5EC8BDA6" w14:textId="34E42291" w:rsidR="00A33063" w:rsidRPr="00A03AF3" w:rsidRDefault="00A33063">
          <w:pPr>
            <w:pStyle w:val="a8"/>
            <w:jc w:val="right"/>
            <w:rPr>
              <w:rFonts w:ascii="FreesiaUPC" w:hAnsi="FreesiaUPC" w:cs="FreesiaUPC"/>
              <w:caps/>
              <w:color w:val="808080" w:themeColor="background1" w:themeShade="80"/>
              <w:sz w:val="18"/>
              <w:szCs w:val="18"/>
            </w:rPr>
          </w:pPr>
          <w:r w:rsidRPr="00A03AF3">
            <w:rPr>
              <w:rFonts w:ascii="FreesiaUPC" w:hAnsi="FreesiaUPC" w:cs="FreesiaUPC"/>
              <w:caps/>
              <w:sz w:val="18"/>
              <w:szCs w:val="18"/>
            </w:rPr>
            <w:t>Page</w:t>
          </w:r>
          <w:r w:rsidRPr="00A03AF3">
            <w:rPr>
              <w:rFonts w:ascii="FreesiaUPC" w:hAnsi="FreesiaUPC" w:cs="FreesiaUPC"/>
              <w:caps/>
              <w:sz w:val="18"/>
              <w:szCs w:val="18"/>
              <w:cs/>
            </w:rPr>
            <w:t>.</w:t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fldChar w:fldCharType="begin"/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instrText xml:space="preserve"> PAGE   \</w:instrText>
          </w:r>
          <w:r w:rsidRPr="00A03AF3">
            <w:rPr>
              <w:rFonts w:ascii="FreesiaUPC" w:hAnsi="FreesiaUPC" w:cs="FreesiaUPC"/>
              <w:caps/>
              <w:sz w:val="18"/>
              <w:szCs w:val="18"/>
              <w:cs/>
            </w:rPr>
            <w:instrText xml:space="preserve">* </w:instrText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instrText xml:space="preserve">MERGEFORMAT </w:instrText>
          </w:r>
          <w:r w:rsidRPr="00A03AF3">
            <w:rPr>
              <w:rFonts w:ascii="FreesiaUPC" w:hAnsi="FreesiaUPC" w:cs="FreesiaUPC"/>
              <w:caps/>
              <w:sz w:val="18"/>
              <w:szCs w:val="18"/>
            </w:rPr>
            <w:fldChar w:fldCharType="separate"/>
          </w:r>
          <w:r w:rsidR="000B3900">
            <w:rPr>
              <w:rFonts w:ascii="FreesiaUPC" w:hAnsi="FreesiaUPC" w:cs="FreesiaUPC"/>
              <w:caps/>
              <w:noProof/>
              <w:sz w:val="18"/>
              <w:szCs w:val="18"/>
            </w:rPr>
            <w:t>3</w:t>
          </w:r>
          <w:r w:rsidRPr="00A03AF3">
            <w:rPr>
              <w:rFonts w:ascii="FreesiaUPC" w:hAnsi="FreesiaUPC" w:cs="FreesiaUPC"/>
              <w:caps/>
              <w:noProof/>
              <w:sz w:val="18"/>
              <w:szCs w:val="18"/>
            </w:rPr>
            <w:fldChar w:fldCharType="end"/>
          </w:r>
        </w:p>
      </w:tc>
    </w:tr>
  </w:tbl>
  <w:p w14:paraId="3531C0F9" w14:textId="77777777" w:rsidR="00A33063" w:rsidRDefault="00A33063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AAB25E" w14:textId="42DDB1EE" w:rsidR="00A33063" w:rsidRPr="0099139A" w:rsidRDefault="00A33063" w:rsidP="00A95C06">
    <w:pPr>
      <w:pStyle w:val="a8"/>
      <w:pBdr>
        <w:top w:val="thinThickSmallGap" w:sz="24" w:space="1" w:color="622423"/>
      </w:pBdr>
      <w:tabs>
        <w:tab w:val="clear" w:pos="4513"/>
        <w:tab w:val="clear" w:pos="9026"/>
        <w:tab w:val="right" w:pos="13892"/>
      </w:tabs>
      <w:rPr>
        <w:rFonts w:ascii="TH SarabunPSK" w:hAnsi="TH SarabunPSK" w:cs="TH SarabunPSK"/>
        <w:b/>
        <w:bCs/>
      </w:rPr>
    </w:pPr>
    <w:r w:rsidRPr="0099139A">
      <w:rPr>
        <w:rFonts w:ascii="TH SarabunPSK" w:hAnsi="TH SarabunPSK" w:cs="TH SarabunPSK"/>
        <w:b/>
        <w:bCs/>
        <w:szCs w:val="32"/>
        <w:cs/>
      </w:rPr>
      <w:t>[</w:t>
    </w:r>
    <w:r>
      <w:rPr>
        <w:rFonts w:ascii="TH SarabunPSK" w:eastAsia="Times New Roman" w:hAnsi="TH SarabunPSK" w:cs="TH SarabunPSK"/>
        <w:b/>
        <w:bCs/>
        <w:szCs w:val="32"/>
      </w:rPr>
      <w:t xml:space="preserve">Analysis Document </w:t>
    </w:r>
    <w:r>
      <w:rPr>
        <w:rFonts w:ascii="TH SarabunPSK" w:eastAsia="Times New Roman" w:hAnsi="TH SarabunPSK" w:cs="TH SarabunPSK"/>
        <w:b/>
        <w:bCs/>
        <w:szCs w:val="32"/>
        <w:cs/>
      </w:rPr>
      <w:t xml:space="preserve">– </w:t>
    </w:r>
    <w:r>
      <w:rPr>
        <w:rFonts w:ascii="TH SarabunPSK" w:eastAsia="Times New Roman" w:hAnsi="TH SarabunPSK" w:cs="TH SarabunPSK"/>
        <w:b/>
        <w:bCs/>
        <w:szCs w:val="32"/>
      </w:rPr>
      <w:t>Hygeia pharmacy</w:t>
    </w:r>
    <w:r w:rsidRPr="0099139A">
      <w:rPr>
        <w:rFonts w:ascii="TH SarabunPSK" w:hAnsi="TH SarabunPSK" w:cs="TH SarabunPSK"/>
        <w:b/>
        <w:bCs/>
        <w:szCs w:val="32"/>
        <w:cs/>
      </w:rPr>
      <w:t xml:space="preserve">]                                         </w:t>
    </w:r>
    <w:r>
      <w:rPr>
        <w:rFonts w:ascii="TH SarabunPSK" w:hAnsi="TH SarabunPSK" w:cs="TH SarabunPSK"/>
        <w:b/>
        <w:bCs/>
        <w:szCs w:val="32"/>
        <w:cs/>
      </w:rPr>
      <w:t xml:space="preserve">          </w:t>
    </w:r>
    <w:r w:rsidRPr="0099139A">
      <w:rPr>
        <w:rFonts w:ascii="TH SarabunPSK" w:hAnsi="TH SarabunPSK" w:cs="TH SarabunPSK"/>
        <w:b/>
        <w:bCs/>
      </w:rPr>
      <w:fldChar w:fldCharType="begin"/>
    </w:r>
    <w:r w:rsidRPr="0099139A">
      <w:rPr>
        <w:rFonts w:ascii="TH SarabunPSK" w:hAnsi="TH SarabunPSK" w:cs="TH SarabunPSK"/>
        <w:b/>
        <w:bCs/>
      </w:rPr>
      <w:instrText xml:space="preserve"> PAGE   \</w:instrText>
    </w:r>
    <w:r w:rsidRPr="0099139A">
      <w:rPr>
        <w:rFonts w:ascii="TH SarabunPSK" w:hAnsi="TH SarabunPSK" w:cs="TH SarabunPSK"/>
        <w:b/>
        <w:bCs/>
        <w:szCs w:val="32"/>
        <w:cs/>
      </w:rPr>
      <w:instrText xml:space="preserve">* </w:instrText>
    </w:r>
    <w:r w:rsidRPr="0099139A">
      <w:rPr>
        <w:rFonts w:ascii="TH SarabunPSK" w:hAnsi="TH SarabunPSK" w:cs="TH SarabunPSK"/>
        <w:b/>
        <w:bCs/>
      </w:rPr>
      <w:instrText xml:space="preserve">MERGEFORMAT </w:instrText>
    </w:r>
    <w:r w:rsidRPr="0099139A">
      <w:rPr>
        <w:rFonts w:ascii="TH SarabunPSK" w:hAnsi="TH SarabunPSK" w:cs="TH SarabunPSK"/>
        <w:b/>
        <w:bCs/>
      </w:rPr>
      <w:fldChar w:fldCharType="separate"/>
    </w:r>
    <w:r w:rsidR="000B3900">
      <w:rPr>
        <w:rFonts w:ascii="TH SarabunPSK" w:hAnsi="TH SarabunPSK" w:cs="TH SarabunPSK"/>
        <w:b/>
        <w:bCs/>
        <w:noProof/>
      </w:rPr>
      <w:t>14</w:t>
    </w:r>
    <w:r w:rsidRPr="0099139A">
      <w:rPr>
        <w:rFonts w:ascii="TH SarabunPSK" w:hAnsi="TH SarabunPSK" w:cs="TH SarabunPSK"/>
        <w:b/>
        <w:bCs/>
        <w:noProof/>
      </w:rPr>
      <w:fldChar w:fldCharType="end"/>
    </w:r>
    <w:r w:rsidRPr="0099139A">
      <w:rPr>
        <w:rFonts w:ascii="TH SarabunPSK" w:hAnsi="TH SarabunPSK" w:cs="TH SarabunPSK"/>
        <w:b/>
        <w:bCs/>
      </w:rPr>
      <w:t xml:space="preserve"> | </w:t>
    </w:r>
    <w:r w:rsidRPr="0099139A">
      <w:rPr>
        <w:rFonts w:ascii="TH SarabunPSK" w:hAnsi="TH SarabunPSK" w:cs="TH SarabunPSK"/>
        <w:b/>
        <w:bCs/>
        <w:color w:val="7F7F7F"/>
        <w:spacing w:val="60"/>
      </w:rPr>
      <w:t>Page</w:t>
    </w:r>
    <w:r w:rsidRPr="0099139A">
      <w:rPr>
        <w:rFonts w:ascii="TH SarabunPSK" w:hAnsi="TH SarabunPSK" w:cs="TH SarabunPSK"/>
        <w:b/>
        <w:bCs/>
        <w:szCs w:val="32"/>
        <w:cs/>
      </w:rPr>
      <w:t xml:space="preserve"> </w:t>
    </w:r>
  </w:p>
  <w:p w14:paraId="1B89B2F1" w14:textId="77777777" w:rsidR="00A33063" w:rsidRPr="0099139A" w:rsidRDefault="00A33063">
    <w:pPr>
      <w:pStyle w:val="a8"/>
      <w:rPr>
        <w:rFonts w:ascii="TH SarabunPSK" w:hAnsi="TH SarabunPSK" w:cs="TH SarabunPSK"/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68C045" w14:textId="77777777" w:rsidR="00F53242" w:rsidRDefault="00F53242" w:rsidP="00013330">
      <w:r>
        <w:separator/>
      </w:r>
    </w:p>
  </w:footnote>
  <w:footnote w:type="continuationSeparator" w:id="0">
    <w:p w14:paraId="2F55FEF9" w14:textId="77777777" w:rsidR="00F53242" w:rsidRDefault="00F53242" w:rsidP="000133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C4AF5"/>
    <w:multiLevelType w:val="hybridMultilevel"/>
    <w:tmpl w:val="A86CA1D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61262E"/>
    <w:multiLevelType w:val="hybridMultilevel"/>
    <w:tmpl w:val="69507E6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42A55"/>
    <w:multiLevelType w:val="multilevel"/>
    <w:tmpl w:val="7B8E8E3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3" w15:restartNumberingAfterBreak="0">
    <w:nsid w:val="12904F1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52617C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5535847"/>
    <w:multiLevelType w:val="hybridMultilevel"/>
    <w:tmpl w:val="00261724"/>
    <w:lvl w:ilvl="0" w:tplc="2854811E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6667AF7"/>
    <w:multiLevelType w:val="multilevel"/>
    <w:tmpl w:val="F5CAE614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880" w:hanging="1440"/>
      </w:pPr>
      <w:rPr>
        <w:rFonts w:ascii="Symbol" w:hAnsi="Symbol" w:hint="default"/>
      </w:rPr>
    </w:lvl>
    <w:lvl w:ilvl="5">
      <w:start w:val="1"/>
      <w:numFmt w:val="bullet"/>
      <w:lvlText w:val="o"/>
      <w:lvlJc w:val="left"/>
      <w:pPr>
        <w:ind w:left="3240" w:hanging="1440"/>
      </w:pPr>
      <w:rPr>
        <w:rFonts w:ascii="Courier New" w:hAnsi="Courier New" w:cs="Courier New"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7" w15:restartNumberingAfterBreak="0">
    <w:nsid w:val="1776392A"/>
    <w:multiLevelType w:val="multilevel"/>
    <w:tmpl w:val="59AA640A"/>
    <w:lvl w:ilvl="0">
      <w:start w:val="2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FreesiaUPC" w:hAnsi="FreesiaUPC" w:hint="default"/>
      </w:rPr>
    </w:lvl>
  </w:abstractNum>
  <w:abstractNum w:abstractNumId="8" w15:restartNumberingAfterBreak="0">
    <w:nsid w:val="178A2C45"/>
    <w:multiLevelType w:val="multilevel"/>
    <w:tmpl w:val="0D525B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9" w15:restartNumberingAfterBreak="0">
    <w:nsid w:val="1859350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CD95B22"/>
    <w:multiLevelType w:val="hybridMultilevel"/>
    <w:tmpl w:val="94CE319A"/>
    <w:lvl w:ilvl="0" w:tplc="C1DA45F8">
      <w:start w:val="1"/>
      <w:numFmt w:val="decimal"/>
      <w:lvlText w:val="%1."/>
      <w:lvlJc w:val="left"/>
      <w:pPr>
        <w:ind w:left="2513" w:hanging="360"/>
      </w:pPr>
      <w:rPr>
        <w:rFonts w:ascii="FreesiaUPC" w:hAnsi="FreesiaUPC" w:cs="FreesiaUPC" w:hint="cs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3233" w:hanging="360"/>
      </w:pPr>
    </w:lvl>
    <w:lvl w:ilvl="2" w:tplc="0409001B" w:tentative="1">
      <w:start w:val="1"/>
      <w:numFmt w:val="lowerRoman"/>
      <w:lvlText w:val="%3."/>
      <w:lvlJc w:val="right"/>
      <w:pPr>
        <w:ind w:left="3953" w:hanging="180"/>
      </w:pPr>
    </w:lvl>
    <w:lvl w:ilvl="3" w:tplc="0409000F" w:tentative="1">
      <w:start w:val="1"/>
      <w:numFmt w:val="decimal"/>
      <w:lvlText w:val="%4."/>
      <w:lvlJc w:val="left"/>
      <w:pPr>
        <w:ind w:left="4673" w:hanging="360"/>
      </w:pPr>
    </w:lvl>
    <w:lvl w:ilvl="4" w:tplc="04090019" w:tentative="1">
      <w:start w:val="1"/>
      <w:numFmt w:val="lowerLetter"/>
      <w:lvlText w:val="%5."/>
      <w:lvlJc w:val="left"/>
      <w:pPr>
        <w:ind w:left="5393" w:hanging="360"/>
      </w:pPr>
    </w:lvl>
    <w:lvl w:ilvl="5" w:tplc="0409001B" w:tentative="1">
      <w:start w:val="1"/>
      <w:numFmt w:val="lowerRoman"/>
      <w:lvlText w:val="%6."/>
      <w:lvlJc w:val="right"/>
      <w:pPr>
        <w:ind w:left="6113" w:hanging="180"/>
      </w:pPr>
    </w:lvl>
    <w:lvl w:ilvl="6" w:tplc="0409000F" w:tentative="1">
      <w:start w:val="1"/>
      <w:numFmt w:val="decimal"/>
      <w:lvlText w:val="%7."/>
      <w:lvlJc w:val="left"/>
      <w:pPr>
        <w:ind w:left="6833" w:hanging="360"/>
      </w:pPr>
    </w:lvl>
    <w:lvl w:ilvl="7" w:tplc="04090019" w:tentative="1">
      <w:start w:val="1"/>
      <w:numFmt w:val="lowerLetter"/>
      <w:lvlText w:val="%8."/>
      <w:lvlJc w:val="left"/>
      <w:pPr>
        <w:ind w:left="7553" w:hanging="360"/>
      </w:pPr>
    </w:lvl>
    <w:lvl w:ilvl="8" w:tplc="0409001B" w:tentative="1">
      <w:start w:val="1"/>
      <w:numFmt w:val="lowerRoman"/>
      <w:lvlText w:val="%9."/>
      <w:lvlJc w:val="right"/>
      <w:pPr>
        <w:ind w:left="8273" w:hanging="180"/>
      </w:pPr>
    </w:lvl>
  </w:abstractNum>
  <w:abstractNum w:abstractNumId="11" w15:restartNumberingAfterBreak="0">
    <w:nsid w:val="1F3B4D81"/>
    <w:multiLevelType w:val="hybridMultilevel"/>
    <w:tmpl w:val="3B20B54C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278E2568"/>
    <w:multiLevelType w:val="hybridMultilevel"/>
    <w:tmpl w:val="B4862E5E"/>
    <w:lvl w:ilvl="0" w:tplc="39EC7A50">
      <w:start w:val="1"/>
      <w:numFmt w:val="decimal"/>
      <w:lvlText w:val="%1."/>
      <w:lvlJc w:val="left"/>
      <w:pPr>
        <w:ind w:left="360" w:hanging="360"/>
      </w:pPr>
      <w:rPr>
        <w:rFonts w:ascii="FreesiaUPC" w:hAnsi="FreesiaUPC" w:cs="FreesiaUPC" w:hint="c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126A5C"/>
    <w:multiLevelType w:val="hybridMultilevel"/>
    <w:tmpl w:val="44865952"/>
    <w:lvl w:ilvl="0" w:tplc="119CD844">
      <w:start w:val="1"/>
      <w:numFmt w:val="decimal"/>
      <w:lvlText w:val="%1."/>
      <w:lvlJc w:val="left"/>
      <w:pPr>
        <w:ind w:left="360" w:hanging="360"/>
      </w:pPr>
      <w:rPr>
        <w:rFonts w:ascii="FreesiaUPC" w:hAnsi="FreesiaUPC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DCD57B9"/>
    <w:multiLevelType w:val="singleLevel"/>
    <w:tmpl w:val="4B243168"/>
    <w:lvl w:ilvl="0">
      <w:start w:val="3"/>
      <w:numFmt w:val="decimal"/>
      <w:lvlText w:val="(%1)"/>
      <w:lvlJc w:val="left"/>
      <w:pPr>
        <w:tabs>
          <w:tab w:val="num" w:pos="678"/>
        </w:tabs>
        <w:ind w:left="678" w:hanging="390"/>
      </w:pPr>
      <w:rPr>
        <w:rFonts w:hint="default"/>
      </w:rPr>
    </w:lvl>
  </w:abstractNum>
  <w:abstractNum w:abstractNumId="15" w15:restartNumberingAfterBreak="0">
    <w:nsid w:val="35D3147C"/>
    <w:multiLevelType w:val="multilevel"/>
    <w:tmpl w:val="3B6C1B0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6" w15:restartNumberingAfterBreak="0">
    <w:nsid w:val="37D05A1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89C7560"/>
    <w:multiLevelType w:val="hybridMultilevel"/>
    <w:tmpl w:val="66B0F4F4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3DE40888"/>
    <w:multiLevelType w:val="hybridMultilevel"/>
    <w:tmpl w:val="9190EAE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FDB0523"/>
    <w:multiLevelType w:val="hybridMultilevel"/>
    <w:tmpl w:val="AF1EC69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2CA03E02">
      <w:start w:val="2"/>
      <w:numFmt w:val="bullet"/>
      <w:lvlText w:val="•"/>
      <w:lvlJc w:val="left"/>
      <w:pPr>
        <w:ind w:left="1931" w:hanging="360"/>
      </w:pPr>
      <w:rPr>
        <w:rFonts w:ascii="FreesiaUPC" w:eastAsia="Calibri" w:hAnsi="FreesiaUPC" w:cs="FreesiaUPC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40A23CE4"/>
    <w:multiLevelType w:val="singleLevel"/>
    <w:tmpl w:val="7FF44A92"/>
    <w:lvl w:ilvl="0">
      <w:start w:val="1"/>
      <w:numFmt w:val="decimal"/>
      <w:lvlText w:val="(%1)"/>
      <w:legacy w:legacy="1" w:legacySpace="0" w:legacyIndent="360"/>
      <w:lvlJc w:val="left"/>
      <w:pPr>
        <w:ind w:left="648" w:hanging="360"/>
      </w:pPr>
    </w:lvl>
  </w:abstractNum>
  <w:abstractNum w:abstractNumId="21" w15:restartNumberingAfterBreak="0">
    <w:nsid w:val="45300882"/>
    <w:multiLevelType w:val="hybridMultilevel"/>
    <w:tmpl w:val="1EA4DC86"/>
    <w:lvl w:ilvl="0" w:tplc="04090001">
      <w:start w:val="1"/>
      <w:numFmt w:val="bullet"/>
      <w:lvlText w:val=""/>
      <w:lvlJc w:val="left"/>
      <w:pPr>
        <w:ind w:left="256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2" w15:restartNumberingAfterBreak="0">
    <w:nsid w:val="49AF710B"/>
    <w:multiLevelType w:val="singleLevel"/>
    <w:tmpl w:val="041E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3" w15:restartNumberingAfterBreak="0">
    <w:nsid w:val="54DD6D61"/>
    <w:multiLevelType w:val="hybridMultilevel"/>
    <w:tmpl w:val="F312A38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5B6028B4"/>
    <w:multiLevelType w:val="hybridMultilevel"/>
    <w:tmpl w:val="7152EF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705CB2"/>
    <w:multiLevelType w:val="hybridMultilevel"/>
    <w:tmpl w:val="9CF85C70"/>
    <w:lvl w:ilvl="0" w:tplc="ACACC4C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5E66681"/>
    <w:multiLevelType w:val="multilevel"/>
    <w:tmpl w:val="5FC21448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bullet"/>
      <w:lvlText w:val="o"/>
      <w:lvlJc w:val="left"/>
      <w:pPr>
        <w:ind w:left="5040" w:hanging="2160"/>
      </w:pPr>
      <w:rPr>
        <w:rFonts w:ascii="Courier New" w:hAnsi="Courier New" w:cs="Courier New" w:hint="default"/>
      </w:rPr>
    </w:lvl>
  </w:abstractNum>
  <w:abstractNum w:abstractNumId="27" w15:restartNumberingAfterBreak="0">
    <w:nsid w:val="67DB0DD7"/>
    <w:multiLevelType w:val="hybridMultilevel"/>
    <w:tmpl w:val="3182CB5C"/>
    <w:lvl w:ilvl="0" w:tplc="A996513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C264EAF"/>
    <w:multiLevelType w:val="multilevel"/>
    <w:tmpl w:val="5FAE2FC0"/>
    <w:lvl w:ilvl="0">
      <w:start w:val="3"/>
      <w:numFmt w:val="decimal"/>
      <w:lvlText w:val="%1"/>
      <w:lvlJc w:val="left"/>
      <w:pPr>
        <w:ind w:left="360" w:hanging="360"/>
      </w:pPr>
      <w:rPr>
        <w:rFonts w:ascii="FreesiaUPC" w:hAnsi="FreesiaUPC"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FreesiaUPC" w:hAnsi="FreesiaUPC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ascii="FreesiaUPC" w:hAnsi="FreesiaUPC"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ascii="FreesiaUPC" w:hAnsi="FreesiaUPC"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ascii="FreesiaUPC" w:hAnsi="FreesiaUPC"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ascii="FreesiaUPC" w:hAnsi="FreesiaUPC"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ascii="FreesiaUPC" w:hAnsi="FreesiaUPC"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ascii="FreesiaUPC" w:hAnsi="FreesiaUPC"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ascii="FreesiaUPC" w:hAnsi="FreesiaUPC" w:hint="default"/>
      </w:rPr>
    </w:lvl>
  </w:abstractNum>
  <w:abstractNum w:abstractNumId="29" w15:restartNumberingAfterBreak="0">
    <w:nsid w:val="7D087C01"/>
    <w:multiLevelType w:val="hybridMultilevel"/>
    <w:tmpl w:val="882CA4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3"/>
  </w:num>
  <w:num w:numId="3">
    <w:abstractNumId w:val="10"/>
  </w:num>
  <w:num w:numId="4">
    <w:abstractNumId w:val="12"/>
  </w:num>
  <w:num w:numId="5">
    <w:abstractNumId w:val="13"/>
  </w:num>
  <w:num w:numId="6">
    <w:abstractNumId w:val="6"/>
  </w:num>
  <w:num w:numId="7">
    <w:abstractNumId w:val="11"/>
  </w:num>
  <w:num w:numId="8">
    <w:abstractNumId w:val="17"/>
  </w:num>
  <w:num w:numId="9">
    <w:abstractNumId w:val="19"/>
  </w:num>
  <w:num w:numId="10">
    <w:abstractNumId w:val="21"/>
  </w:num>
  <w:num w:numId="11">
    <w:abstractNumId w:val="26"/>
  </w:num>
  <w:num w:numId="12">
    <w:abstractNumId w:val="2"/>
  </w:num>
  <w:num w:numId="13">
    <w:abstractNumId w:val="8"/>
  </w:num>
  <w:num w:numId="14">
    <w:abstractNumId w:val="7"/>
  </w:num>
  <w:num w:numId="15">
    <w:abstractNumId w:val="15"/>
  </w:num>
  <w:num w:numId="16">
    <w:abstractNumId w:val="22"/>
  </w:num>
  <w:num w:numId="17">
    <w:abstractNumId w:val="20"/>
  </w:num>
  <w:num w:numId="18">
    <w:abstractNumId w:val="14"/>
  </w:num>
  <w:num w:numId="19">
    <w:abstractNumId w:val="28"/>
  </w:num>
  <w:num w:numId="20">
    <w:abstractNumId w:val="25"/>
  </w:num>
  <w:num w:numId="21">
    <w:abstractNumId w:val="0"/>
  </w:num>
  <w:num w:numId="22">
    <w:abstractNumId w:val="18"/>
  </w:num>
  <w:num w:numId="23">
    <w:abstractNumId w:val="27"/>
  </w:num>
  <w:num w:numId="24">
    <w:abstractNumId w:val="29"/>
  </w:num>
  <w:num w:numId="25">
    <w:abstractNumId w:val="1"/>
  </w:num>
  <w:num w:numId="26">
    <w:abstractNumId w:val="24"/>
  </w:num>
  <w:num w:numId="27">
    <w:abstractNumId w:val="4"/>
  </w:num>
  <w:num w:numId="28">
    <w:abstractNumId w:val="3"/>
  </w:num>
  <w:num w:numId="29">
    <w:abstractNumId w:val="9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drawingGridHorizontalSpacing w:val="160"/>
  <w:displayHorizontalDrawingGridEvery w:val="2"/>
  <w:characterSpacingControl w:val="doNotCompress"/>
  <w:hdrShapeDefaults>
    <o:shapedefaults v:ext="edit" spidmax="2049">
      <o:colormru v:ext="edit" colors="#8e0000,#ff9"/>
    </o:shapedefaults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5F7"/>
    <w:rsid w:val="00013330"/>
    <w:rsid w:val="00020630"/>
    <w:rsid w:val="00042CB2"/>
    <w:rsid w:val="00057DEB"/>
    <w:rsid w:val="00074951"/>
    <w:rsid w:val="000A331C"/>
    <w:rsid w:val="000A625F"/>
    <w:rsid w:val="000B3900"/>
    <w:rsid w:val="000B78A8"/>
    <w:rsid w:val="000D04A1"/>
    <w:rsid w:val="000D42F3"/>
    <w:rsid w:val="000E0C89"/>
    <w:rsid w:val="000E611F"/>
    <w:rsid w:val="000F56A0"/>
    <w:rsid w:val="001016D3"/>
    <w:rsid w:val="00105037"/>
    <w:rsid w:val="00120E53"/>
    <w:rsid w:val="00122892"/>
    <w:rsid w:val="00131568"/>
    <w:rsid w:val="00142921"/>
    <w:rsid w:val="00183D53"/>
    <w:rsid w:val="001A3788"/>
    <w:rsid w:val="001A658E"/>
    <w:rsid w:val="001C2265"/>
    <w:rsid w:val="001F4B13"/>
    <w:rsid w:val="00214601"/>
    <w:rsid w:val="002668C1"/>
    <w:rsid w:val="0027765D"/>
    <w:rsid w:val="00286B9E"/>
    <w:rsid w:val="002956EB"/>
    <w:rsid w:val="002A105B"/>
    <w:rsid w:val="002A734B"/>
    <w:rsid w:val="002B2AAD"/>
    <w:rsid w:val="002B40FB"/>
    <w:rsid w:val="002C49F8"/>
    <w:rsid w:val="002E07BB"/>
    <w:rsid w:val="002E38BF"/>
    <w:rsid w:val="002E3F06"/>
    <w:rsid w:val="00303387"/>
    <w:rsid w:val="003168D5"/>
    <w:rsid w:val="00320970"/>
    <w:rsid w:val="00320A08"/>
    <w:rsid w:val="0032124E"/>
    <w:rsid w:val="00336EBB"/>
    <w:rsid w:val="00337D73"/>
    <w:rsid w:val="00337EF2"/>
    <w:rsid w:val="003431D4"/>
    <w:rsid w:val="00344E7A"/>
    <w:rsid w:val="00350651"/>
    <w:rsid w:val="0036640F"/>
    <w:rsid w:val="003748DD"/>
    <w:rsid w:val="00383C50"/>
    <w:rsid w:val="0039229E"/>
    <w:rsid w:val="003D019D"/>
    <w:rsid w:val="003E05E9"/>
    <w:rsid w:val="00404F2C"/>
    <w:rsid w:val="00432557"/>
    <w:rsid w:val="00433CA8"/>
    <w:rsid w:val="00445A98"/>
    <w:rsid w:val="0045549B"/>
    <w:rsid w:val="004742AA"/>
    <w:rsid w:val="00476CCF"/>
    <w:rsid w:val="004819C3"/>
    <w:rsid w:val="00490B81"/>
    <w:rsid w:val="004A5342"/>
    <w:rsid w:val="004B0F72"/>
    <w:rsid w:val="004B3053"/>
    <w:rsid w:val="004B3F41"/>
    <w:rsid w:val="004B496A"/>
    <w:rsid w:val="004D1A3A"/>
    <w:rsid w:val="004D2E5A"/>
    <w:rsid w:val="00534601"/>
    <w:rsid w:val="00577E2D"/>
    <w:rsid w:val="00583CC1"/>
    <w:rsid w:val="005C5AE4"/>
    <w:rsid w:val="005D098E"/>
    <w:rsid w:val="005D5973"/>
    <w:rsid w:val="005E787E"/>
    <w:rsid w:val="005E7D40"/>
    <w:rsid w:val="005F4132"/>
    <w:rsid w:val="005F54DF"/>
    <w:rsid w:val="006123CF"/>
    <w:rsid w:val="006146F2"/>
    <w:rsid w:val="0062094D"/>
    <w:rsid w:val="00624373"/>
    <w:rsid w:val="00663FD1"/>
    <w:rsid w:val="00666856"/>
    <w:rsid w:val="00680016"/>
    <w:rsid w:val="0068364E"/>
    <w:rsid w:val="00696319"/>
    <w:rsid w:val="006B1A36"/>
    <w:rsid w:val="006E1EC1"/>
    <w:rsid w:val="0070727A"/>
    <w:rsid w:val="00726691"/>
    <w:rsid w:val="007360A4"/>
    <w:rsid w:val="007367CF"/>
    <w:rsid w:val="00757EDB"/>
    <w:rsid w:val="00764B76"/>
    <w:rsid w:val="007761C7"/>
    <w:rsid w:val="007C143D"/>
    <w:rsid w:val="007F3033"/>
    <w:rsid w:val="0080183B"/>
    <w:rsid w:val="00813C21"/>
    <w:rsid w:val="0082520F"/>
    <w:rsid w:val="008431A2"/>
    <w:rsid w:val="00852FFF"/>
    <w:rsid w:val="008550F2"/>
    <w:rsid w:val="00866F95"/>
    <w:rsid w:val="0087725E"/>
    <w:rsid w:val="008A65DD"/>
    <w:rsid w:val="008C3604"/>
    <w:rsid w:val="008E0D40"/>
    <w:rsid w:val="00903F03"/>
    <w:rsid w:val="00924406"/>
    <w:rsid w:val="009252E5"/>
    <w:rsid w:val="009378F7"/>
    <w:rsid w:val="00943E8F"/>
    <w:rsid w:val="0095144A"/>
    <w:rsid w:val="00953E20"/>
    <w:rsid w:val="0096138C"/>
    <w:rsid w:val="0098288A"/>
    <w:rsid w:val="0099139A"/>
    <w:rsid w:val="009A3A66"/>
    <w:rsid w:val="009B04B1"/>
    <w:rsid w:val="009B176E"/>
    <w:rsid w:val="009B6E19"/>
    <w:rsid w:val="009D5725"/>
    <w:rsid w:val="00A019AD"/>
    <w:rsid w:val="00A025D4"/>
    <w:rsid w:val="00A04CCE"/>
    <w:rsid w:val="00A15350"/>
    <w:rsid w:val="00A318A8"/>
    <w:rsid w:val="00A33063"/>
    <w:rsid w:val="00A8547F"/>
    <w:rsid w:val="00A8791B"/>
    <w:rsid w:val="00A95C06"/>
    <w:rsid w:val="00AB0A40"/>
    <w:rsid w:val="00AB3ACD"/>
    <w:rsid w:val="00AB5E45"/>
    <w:rsid w:val="00AB67EA"/>
    <w:rsid w:val="00AE1FC1"/>
    <w:rsid w:val="00AF5053"/>
    <w:rsid w:val="00B4021B"/>
    <w:rsid w:val="00B86728"/>
    <w:rsid w:val="00BA546B"/>
    <w:rsid w:val="00BB74F6"/>
    <w:rsid w:val="00BC5EF5"/>
    <w:rsid w:val="00BC6359"/>
    <w:rsid w:val="00BD05F7"/>
    <w:rsid w:val="00BE2767"/>
    <w:rsid w:val="00BE27D2"/>
    <w:rsid w:val="00BE5D73"/>
    <w:rsid w:val="00BF2152"/>
    <w:rsid w:val="00C1491D"/>
    <w:rsid w:val="00C225D4"/>
    <w:rsid w:val="00CA6D24"/>
    <w:rsid w:val="00CB0EDB"/>
    <w:rsid w:val="00CF4BCB"/>
    <w:rsid w:val="00D34434"/>
    <w:rsid w:val="00D664EC"/>
    <w:rsid w:val="00D87E85"/>
    <w:rsid w:val="00DA7620"/>
    <w:rsid w:val="00DB6972"/>
    <w:rsid w:val="00DE3206"/>
    <w:rsid w:val="00DE61CD"/>
    <w:rsid w:val="00DF75B0"/>
    <w:rsid w:val="00E077F3"/>
    <w:rsid w:val="00E200D2"/>
    <w:rsid w:val="00E208BF"/>
    <w:rsid w:val="00E22EEA"/>
    <w:rsid w:val="00E27976"/>
    <w:rsid w:val="00E332DB"/>
    <w:rsid w:val="00E375CC"/>
    <w:rsid w:val="00E579AD"/>
    <w:rsid w:val="00E7550B"/>
    <w:rsid w:val="00E84551"/>
    <w:rsid w:val="00E8736A"/>
    <w:rsid w:val="00EC5F41"/>
    <w:rsid w:val="00ED20FF"/>
    <w:rsid w:val="00EE43B9"/>
    <w:rsid w:val="00EF39E1"/>
    <w:rsid w:val="00F53242"/>
    <w:rsid w:val="00F72109"/>
    <w:rsid w:val="00FA2905"/>
    <w:rsid w:val="00FA5001"/>
    <w:rsid w:val="00FB47A9"/>
    <w:rsid w:val="00FB5F35"/>
    <w:rsid w:val="00FD3FD1"/>
    <w:rsid w:val="00FE134E"/>
    <w:rsid w:val="00FF7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8e0000,#ff9"/>
    </o:shapedefaults>
    <o:shapelayout v:ext="edit">
      <o:idmap v:ext="edit" data="1"/>
    </o:shapelayout>
  </w:shapeDefaults>
  <w:decimalSymbol w:val="."/>
  <w:listSeparator w:val=","/>
  <w14:docId w14:val="0CEE541C"/>
  <w15:chartTrackingRefBased/>
  <w15:docId w15:val="{4064F501-ACDE-4CE2-BD20-BB9759AC2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ordia New"/>
        <w:lang w:val="en-GB" w:eastAsia="en-GB" w:bidi="th-TH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4021B"/>
    <w:rPr>
      <w:rFonts w:ascii="Angsana New" w:eastAsia="Cordia New" w:hAnsi="Angsana New" w:cs="Angsana New"/>
      <w:sz w:val="32"/>
      <w:szCs w:val="32"/>
      <w:lang w:val="en-US" w:eastAsia="en-US"/>
    </w:rPr>
  </w:style>
  <w:style w:type="paragraph" w:styleId="1">
    <w:name w:val="heading 1"/>
    <w:basedOn w:val="a"/>
    <w:next w:val="a"/>
    <w:link w:val="10"/>
    <w:uiPriority w:val="9"/>
    <w:qFormat/>
    <w:rsid w:val="006E1EC1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Cs w:val="40"/>
    </w:rPr>
  </w:style>
  <w:style w:type="paragraph" w:styleId="2">
    <w:name w:val="heading 2"/>
    <w:basedOn w:val="a"/>
    <w:next w:val="a"/>
    <w:link w:val="20"/>
    <w:qFormat/>
    <w:rsid w:val="00B4021B"/>
    <w:pPr>
      <w:keepNext/>
      <w:jc w:val="thaiDistribute"/>
      <w:outlineLvl w:val="1"/>
    </w:pPr>
    <w:rPr>
      <w:rFonts w:ascii="AngsanaUPC" w:hAnsi="AngsanaUPC" w:cs="AngsanaUPC"/>
      <w:b/>
      <w:bCs/>
      <w:color w:val="000000"/>
    </w:rPr>
  </w:style>
  <w:style w:type="paragraph" w:styleId="3">
    <w:name w:val="heading 3"/>
    <w:basedOn w:val="a"/>
    <w:next w:val="a"/>
    <w:link w:val="30"/>
    <w:uiPriority w:val="9"/>
    <w:unhideWhenUsed/>
    <w:qFormat/>
    <w:rsid w:val="00B4021B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หัวเรื่อง 2 อักขระ"/>
    <w:link w:val="2"/>
    <w:rsid w:val="00B4021B"/>
    <w:rPr>
      <w:rFonts w:ascii="AngsanaUPC" w:eastAsia="Cordia New" w:hAnsi="AngsanaUPC" w:cs="AngsanaUPC"/>
      <w:b/>
      <w:bCs/>
      <w:color w:val="000000"/>
      <w:sz w:val="32"/>
      <w:szCs w:val="32"/>
    </w:rPr>
  </w:style>
  <w:style w:type="character" w:customStyle="1" w:styleId="30">
    <w:name w:val="หัวเรื่อง 3 อักขระ"/>
    <w:link w:val="3"/>
    <w:uiPriority w:val="9"/>
    <w:rsid w:val="00B4021B"/>
    <w:rPr>
      <w:rFonts w:ascii="Cambria" w:eastAsia="Times New Roman" w:hAnsi="Cambria" w:cs="Angsana New"/>
      <w:b/>
      <w:bCs/>
      <w:color w:val="4F81BD"/>
      <w:sz w:val="32"/>
      <w:szCs w:val="40"/>
    </w:rPr>
  </w:style>
  <w:style w:type="paragraph" w:styleId="a3">
    <w:name w:val="List Paragraph"/>
    <w:basedOn w:val="a"/>
    <w:uiPriority w:val="34"/>
    <w:qFormat/>
    <w:rsid w:val="00B4021B"/>
    <w:pPr>
      <w:ind w:left="720"/>
      <w:contextualSpacing/>
    </w:pPr>
  </w:style>
  <w:style w:type="paragraph" w:styleId="a4">
    <w:name w:val="No Spacing"/>
    <w:uiPriority w:val="1"/>
    <w:qFormat/>
    <w:rsid w:val="00B4021B"/>
    <w:rPr>
      <w:sz w:val="22"/>
      <w:szCs w:val="28"/>
      <w:lang w:val="en-US" w:eastAsia="en-US"/>
    </w:rPr>
  </w:style>
  <w:style w:type="paragraph" w:styleId="21">
    <w:name w:val="Body Text Indent 2"/>
    <w:basedOn w:val="a"/>
    <w:link w:val="22"/>
    <w:rsid w:val="00B4021B"/>
    <w:pPr>
      <w:ind w:left="-90" w:firstLine="870"/>
    </w:pPr>
    <w:rPr>
      <w:rFonts w:ascii="AngsanaUPC" w:hAnsi="AngsanaUPC" w:cs="AngsanaUPC"/>
    </w:rPr>
  </w:style>
  <w:style w:type="character" w:customStyle="1" w:styleId="22">
    <w:name w:val="การเยื้องเนื้อความ 2 อักขระ"/>
    <w:link w:val="21"/>
    <w:rsid w:val="00B4021B"/>
    <w:rPr>
      <w:rFonts w:ascii="AngsanaUPC" w:eastAsia="Cordia New" w:hAnsi="AngsanaUPC" w:cs="AngsanaUPC"/>
      <w:sz w:val="32"/>
      <w:szCs w:val="32"/>
    </w:rPr>
  </w:style>
  <w:style w:type="table" w:styleId="a5">
    <w:name w:val="Table Grid"/>
    <w:basedOn w:val="a1"/>
    <w:uiPriority w:val="59"/>
    <w:rsid w:val="00B4021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6">
    <w:name w:val="header"/>
    <w:basedOn w:val="a"/>
    <w:link w:val="a7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7">
    <w:name w:val="หัวกระดาษ อักขระ"/>
    <w:link w:val="a6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styleId="a8">
    <w:name w:val="footer"/>
    <w:basedOn w:val="a"/>
    <w:link w:val="a9"/>
    <w:uiPriority w:val="99"/>
    <w:unhideWhenUsed/>
    <w:rsid w:val="00B4021B"/>
    <w:pPr>
      <w:tabs>
        <w:tab w:val="center" w:pos="4513"/>
        <w:tab w:val="right" w:pos="9026"/>
      </w:tabs>
    </w:pPr>
    <w:rPr>
      <w:szCs w:val="40"/>
    </w:rPr>
  </w:style>
  <w:style w:type="character" w:customStyle="1" w:styleId="a9">
    <w:name w:val="ท้ายกระดาษ อักขระ"/>
    <w:link w:val="a8"/>
    <w:uiPriority w:val="99"/>
    <w:rsid w:val="00B4021B"/>
    <w:rPr>
      <w:rFonts w:ascii="Angsana New" w:eastAsia="Cordia New" w:hAnsi="Angsana New" w:cs="Angsana New"/>
      <w:sz w:val="32"/>
      <w:szCs w:val="40"/>
    </w:rPr>
  </w:style>
  <w:style w:type="paragraph" w:customStyle="1" w:styleId="level2bullet">
    <w:name w:val="level 2 bullet"/>
    <w:basedOn w:val="a"/>
    <w:rsid w:val="00B86728"/>
    <w:pPr>
      <w:tabs>
        <w:tab w:val="left" w:pos="720"/>
        <w:tab w:val="left" w:pos="5760"/>
      </w:tabs>
      <w:ind w:left="576" w:right="720" w:hanging="288"/>
    </w:pPr>
    <w:rPr>
      <w:rFonts w:ascii="Times New Roman" w:eastAsia="Times New Roman" w:hAnsi="Times New Roman" w:cs="Times New Roman"/>
      <w:color w:val="000000"/>
      <w:sz w:val="24"/>
      <w:szCs w:val="20"/>
      <w:lang w:bidi="ar-SA"/>
    </w:rPr>
  </w:style>
  <w:style w:type="paragraph" w:styleId="31">
    <w:name w:val="toc 3"/>
    <w:basedOn w:val="a"/>
    <w:next w:val="a"/>
    <w:uiPriority w:val="39"/>
    <w:rsid w:val="00B86728"/>
    <w:pPr>
      <w:tabs>
        <w:tab w:val="right" w:pos="9360"/>
      </w:tabs>
      <w:ind w:left="480" w:right="720"/>
    </w:pPr>
    <w:rPr>
      <w:rFonts w:ascii="Times New Roman" w:eastAsia="Times New Roman" w:hAnsi="Times New Roman" w:cs="Times New Roman"/>
      <w:color w:val="000000"/>
      <w:sz w:val="20"/>
      <w:szCs w:val="20"/>
      <w:lang w:bidi="ar-SA"/>
    </w:rPr>
  </w:style>
  <w:style w:type="character" w:customStyle="1" w:styleId="body-text1">
    <w:name w:val="body-text1"/>
    <w:rsid w:val="00BD05F7"/>
    <w:rPr>
      <w:rFonts w:ascii="Verdana" w:hAnsi="Verdana" w:hint="default"/>
      <w:b w:val="0"/>
      <w:bCs w:val="0"/>
      <w:i w:val="0"/>
      <w:iCs w:val="0"/>
      <w:color w:val="081C55"/>
      <w:sz w:val="14"/>
      <w:szCs w:val="14"/>
    </w:rPr>
  </w:style>
  <w:style w:type="character" w:styleId="aa">
    <w:name w:val="Hyperlink"/>
    <w:uiPriority w:val="99"/>
    <w:unhideWhenUsed/>
    <w:rsid w:val="00534601"/>
    <w:rPr>
      <w:color w:val="0000FF"/>
      <w:u w:val="single"/>
    </w:rPr>
  </w:style>
  <w:style w:type="character" w:styleId="ab">
    <w:name w:val="Emphasis"/>
    <w:uiPriority w:val="20"/>
    <w:qFormat/>
    <w:rsid w:val="0027765D"/>
    <w:rPr>
      <w:b w:val="0"/>
      <w:bCs w:val="0"/>
      <w:i w:val="0"/>
      <w:iCs w:val="0"/>
      <w:color w:val="CC0033"/>
    </w:rPr>
  </w:style>
  <w:style w:type="paragraph" w:styleId="ac">
    <w:name w:val="Body Text"/>
    <w:basedOn w:val="a"/>
    <w:link w:val="ad"/>
    <w:rsid w:val="0036640F"/>
    <w:pPr>
      <w:keepNext/>
      <w:jc w:val="both"/>
      <w:outlineLvl w:val="2"/>
    </w:pPr>
    <w:rPr>
      <w:rFonts w:ascii="Cordia New" w:hAnsi="Cordia New" w:cs="Cordia New"/>
      <w:sz w:val="40"/>
      <w:szCs w:val="40"/>
    </w:rPr>
  </w:style>
  <w:style w:type="character" w:customStyle="1" w:styleId="ad">
    <w:name w:val="เนื้อความ อักขระ"/>
    <w:link w:val="ac"/>
    <w:rsid w:val="0036640F"/>
    <w:rPr>
      <w:rFonts w:ascii="Cordia New" w:eastAsia="Cordia New" w:hAnsi="Cordia New"/>
      <w:sz w:val="40"/>
      <w:szCs w:val="40"/>
    </w:rPr>
  </w:style>
  <w:style w:type="paragraph" w:styleId="ae">
    <w:name w:val="Normal (Web)"/>
    <w:basedOn w:val="a"/>
    <w:uiPriority w:val="99"/>
    <w:semiHidden/>
    <w:unhideWhenUsed/>
    <w:rsid w:val="00214601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f">
    <w:name w:val="Strong"/>
    <w:uiPriority w:val="22"/>
    <w:qFormat/>
    <w:rsid w:val="00214601"/>
    <w:rPr>
      <w:b/>
      <w:bCs/>
    </w:rPr>
  </w:style>
  <w:style w:type="character" w:customStyle="1" w:styleId="10">
    <w:name w:val="หัวเรื่อง 1 อักขระ"/>
    <w:link w:val="1"/>
    <w:uiPriority w:val="9"/>
    <w:rsid w:val="006E1EC1"/>
    <w:rPr>
      <w:rFonts w:ascii="Calibri Light" w:eastAsia="Times New Roman" w:hAnsi="Calibri Light" w:cs="Angsana New"/>
      <w:b/>
      <w:bCs/>
      <w:kern w:val="32"/>
      <w:sz w:val="32"/>
      <w:szCs w:val="40"/>
      <w:lang w:val="en-US" w:eastAsia="en-US"/>
    </w:rPr>
  </w:style>
  <w:style w:type="paragraph" w:styleId="af0">
    <w:name w:val="TOC Heading"/>
    <w:basedOn w:val="1"/>
    <w:next w:val="a"/>
    <w:uiPriority w:val="39"/>
    <w:unhideWhenUsed/>
    <w:qFormat/>
    <w:rsid w:val="00E27976"/>
    <w:pPr>
      <w:keepLines/>
      <w:spacing w:after="0" w:line="259" w:lineRule="auto"/>
      <w:outlineLvl w:val="9"/>
    </w:pPr>
    <w:rPr>
      <w:b w:val="0"/>
      <w:bCs w:val="0"/>
      <w:color w:val="2E74B5"/>
      <w:kern w:val="0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E7550B"/>
    <w:pPr>
      <w:tabs>
        <w:tab w:val="left" w:pos="480"/>
        <w:tab w:val="right" w:leader="dot" w:pos="10206"/>
      </w:tabs>
    </w:pPr>
    <w:rPr>
      <w:rFonts w:ascii="EucrosiaUPC" w:hAnsi="EucrosiaUPC" w:cs="EucrosiaUPC"/>
      <w:noProof/>
      <w:lang w:val="en-GB"/>
    </w:rPr>
  </w:style>
  <w:style w:type="paragraph" w:styleId="23">
    <w:name w:val="toc 2"/>
    <w:basedOn w:val="a"/>
    <w:next w:val="a"/>
    <w:autoRedefine/>
    <w:uiPriority w:val="39"/>
    <w:unhideWhenUsed/>
    <w:rsid w:val="0082520F"/>
    <w:pPr>
      <w:tabs>
        <w:tab w:val="left" w:pos="709"/>
        <w:tab w:val="right" w:leader="dot" w:pos="10206"/>
      </w:tabs>
      <w:ind w:left="320"/>
    </w:pPr>
    <w:rPr>
      <w:szCs w:val="40"/>
    </w:rPr>
  </w:style>
  <w:style w:type="paragraph" w:styleId="af1">
    <w:name w:val="Balloon Text"/>
    <w:basedOn w:val="a"/>
    <w:link w:val="af2"/>
    <w:uiPriority w:val="99"/>
    <w:semiHidden/>
    <w:unhideWhenUsed/>
    <w:rsid w:val="003748DD"/>
    <w:rPr>
      <w:rFonts w:ascii="Segoe UI" w:hAnsi="Segoe UI"/>
      <w:sz w:val="18"/>
      <w:szCs w:val="22"/>
    </w:rPr>
  </w:style>
  <w:style w:type="character" w:customStyle="1" w:styleId="af2">
    <w:name w:val="ข้อความบอลลูน อักขระ"/>
    <w:basedOn w:val="a0"/>
    <w:link w:val="af1"/>
    <w:uiPriority w:val="99"/>
    <w:semiHidden/>
    <w:rsid w:val="003748DD"/>
    <w:rPr>
      <w:rFonts w:ascii="Segoe UI" w:eastAsia="Cordia New" w:hAnsi="Segoe UI" w:cs="Angsana New"/>
      <w:sz w:val="18"/>
      <w:szCs w:val="22"/>
      <w:lang w:val="en-US" w:eastAsia="en-US"/>
    </w:rPr>
  </w:style>
  <w:style w:type="paragraph" w:styleId="af3">
    <w:name w:val="Subtitle"/>
    <w:basedOn w:val="a"/>
    <w:next w:val="a"/>
    <w:link w:val="af4"/>
    <w:uiPriority w:val="11"/>
    <w:qFormat/>
    <w:rsid w:val="009A3A66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customStyle="1" w:styleId="af4">
    <w:name w:val="ชื่อเรื่องรอง อักขระ"/>
    <w:basedOn w:val="a0"/>
    <w:link w:val="af3"/>
    <w:uiPriority w:val="11"/>
    <w:rsid w:val="009A3A66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  <w:lang w:val="en-US" w:eastAsia="en-US"/>
    </w:rPr>
  </w:style>
  <w:style w:type="character" w:styleId="af5">
    <w:name w:val="Subtle Emphasis"/>
    <w:basedOn w:val="a0"/>
    <w:uiPriority w:val="19"/>
    <w:qFormat/>
    <w:rsid w:val="00120E53"/>
    <w:rPr>
      <w:i/>
      <w:iCs/>
      <w:color w:val="404040" w:themeColor="text1" w:themeTint="BF"/>
    </w:rPr>
  </w:style>
  <w:style w:type="paragraph" w:styleId="af6">
    <w:name w:val="caption"/>
    <w:basedOn w:val="a"/>
    <w:next w:val="a"/>
    <w:uiPriority w:val="35"/>
    <w:unhideWhenUsed/>
    <w:qFormat/>
    <w:rsid w:val="000D42F3"/>
    <w:pPr>
      <w:spacing w:after="200"/>
    </w:pPr>
    <w:rPr>
      <w:i/>
      <w:iCs/>
      <w:color w:val="44546A" w:themeColor="text2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5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1.w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microsoft.com/office/2007/relationships/hdphoto" Target="media/hdphoto1.wdp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Lecture\S2_2551\workshop\Homework3\Design_Guidelin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317F89-B29E-4C5B-895C-F855728DB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Design_Guideline</Template>
  <TotalTime>972</TotalTime>
  <Pages>31</Pages>
  <Words>2360</Words>
  <Characters>13454</Characters>
  <Application>Microsoft Office Word</Application>
  <DocSecurity>0</DocSecurity>
  <Lines>112</Lines>
  <Paragraphs>31</Paragraphs>
  <ScaleCrop>false</ScaleCrop>
  <HeadingPairs>
    <vt:vector size="6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51</vt:i4>
      </vt:variant>
    </vt:vector>
  </HeadingPairs>
  <TitlesOfParts>
    <vt:vector size="53" baseType="lpstr">
      <vt:lpstr/>
      <vt:lpstr/>
      <vt:lpstr>Revision History</vt:lpstr>
      <vt:lpstr/>
      <vt:lpstr>Use Case Overview </vt:lpstr>
      <vt:lpstr>    Use Case Diagram Level 0: Pharmacy System</vt:lpstr>
      <vt:lpstr>    Use Case Diagram Level 1: Sale Order Management Sub-System (UC100)</vt:lpstr>
      <vt:lpstr>    Use Case Diagram Level 1: Purchases Order Management Sub-System (UC200)</vt:lpstr>
      <vt:lpstr>    Use Case Diagram Level 1: Products Management Sub-System (UC300)</vt:lpstr>
      <vt:lpstr>    Use Case Diagram Level 1: Accounting Management Sub-System (UC400)</vt:lpstr>
      <vt:lpstr>    Use Case Diagram Level 1: Inventory Management Sub-System (UC500)</vt:lpstr>
      <vt:lpstr>    Use Case Diagram Level 1: Staff Management Sub-System (UC600)</vt:lpstr>
      <vt:lpstr>    Use Case Diagram Level 1: Report Management Sub-System (UC700)</vt:lpstr>
      <vt:lpstr>System Structure</vt:lpstr>
      <vt:lpstr>/Static Structure and Data Analysis</vt:lpstr>
      <vt:lpstr>    </vt:lpstr>
      <vt:lpstr>    4.1 Model-View-Controller (MVC) Model</vt:lpstr>
      <vt:lpstr>        4.1.1 MVC Model: Sale Order Management Sub-System</vt:lpstr>
      <vt:lpstr>        4.1.2	 MVC Model: Purchases Order Management Sub-System</vt:lpstr>
      <vt:lpstr>        4.1.3	 MVC Model: Products Management Sub-System Sub-System</vt:lpstr>
      <vt:lpstr>        4.1.4	 MVC Model: Accounting Management Sub-System</vt:lpstr>
      <vt:lpstr>        4.1.5	 MVC Model: Inventory Management Sub-System</vt:lpstr>
      <vt:lpstr>        4.1.6	 MVC Model: Staff Management Sub-System</vt:lpstr>
      <vt:lpstr>        4.1.7	 MVC Model: Report Management Sub-System</vt:lpstr>
      <vt:lpstr>    4.2 Entity Class Model </vt:lpstr>
      <vt:lpstr>System Behaviour Model</vt:lpstr>
      <vt:lpstr>    Sequence Diagram demonstrating operation “Create sale order”</vt:lpstr>
      <vt:lpstr>    Sequence Diagram demonstrating operation “Add products to orders”</vt:lpstr>
      <vt:lpstr>    Sequence Diagram demonstrating operation “Delete products from orders”</vt:lpstr>
      <vt:lpstr>    Sequence Diagram demonstrating operation “Save orders to database”</vt:lpstr>
      <vt:lpstr>    Sequence Diagram demonstrating operation “Create purchases order”</vt:lpstr>
      <vt:lpstr>    Sequence Diagram demonstrating operation “Add products to purchases orders”</vt:lpstr>
      <vt:lpstr>    Sequence Diagram demonstrating operation “Delete products from purchases order”</vt:lpstr>
      <vt:lpstr>    Sequence Diagram demonstrating operation “Print purchases order”</vt:lpstr>
      <vt:lpstr>    Sequence Diagram demonstrating operation “Add new product”</vt:lpstr>
      <vt:lpstr>    Sequence Diagram demonstrating operation “Delete product list”</vt:lpstr>
      <vt:lpstr>    Sequence Diagram demonstrating operation “Edit product list”</vt:lpstr>
      <vt:lpstr>    Sequence Diagram demonstrating operation “Check product stock”</vt:lpstr>
      <vt:lpstr>    Sequence Diagram demonstrating operation “Create revenue report and print revenu</vt:lpstr>
      <vt:lpstr>    Sequence Diagram demonstrating operation “Create expense report and print expens</vt:lpstr>
      <vt:lpstr>    Sequence Diagram demonstrating operation “Add Product on Shelves”</vt:lpstr>
      <vt:lpstr>    Sequence Diagram demonstrating operation “Edit Product on Shelves”</vt:lpstr>
      <vt:lpstr>    Sequence Diagram demonstrating operation “View Product on Shelves”</vt:lpstr>
      <vt:lpstr>    Sequence Diagram demonstrating operation “Check Number of Product”</vt:lpstr>
      <vt:lpstr>    Sequence Diagram demonstrating operation “Add Stock of Product”</vt:lpstr>
      <vt:lpstr>    Sequence Diagram demonstrating operation “Edit Stock of Product”</vt:lpstr>
      <vt:lpstr>    Sequence Diagram demonstrating operation “Add new employee details”</vt:lpstr>
      <vt:lpstr>    Sequence Diagram demonstrating operation “Edit employee details”</vt:lpstr>
      <vt:lpstr>    Sequence Diagram demonstrating operation “Delete employee details”</vt:lpstr>
      <vt:lpstr>    Sequence Diagram demonstrating operation “Change permission of employees”</vt:lpstr>
      <vt:lpstr>    Sequence Diagram demonstrating operation “Create daily sales report and print da</vt:lpstr>
      <vt:lpstr>    Sequence Diagram demonstrating operation “Create monthly sales report and print </vt:lpstr>
      <vt:lpstr>    Sequence Diagram demonstrating operation “Create annual sales report and print a</vt:lpstr>
    </vt:vector>
  </TitlesOfParts>
  <Company>TrueFasterOS</Company>
  <LinksUpToDate>false</LinksUpToDate>
  <CharactersWithSpaces>15783</CharactersWithSpaces>
  <SharedDoc>false</SharedDoc>
  <HLinks>
    <vt:vector size="30" baseType="variant">
      <vt:variant>
        <vt:i4>4128848</vt:i4>
      </vt:variant>
      <vt:variant>
        <vt:i4>12</vt:i4>
      </vt:variant>
      <vt:variant>
        <vt:i4>0</vt:i4>
      </vt:variant>
      <vt:variant>
        <vt:i4>5</vt:i4>
      </vt:variant>
      <vt:variant>
        <vt:lpwstr>http://en.wikipedia.org/wiki/Data_element</vt:lpwstr>
      </vt:variant>
      <vt:variant>
        <vt:lpwstr/>
      </vt:variant>
      <vt:variant>
        <vt:i4>4980785</vt:i4>
      </vt:variant>
      <vt:variant>
        <vt:i4>9</vt:i4>
      </vt:variant>
      <vt:variant>
        <vt:i4>0</vt:i4>
      </vt:variant>
      <vt:variant>
        <vt:i4>5</vt:i4>
      </vt:variant>
      <vt:variant>
        <vt:lpwstr>http://en.wikipedia.org/wiki/Data_type</vt:lpwstr>
      </vt:variant>
      <vt:variant>
        <vt:lpwstr/>
      </vt:variant>
      <vt:variant>
        <vt:i4>655469</vt:i4>
      </vt:variant>
      <vt:variant>
        <vt:i4>6</vt:i4>
      </vt:variant>
      <vt:variant>
        <vt:i4>0</vt:i4>
      </vt:variant>
      <vt:variant>
        <vt:i4>5</vt:i4>
      </vt:variant>
      <vt:variant>
        <vt:lpwstr>http://en.wikipedia.org/wiki/Column_(database)</vt:lpwstr>
      </vt:variant>
      <vt:variant>
        <vt:lpwstr/>
      </vt:variant>
      <vt:variant>
        <vt:i4>4194406</vt:i4>
      </vt:variant>
      <vt:variant>
        <vt:i4>3</vt:i4>
      </vt:variant>
      <vt:variant>
        <vt:i4>0</vt:i4>
      </vt:variant>
      <vt:variant>
        <vt:i4>5</vt:i4>
      </vt:variant>
      <vt:variant>
        <vt:lpwstr>http://en.wikipedia.org/wiki/Table_(database)</vt:lpwstr>
      </vt:variant>
      <vt:variant>
        <vt:lpwstr/>
      </vt:variant>
      <vt:variant>
        <vt:i4>4522047</vt:i4>
      </vt:variant>
      <vt:variant>
        <vt:i4>0</vt:i4>
      </vt:variant>
      <vt:variant>
        <vt:i4>0</vt:i4>
      </vt:variant>
      <vt:variant>
        <vt:i4>5</vt:i4>
      </vt:variant>
      <vt:variant>
        <vt:lpwstr>http://en.wikipedia.org/wiki/Structured_programming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TrueFasterUser</dc:creator>
  <cp:keywords/>
  <dc:description/>
  <cp:lastModifiedBy>PRAKASIT INTARASOMBAT</cp:lastModifiedBy>
  <cp:revision>45</cp:revision>
  <cp:lastPrinted>2016-11-10T07:14:00Z</cp:lastPrinted>
  <dcterms:created xsi:type="dcterms:W3CDTF">2016-11-04T20:24:00Z</dcterms:created>
  <dcterms:modified xsi:type="dcterms:W3CDTF">2016-11-10T13:59:00Z</dcterms:modified>
</cp:coreProperties>
</file>