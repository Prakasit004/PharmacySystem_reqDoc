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D5CB0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</w:rPr>
      </w:pPr>
      <w:r w:rsidRPr="009A3A66">
        <w:rPr>
          <w:rFonts w:ascii="EucrosiaUPC" w:eastAsiaTheme="minorHAnsi" w:hAnsi="EucrosiaUPC" w:cs="EucrosiaUPC"/>
          <w:noProof/>
        </w:rPr>
        <w:drawing>
          <wp:anchor distT="0" distB="0" distL="114300" distR="114300" simplePos="0" relativeHeight="251705344" behindDoc="0" locked="0" layoutInCell="1" allowOverlap="1" wp14:anchorId="0B6940E8" wp14:editId="5FEBC458">
            <wp:simplePos x="0" y="0"/>
            <wp:positionH relativeFrom="column">
              <wp:posOffset>-48149</wp:posOffset>
            </wp:positionH>
            <wp:positionV relativeFrom="paragraph">
              <wp:posOffset>269130</wp:posOffset>
            </wp:positionV>
            <wp:extent cx="177355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45" y="21352"/>
                <wp:lineTo x="21345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805417_10208902985550544_78989689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C1CE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</w:rPr>
      </w:pPr>
    </w:p>
    <w:p w14:paraId="059CA49A" w14:textId="7D7B049F" w:rsidR="00E579AD" w:rsidRPr="00042CB2" w:rsidRDefault="0080183B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  <w:sz w:val="40"/>
          <w:szCs w:val="40"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Analysis Document</w:t>
      </w:r>
    </w:p>
    <w:p w14:paraId="6563543A" w14:textId="77777777" w:rsidR="00E579AD" w:rsidRPr="00042CB2" w:rsidRDefault="00E579AD" w:rsidP="00866F95">
      <w:pPr>
        <w:spacing w:after="160"/>
        <w:rPr>
          <w:rFonts w:ascii="EucrosiaUPC" w:eastAsiaTheme="minorHAnsi" w:hAnsi="EucrosiaUPC" w:cs="EucrosiaUPC"/>
          <w:sz w:val="40"/>
          <w:szCs w:val="40"/>
          <w:cs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  <w:shd w:val="clear" w:color="auto" w:fill="FFFFFF"/>
        </w:rPr>
        <w:t>Hygeia pharmacy</w:t>
      </w:r>
    </w:p>
    <w:p w14:paraId="2EA327D2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C726E36" w14:textId="77777777" w:rsidR="00057DEB" w:rsidRPr="009A3A66" w:rsidRDefault="00057DEB" w:rsidP="00866F95">
      <w:pPr>
        <w:spacing w:after="160"/>
        <w:rPr>
          <w:rFonts w:ascii="EucrosiaUPC" w:eastAsiaTheme="minorHAnsi" w:hAnsi="EucrosiaUPC" w:cs="EucrosiaUPC"/>
        </w:rPr>
      </w:pPr>
    </w:p>
    <w:p w14:paraId="443B6959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36454ECE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1BECF5A7" w14:textId="77777777" w:rsidR="00E579AD" w:rsidRPr="00042CB2" w:rsidRDefault="00E579AD" w:rsidP="00866F95">
      <w:pPr>
        <w:spacing w:after="160"/>
        <w:jc w:val="right"/>
        <w:rPr>
          <w:rFonts w:ascii="EucrosiaUPC" w:eastAsiaTheme="minorHAnsi" w:hAnsi="EucrosiaUPC" w:cs="EucrosiaUPC"/>
          <w:b/>
          <w:bCs/>
          <w:sz w:val="40"/>
          <w:szCs w:val="40"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Version 1</w:t>
      </w:r>
      <w:r w:rsidRPr="00042CB2">
        <w:rPr>
          <w:rFonts w:ascii="EucrosiaUPC" w:eastAsiaTheme="minorHAnsi" w:hAnsi="EucrosiaUPC" w:cs="EucrosiaUPC"/>
          <w:b/>
          <w:bCs/>
          <w:sz w:val="40"/>
          <w:szCs w:val="40"/>
          <w:cs/>
        </w:rPr>
        <w:t>.</w:t>
      </w: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0</w:t>
      </w:r>
      <w:r w:rsidRPr="00042CB2">
        <w:rPr>
          <w:rFonts w:ascii="EucrosiaUPC" w:eastAsiaTheme="minorHAnsi" w:hAnsi="EucrosiaUPC" w:cs="EucrosiaUPC"/>
          <w:b/>
          <w:bCs/>
          <w:sz w:val="40"/>
          <w:szCs w:val="40"/>
          <w:cs/>
        </w:rPr>
        <w:t xml:space="preserve">  </w:t>
      </w:r>
    </w:p>
    <w:p w14:paraId="699AAE83" w14:textId="77777777" w:rsidR="00866F95" w:rsidRPr="00042CB2" w:rsidRDefault="00E579AD" w:rsidP="00866F95">
      <w:pPr>
        <w:spacing w:after="160"/>
        <w:jc w:val="right"/>
        <w:rPr>
          <w:rFonts w:ascii="EucrosiaUPC" w:eastAsiaTheme="minorHAnsi" w:hAnsi="EucrosiaUPC" w:cs="EucrosiaUPC"/>
          <w:b/>
          <w:bCs/>
          <w:sz w:val="40"/>
          <w:szCs w:val="40"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 xml:space="preserve">Prepare by </w:t>
      </w:r>
    </w:p>
    <w:p w14:paraId="6C98BFB6" w14:textId="6E25B59F" w:rsidR="00E579AD" w:rsidRPr="00042CB2" w:rsidRDefault="00E579AD" w:rsidP="00866F95">
      <w:pPr>
        <w:spacing w:after="160"/>
        <w:jc w:val="right"/>
        <w:rPr>
          <w:rFonts w:ascii="EucrosiaUPC" w:eastAsiaTheme="minorHAnsi" w:hAnsi="EucrosiaUPC" w:cs="EucrosiaUPC"/>
          <w:b/>
          <w:bCs/>
          <w:color w:val="FF0000"/>
          <w:sz w:val="40"/>
          <w:szCs w:val="40"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Whatever CO</w:t>
      </w:r>
      <w:r w:rsidRPr="00042CB2">
        <w:rPr>
          <w:rFonts w:ascii="EucrosiaUPC" w:eastAsiaTheme="minorHAnsi" w:hAnsi="EucrosiaUPC" w:cs="EucrosiaUPC"/>
          <w:b/>
          <w:bCs/>
          <w:sz w:val="40"/>
          <w:szCs w:val="40"/>
          <w:cs/>
        </w:rPr>
        <w:t>.</w:t>
      </w: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, LTD.</w:t>
      </w:r>
    </w:p>
    <w:p w14:paraId="3AFFA43A" w14:textId="77777777" w:rsidR="00E579AD" w:rsidRPr="009A3A66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7C4C0954" w14:textId="77777777" w:rsidR="00E579AD" w:rsidRPr="009A3A66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0C0EC791" w14:textId="77777777" w:rsidR="00E579AD" w:rsidRPr="009A3A66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2E0AB675" w14:textId="77777777" w:rsidR="00E579AD" w:rsidRPr="00042CB2" w:rsidRDefault="00E579AD" w:rsidP="00866F95">
      <w:pPr>
        <w:tabs>
          <w:tab w:val="left" w:pos="2977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042CB2">
        <w:rPr>
          <w:rFonts w:ascii="EucrosiaUPC" w:eastAsiaTheme="minorHAnsi" w:hAnsi="EucrosiaUPC" w:cs="EucrosiaUPC"/>
          <w:sz w:val="40"/>
          <w:szCs w:val="40"/>
        </w:rPr>
        <w:t>Mister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Prakasit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Intarasombat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5730213004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  <w:cs/>
        </w:rPr>
        <w:t>(</w:t>
      </w:r>
      <w:r w:rsidRPr="00042CB2">
        <w:rPr>
          <w:rFonts w:ascii="EucrosiaUPC" w:eastAsiaTheme="minorHAnsi" w:hAnsi="EucrosiaUPC" w:cs="EucrosiaUPC"/>
          <w:sz w:val="40"/>
          <w:szCs w:val="40"/>
        </w:rPr>
        <w:t>Project Manager</w:t>
      </w:r>
      <w:r w:rsidRPr="00042CB2">
        <w:rPr>
          <w:rFonts w:ascii="EucrosiaUPC" w:eastAsiaTheme="minorHAnsi" w:hAnsi="EucrosiaUPC" w:cs="EucrosiaUPC"/>
          <w:sz w:val="40"/>
          <w:szCs w:val="40"/>
          <w:cs/>
        </w:rPr>
        <w:t>)</w:t>
      </w:r>
    </w:p>
    <w:p w14:paraId="6C06637E" w14:textId="77777777" w:rsidR="00E579AD" w:rsidRPr="00042CB2" w:rsidRDefault="00E579AD" w:rsidP="00866F95">
      <w:pPr>
        <w:tabs>
          <w:tab w:val="left" w:pos="2835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042CB2">
        <w:rPr>
          <w:rFonts w:ascii="EucrosiaUPC" w:eastAsiaTheme="minorHAnsi" w:hAnsi="EucrosiaUPC" w:cs="EucrosiaUPC"/>
          <w:sz w:val="40"/>
          <w:szCs w:val="40"/>
        </w:rPr>
        <w:t>Miss</w:t>
      </w:r>
      <w:r w:rsidRPr="00042CB2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042CB2">
        <w:rPr>
          <w:rFonts w:ascii="EucrosiaUPC" w:eastAsiaTheme="minorHAnsi" w:hAnsi="EucrosiaUPC" w:cs="EucrosiaUPC"/>
          <w:sz w:val="40"/>
          <w:szCs w:val="40"/>
          <w:cs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>Araya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 Choothong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5730213001</w:t>
      </w:r>
    </w:p>
    <w:p w14:paraId="4C23D36E" w14:textId="77777777" w:rsidR="00E579AD" w:rsidRPr="00042CB2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042CB2">
        <w:rPr>
          <w:rFonts w:ascii="EucrosiaUPC" w:eastAsiaTheme="minorHAnsi" w:hAnsi="EucrosiaUPC" w:cs="EucrosiaUPC"/>
          <w:sz w:val="40"/>
          <w:szCs w:val="40"/>
        </w:rPr>
        <w:t xml:space="preserve">Miss </w:t>
      </w:r>
      <w:r w:rsidRPr="00042CB2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Thanyalak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 Sirikul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5730213014</w:t>
      </w:r>
    </w:p>
    <w:p w14:paraId="15730A24" w14:textId="77777777" w:rsidR="00E579AD" w:rsidRPr="00042CB2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042CB2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Tanawut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 Rungpetnimit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5730213023</w:t>
      </w:r>
    </w:p>
    <w:p w14:paraId="7958BF1F" w14:textId="77777777" w:rsidR="00E579AD" w:rsidRPr="00042CB2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042CB2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Tanawat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 Saeang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5730213026</w:t>
      </w:r>
    </w:p>
    <w:p w14:paraId="5CA9035E" w14:textId="77777777" w:rsidR="00E579AD" w:rsidRPr="00042CB2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Mister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Panyaprach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 Tularak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5730213044</w:t>
      </w:r>
    </w:p>
    <w:p w14:paraId="5AF317C5" w14:textId="77777777" w:rsidR="00E579AD" w:rsidRPr="00042CB2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Miss </w:t>
      </w:r>
      <w:r w:rsidRPr="00042CB2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Natthanicha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 xml:space="preserve"> Chonoo</w:t>
      </w:r>
      <w:r w:rsidRPr="00042CB2">
        <w:rPr>
          <w:rFonts w:ascii="EucrosiaUPC" w:eastAsiaTheme="minorHAnsi" w:hAnsi="EucrosiaUPC" w:cs="EucrosiaUPC"/>
          <w:sz w:val="40"/>
          <w:szCs w:val="40"/>
        </w:rPr>
        <w:tab/>
      </w:r>
      <w:r w:rsidRPr="00042CB2">
        <w:rPr>
          <w:rFonts w:ascii="EucrosiaUPC" w:eastAsiaTheme="minorHAnsi" w:hAnsi="EucrosiaUPC" w:cs="EucrosiaUPC"/>
          <w:sz w:val="40"/>
          <w:szCs w:val="40"/>
        </w:rPr>
        <w:tab/>
        <w:t>5730213047</w:t>
      </w:r>
    </w:p>
    <w:p w14:paraId="3AE3CC9D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02D7A07" w14:textId="77777777" w:rsidR="00E579AD" w:rsidRDefault="00E579AD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9DA76E" w14:textId="77777777" w:rsidR="00042CB2" w:rsidRPr="009A3A66" w:rsidRDefault="00042CB2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AF33F5" w14:textId="30562989" w:rsidR="00E579AD" w:rsidRPr="00042CB2" w:rsidRDefault="0080183B" w:rsidP="00866F95">
      <w:pPr>
        <w:spacing w:after="160"/>
        <w:jc w:val="right"/>
        <w:rPr>
          <w:rFonts w:ascii="FreesiaUPC" w:eastAsiaTheme="minorHAnsi" w:hAnsi="FreesiaUPC" w:cs="FreesiaUPC"/>
          <w:sz w:val="40"/>
          <w:szCs w:val="40"/>
          <w:cs/>
        </w:rPr>
        <w:sectPr w:rsidR="00E579AD" w:rsidRPr="00042CB2" w:rsidSect="00057DEB">
          <w:footerReference w:type="default" r:id="rId9"/>
          <w:pgSz w:w="11907" w:h="16840" w:code="9"/>
          <w:pgMar w:top="568" w:right="1080" w:bottom="1440" w:left="1080" w:header="720" w:footer="57" w:gutter="0"/>
          <w:pgNumType w:start="1"/>
          <w:cols w:space="720"/>
          <w:titlePg/>
          <w:docGrid w:linePitch="299"/>
        </w:sectPr>
      </w:pPr>
      <w:r w:rsidRPr="00042CB2">
        <w:rPr>
          <w:rFonts w:ascii="FreesiaUPC" w:eastAsiaTheme="minorHAnsi" w:hAnsi="FreesiaUPC" w:cs="FreesiaUPC"/>
          <w:sz w:val="40"/>
          <w:szCs w:val="40"/>
        </w:rPr>
        <w:t>7 November</w:t>
      </w:r>
      <w:r w:rsidR="00E579AD" w:rsidRPr="00042CB2">
        <w:rPr>
          <w:rFonts w:ascii="FreesiaUPC" w:eastAsiaTheme="minorHAnsi" w:hAnsi="FreesiaUPC" w:cs="FreesiaUPC"/>
          <w:sz w:val="40"/>
          <w:szCs w:val="40"/>
        </w:rPr>
        <w:t>, 2016</w:t>
      </w:r>
    </w:p>
    <w:p w14:paraId="7B17ED7E" w14:textId="77777777" w:rsidR="00E579AD" w:rsidRPr="009A3A66" w:rsidRDefault="00E579AD" w:rsidP="00866F95">
      <w:pPr>
        <w:pStyle w:val="TOCHeading"/>
        <w:spacing w:line="240" w:lineRule="auto"/>
        <w:rPr>
          <w:rFonts w:ascii="EucrosiaUPC" w:hAnsi="EucrosiaUPC" w:cs="EucrosiaUPC"/>
          <w:b/>
          <w:bCs/>
          <w:cs/>
          <w:lang w:bidi="th-TH"/>
        </w:rPr>
      </w:pPr>
      <w:r w:rsidRPr="009A3A66">
        <w:rPr>
          <w:rFonts w:ascii="EucrosiaUPC" w:hAnsi="EucrosiaUPC" w:cs="EucrosiaUPC"/>
          <w:b/>
          <w:bCs/>
        </w:rPr>
        <w:lastRenderedPageBreak/>
        <w:t>Table of Contents</w:t>
      </w:r>
    </w:p>
    <w:p w14:paraId="2C7CB0F7" w14:textId="77777777" w:rsidR="00FB5F35" w:rsidRPr="00042CB2" w:rsidRDefault="00E579AD" w:rsidP="0082520F">
      <w:pPr>
        <w:pStyle w:val="TOC1"/>
        <w:rPr>
          <w:rFonts w:eastAsiaTheme="minorEastAsia"/>
          <w:noProof/>
        </w:rPr>
      </w:pPr>
      <w:r w:rsidRPr="009A3A66">
        <w:fldChar w:fldCharType="begin"/>
      </w:r>
      <w:r w:rsidRPr="009A3A66">
        <w:instrText xml:space="preserve"> TOC \o </w:instrText>
      </w:r>
      <w:r w:rsidRPr="009A3A66">
        <w:rPr>
          <w:cs/>
        </w:rPr>
        <w:instrText>"</w:instrText>
      </w:r>
      <w:r w:rsidRPr="009A3A66">
        <w:instrText>1</w:instrText>
      </w:r>
      <w:r w:rsidRPr="009A3A66">
        <w:rPr>
          <w:cs/>
        </w:rPr>
        <w:instrText>-</w:instrText>
      </w:r>
      <w:r w:rsidRPr="009A3A66">
        <w:instrText>3</w:instrText>
      </w:r>
      <w:r w:rsidRPr="009A3A66">
        <w:rPr>
          <w:cs/>
        </w:rPr>
        <w:instrText xml:space="preserve">" </w:instrText>
      </w:r>
      <w:r w:rsidRPr="009A3A66">
        <w:instrText xml:space="preserve">\h \z \u </w:instrText>
      </w:r>
      <w:r w:rsidRPr="009A3A66">
        <w:fldChar w:fldCharType="separate"/>
      </w:r>
      <w:hyperlink w:anchor="_Toc466500627" w:history="1">
        <w:r w:rsidR="00FB5F35"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1.</w:t>
        </w:r>
        <w:r w:rsidR="00FB5F35" w:rsidRPr="00042CB2">
          <w:rPr>
            <w:rFonts w:eastAsiaTheme="minorEastAsia"/>
            <w:noProof/>
          </w:rPr>
          <w:tab/>
        </w:r>
        <w:r w:rsidR="00FB5F35"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Revision History</w:t>
        </w:r>
        <w:r w:rsidR="00FB5F35" w:rsidRPr="00042CB2">
          <w:rPr>
            <w:noProof/>
            <w:webHidden/>
          </w:rPr>
          <w:tab/>
        </w:r>
        <w:r w:rsidR="00FB5F35" w:rsidRPr="00042CB2">
          <w:rPr>
            <w:noProof/>
            <w:webHidden/>
          </w:rPr>
          <w:fldChar w:fldCharType="begin"/>
        </w:r>
        <w:r w:rsidR="00FB5F35" w:rsidRPr="00042CB2">
          <w:rPr>
            <w:noProof/>
            <w:webHidden/>
          </w:rPr>
          <w:instrText xml:space="preserve"> PAGEREF _Toc466500627 \h </w:instrText>
        </w:r>
        <w:r w:rsidR="00FB5F35" w:rsidRPr="00042CB2">
          <w:rPr>
            <w:noProof/>
            <w:webHidden/>
          </w:rPr>
        </w:r>
        <w:r w:rsidR="00FB5F35"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1</w:t>
        </w:r>
        <w:r w:rsidR="00FB5F35" w:rsidRPr="00042CB2">
          <w:rPr>
            <w:noProof/>
            <w:webHidden/>
          </w:rPr>
          <w:fldChar w:fldCharType="end"/>
        </w:r>
      </w:hyperlink>
    </w:p>
    <w:p w14:paraId="469DB9DD" w14:textId="77777777" w:rsidR="00FB5F35" w:rsidRPr="00042CB2" w:rsidRDefault="00FB5F35" w:rsidP="0082520F">
      <w:pPr>
        <w:pStyle w:val="TOC1"/>
        <w:rPr>
          <w:rFonts w:eastAsiaTheme="minorEastAsia"/>
          <w:noProof/>
        </w:rPr>
      </w:pPr>
      <w:hyperlink w:anchor="_Toc466500628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2.</w:t>
        </w:r>
        <w:r w:rsidRPr="00042CB2">
          <w:rPr>
            <w:rFonts w:eastAsiaTheme="minorEastAsia"/>
            <w:noProof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Overview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_Toc466500628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1</w:t>
        </w:r>
        <w:r w:rsidRPr="00042CB2">
          <w:rPr>
            <w:noProof/>
            <w:webHidden/>
          </w:rPr>
          <w:fldChar w:fldCharType="end"/>
        </w:r>
      </w:hyperlink>
    </w:p>
    <w:p w14:paraId="2BF02DBA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29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0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Pharmacy System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_Toc466500629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1</w:t>
        </w:r>
        <w:r w:rsidRPr="00042CB2">
          <w:rPr>
            <w:noProof/>
            <w:webHidden/>
          </w:rPr>
          <w:fldChar w:fldCharType="end"/>
        </w:r>
      </w:hyperlink>
    </w:p>
    <w:p w14:paraId="3816F543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30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Sale Order Management Sub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1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0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_Toc466500630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2</w:t>
        </w:r>
        <w:r w:rsidRPr="00042CB2">
          <w:rPr>
            <w:noProof/>
            <w:webHidden/>
          </w:rPr>
          <w:fldChar w:fldCharType="end"/>
        </w:r>
      </w:hyperlink>
    </w:p>
    <w:p w14:paraId="63CBEA1F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31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Purchases Order Management Sub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UC20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_Toc466500631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2</w:t>
        </w:r>
        <w:r w:rsidRPr="00042CB2">
          <w:rPr>
            <w:noProof/>
            <w:webHidden/>
          </w:rPr>
          <w:fldChar w:fldCharType="end"/>
        </w:r>
      </w:hyperlink>
    </w:p>
    <w:p w14:paraId="20E19ED9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32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Products Management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UC30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_Toc466500632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3</w:t>
        </w:r>
        <w:r w:rsidRPr="00042CB2">
          <w:rPr>
            <w:noProof/>
            <w:webHidden/>
          </w:rPr>
          <w:fldChar w:fldCharType="end"/>
        </w:r>
      </w:hyperlink>
    </w:p>
    <w:p w14:paraId="0A97C0C7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33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Accounting Management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UC40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_Toc466500633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3</w:t>
        </w:r>
        <w:r w:rsidRPr="00042CB2">
          <w:rPr>
            <w:noProof/>
            <w:webHidden/>
          </w:rPr>
          <w:fldChar w:fldCharType="end"/>
        </w:r>
      </w:hyperlink>
    </w:p>
    <w:p w14:paraId="7ACB52E1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34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Inventory Management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UC50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_Toc466500634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4</w:t>
        </w:r>
        <w:r w:rsidRPr="00042CB2">
          <w:rPr>
            <w:noProof/>
            <w:webHidden/>
          </w:rPr>
          <w:fldChar w:fldCharType="end"/>
        </w:r>
      </w:hyperlink>
    </w:p>
    <w:p w14:paraId="6537719B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35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Staff Management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UC60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_Toc466500635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4</w:t>
        </w:r>
        <w:r w:rsidRPr="00042CB2">
          <w:rPr>
            <w:noProof/>
            <w:webHidden/>
          </w:rPr>
          <w:fldChar w:fldCharType="end"/>
        </w:r>
      </w:hyperlink>
    </w:p>
    <w:p w14:paraId="1B0E287E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36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Report Management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Sub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UC70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_Toc466500636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5</w:t>
        </w:r>
        <w:r w:rsidRPr="00042CB2">
          <w:rPr>
            <w:noProof/>
            <w:webHidden/>
          </w:rPr>
          <w:fldChar w:fldCharType="end"/>
        </w:r>
      </w:hyperlink>
    </w:p>
    <w:p w14:paraId="093433CE" w14:textId="77777777" w:rsidR="00FB5F35" w:rsidRPr="00042CB2" w:rsidRDefault="00FB5F35" w:rsidP="0082520F">
      <w:pPr>
        <w:pStyle w:val="TOC1"/>
        <w:rPr>
          <w:rFonts w:eastAsiaTheme="minorEastAsia"/>
          <w:noProof/>
        </w:rPr>
      </w:pPr>
      <w:hyperlink w:anchor="_Toc466500637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3.</w:t>
        </w:r>
        <w:r w:rsidRPr="00042CB2">
          <w:rPr>
            <w:rFonts w:eastAsiaTheme="minorEastAsia"/>
            <w:noProof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 Structure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_Toc466500637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5</w:t>
        </w:r>
        <w:r w:rsidRPr="00042CB2">
          <w:rPr>
            <w:noProof/>
            <w:webHidden/>
          </w:rPr>
          <w:fldChar w:fldCharType="end"/>
        </w:r>
      </w:hyperlink>
    </w:p>
    <w:p w14:paraId="32B42AFF" w14:textId="77777777" w:rsidR="00FB5F35" w:rsidRPr="00042CB2" w:rsidRDefault="00FB5F35" w:rsidP="0082520F">
      <w:pPr>
        <w:pStyle w:val="TOC1"/>
        <w:rPr>
          <w:rFonts w:eastAsiaTheme="minorEastAsia"/>
          <w:noProof/>
        </w:rPr>
      </w:pPr>
      <w:hyperlink w:anchor="_Toc466500638" w:history="1"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4.</w:t>
        </w:r>
        <w:r w:rsidRPr="00042CB2">
          <w:rPr>
            <w:rFonts w:eastAsiaTheme="minorEastAsia"/>
            <w:noProof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Cs w:val="32"/>
            <w:lang w:val="en-GB"/>
          </w:rPr>
          <w:t>Static Structure and Data Analysis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_Toc466500638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6</w:t>
        </w:r>
        <w:r w:rsidRPr="00042CB2">
          <w:rPr>
            <w:noProof/>
            <w:webHidden/>
          </w:rPr>
          <w:fldChar w:fldCharType="end"/>
        </w:r>
      </w:hyperlink>
    </w:p>
    <w:p w14:paraId="44E24537" w14:textId="77777777" w:rsidR="00FB5F35" w:rsidRPr="00042CB2" w:rsidRDefault="00FB5F35" w:rsidP="0082520F">
      <w:pPr>
        <w:pStyle w:val="TOC2"/>
        <w:rPr>
          <w:rFonts w:eastAsiaTheme="minorEastAsia"/>
          <w:noProof/>
        </w:rPr>
      </w:pPr>
      <w:hyperlink w:anchor="_Toc466500639" w:history="1">
        <w:r w:rsidRPr="00042CB2">
          <w:rPr>
            <w:rStyle w:val="Hyperlink"/>
            <w:rFonts w:ascii="EucrosiaUPC" w:hAnsi="EucrosiaUPC" w:cs="EucrosiaUPC"/>
            <w:noProof/>
            <w:szCs w:val="32"/>
          </w:rPr>
          <w:t>4.1 Model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</w:rPr>
          <w:t>View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</w:rPr>
          <w:t>-</w:t>
        </w:r>
        <w:r w:rsidRPr="00042CB2">
          <w:rPr>
            <w:rStyle w:val="Hyperlink"/>
            <w:rFonts w:ascii="EucrosiaUPC" w:hAnsi="EucrosiaUPC" w:cs="EucrosiaUPC"/>
            <w:noProof/>
            <w:szCs w:val="32"/>
          </w:rPr>
          <w:t xml:space="preserve">Controller 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</w:rPr>
          <w:t>(</w:t>
        </w:r>
        <w:r w:rsidRPr="00042CB2">
          <w:rPr>
            <w:rStyle w:val="Hyperlink"/>
            <w:rFonts w:ascii="EucrosiaUPC" w:hAnsi="EucrosiaUPC" w:cs="EucrosiaUPC"/>
            <w:noProof/>
            <w:szCs w:val="32"/>
          </w:rPr>
          <w:t>MVC</w:t>
        </w:r>
        <w:r w:rsidRPr="00042CB2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) </w:t>
        </w:r>
        <w:r w:rsidRPr="00042CB2">
          <w:rPr>
            <w:rStyle w:val="Hyperlink"/>
            <w:rFonts w:ascii="EucrosiaUPC" w:hAnsi="EucrosiaUPC" w:cs="EucrosiaUPC"/>
            <w:noProof/>
            <w:szCs w:val="32"/>
          </w:rPr>
          <w:t>Model</w:t>
        </w:r>
        <w:r w:rsidRPr="00042CB2">
          <w:rPr>
            <w:noProof/>
            <w:webHidden/>
          </w:rPr>
          <w:tab/>
        </w:r>
        <w:r w:rsidRPr="00042CB2">
          <w:rPr>
            <w:noProof/>
            <w:webHidden/>
          </w:rPr>
          <w:fldChar w:fldCharType="begin"/>
        </w:r>
        <w:r w:rsidRPr="00042CB2">
          <w:rPr>
            <w:noProof/>
            <w:webHidden/>
          </w:rPr>
          <w:instrText xml:space="preserve"> PAGEREF _Toc466500639 \h </w:instrText>
        </w:r>
        <w:r w:rsidRPr="00042CB2">
          <w:rPr>
            <w:noProof/>
            <w:webHidden/>
          </w:rPr>
        </w:r>
        <w:r w:rsidRPr="00042CB2">
          <w:rPr>
            <w:noProof/>
            <w:webHidden/>
          </w:rPr>
          <w:fldChar w:fldCharType="separate"/>
        </w:r>
        <w:r w:rsidR="00042CB2" w:rsidRPr="00042CB2">
          <w:rPr>
            <w:noProof/>
            <w:webHidden/>
          </w:rPr>
          <w:t>6</w:t>
        </w:r>
        <w:r w:rsidRPr="00042CB2">
          <w:rPr>
            <w:noProof/>
            <w:webHidden/>
          </w:rPr>
          <w:fldChar w:fldCharType="end"/>
        </w:r>
      </w:hyperlink>
    </w:p>
    <w:p w14:paraId="37861AE2" w14:textId="77777777" w:rsidR="00FB5F35" w:rsidRPr="00042CB2" w:rsidRDefault="00FB5F35" w:rsidP="0082520F">
      <w:pPr>
        <w:pStyle w:val="TOC3"/>
        <w:tabs>
          <w:tab w:val="clear" w:pos="9360"/>
          <w:tab w:val="left" w:pos="1100"/>
          <w:tab w:val="left" w:pos="9923"/>
        </w:tabs>
        <w:ind w:right="283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0640" w:history="1"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>4.1.1</w:t>
        </w:r>
        <w:r w:rsidRPr="00042CB2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Model: Sale Order Management Sub-System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_Toc466500640 \h </w:instrTex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042CB2" w:rsidRPr="00042CB2">
          <w:rPr>
            <w:rFonts w:ascii="EucrosiaUPC" w:hAnsi="EucrosiaUPC" w:cs="EucrosiaUPC"/>
            <w:noProof/>
            <w:webHidden/>
            <w:sz w:val="32"/>
            <w:szCs w:val="32"/>
          </w:rPr>
          <w:t>6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2EC22A04" w14:textId="77777777" w:rsidR="00FB5F35" w:rsidRPr="00042CB2" w:rsidRDefault="00FB5F35" w:rsidP="0082520F">
      <w:pPr>
        <w:pStyle w:val="TOC3"/>
        <w:tabs>
          <w:tab w:val="clear" w:pos="9360"/>
          <w:tab w:val="left" w:pos="1100"/>
          <w:tab w:val="left" w:pos="9923"/>
        </w:tabs>
        <w:ind w:right="283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0641" w:history="1"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>4.1.2</w:t>
        </w:r>
        <w:r w:rsidRPr="00042CB2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Model: Sale Order Management Sub-System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_Toc466500641 \h </w:instrTex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042CB2" w:rsidRPr="00042CB2">
          <w:rPr>
            <w:rFonts w:ascii="EucrosiaUPC" w:hAnsi="EucrosiaUPC" w:cs="EucrosiaUPC"/>
            <w:noProof/>
            <w:webHidden/>
            <w:sz w:val="32"/>
            <w:szCs w:val="32"/>
          </w:rPr>
          <w:t>7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69D2B417" w14:textId="77777777" w:rsidR="00FB5F35" w:rsidRPr="00042CB2" w:rsidRDefault="00FB5F35" w:rsidP="0082520F">
      <w:pPr>
        <w:pStyle w:val="TOC3"/>
        <w:tabs>
          <w:tab w:val="clear" w:pos="9360"/>
          <w:tab w:val="left" w:pos="1100"/>
          <w:tab w:val="right" w:pos="10065"/>
        </w:tabs>
        <w:ind w:right="283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0642" w:history="1"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>4.1.3</w:t>
        </w:r>
        <w:r w:rsidRPr="00042CB2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Model: Sale Order Management Sub-System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_Toc466500642 \h </w:instrTex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042CB2" w:rsidRPr="00042CB2">
          <w:rPr>
            <w:rFonts w:ascii="EucrosiaUPC" w:hAnsi="EucrosiaUPC" w:cs="EucrosiaUPC"/>
            <w:noProof/>
            <w:webHidden/>
            <w:sz w:val="32"/>
            <w:szCs w:val="32"/>
          </w:rPr>
          <w:t>8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5353D1FC" w14:textId="77777777" w:rsidR="00FB5F35" w:rsidRPr="00042CB2" w:rsidRDefault="00FB5F35" w:rsidP="0082520F">
      <w:pPr>
        <w:pStyle w:val="TOC3"/>
        <w:tabs>
          <w:tab w:val="clear" w:pos="9360"/>
          <w:tab w:val="left" w:pos="1100"/>
          <w:tab w:val="right" w:pos="10065"/>
        </w:tabs>
        <w:ind w:right="283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0643" w:history="1"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>4.1.4</w:t>
        </w:r>
        <w:r w:rsidRPr="00042CB2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Model: Sale Order Management Sub-System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_Toc466500643 \h </w:instrTex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042CB2" w:rsidRPr="00042CB2">
          <w:rPr>
            <w:rFonts w:ascii="EucrosiaUPC" w:hAnsi="EucrosiaUPC" w:cs="EucrosiaUPC"/>
            <w:noProof/>
            <w:webHidden/>
            <w:sz w:val="32"/>
            <w:szCs w:val="32"/>
          </w:rPr>
          <w:t>9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51ABA582" w14:textId="77777777" w:rsidR="00FB5F35" w:rsidRPr="00042CB2" w:rsidRDefault="00FB5F35" w:rsidP="0082520F">
      <w:pPr>
        <w:pStyle w:val="TOC3"/>
        <w:tabs>
          <w:tab w:val="clear" w:pos="9360"/>
          <w:tab w:val="left" w:pos="1100"/>
          <w:tab w:val="right" w:pos="10065"/>
        </w:tabs>
        <w:ind w:right="283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0644" w:history="1"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>4.1.5</w:t>
        </w:r>
        <w:r w:rsidRPr="00042CB2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Model: Sale Order Management Sub-System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_Toc466500644 \h </w:instrTex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042CB2" w:rsidRPr="00042CB2">
          <w:rPr>
            <w:rFonts w:ascii="EucrosiaUPC" w:hAnsi="EucrosiaUPC" w:cs="EucrosiaUPC"/>
            <w:noProof/>
            <w:webHidden/>
            <w:sz w:val="32"/>
            <w:szCs w:val="32"/>
          </w:rPr>
          <w:t>9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40F95AD2" w14:textId="77777777" w:rsidR="00FB5F35" w:rsidRPr="00042CB2" w:rsidRDefault="00FB5F35" w:rsidP="0082520F">
      <w:pPr>
        <w:pStyle w:val="TOC3"/>
        <w:tabs>
          <w:tab w:val="clear" w:pos="9360"/>
          <w:tab w:val="left" w:pos="1100"/>
          <w:tab w:val="left" w:pos="9781"/>
        </w:tabs>
        <w:ind w:right="141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0645" w:history="1"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>4.1.6</w:t>
        </w:r>
        <w:r w:rsidRPr="00042CB2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Model: Sale Order Management Sub-System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_Toc466500645 \h </w:instrTex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042CB2" w:rsidRPr="00042CB2">
          <w:rPr>
            <w:rFonts w:ascii="EucrosiaUPC" w:hAnsi="EucrosiaUPC" w:cs="EucrosiaUPC"/>
            <w:noProof/>
            <w:webHidden/>
            <w:sz w:val="32"/>
            <w:szCs w:val="32"/>
          </w:rPr>
          <w:t>11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391E0806" w14:textId="666B18F1" w:rsidR="00FB5F35" w:rsidRPr="00042CB2" w:rsidRDefault="00FB5F35" w:rsidP="0082520F">
      <w:pPr>
        <w:pStyle w:val="TOC3"/>
        <w:tabs>
          <w:tab w:val="clear" w:pos="9360"/>
          <w:tab w:val="left" w:pos="1100"/>
          <w:tab w:val="left" w:pos="9781"/>
        </w:tabs>
        <w:ind w:right="141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0646" w:history="1"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>4.1.7</w:t>
        </w:r>
        <w:r w:rsidRPr="00042CB2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Pr="00042CB2">
          <w:rPr>
            <w:rStyle w:val="Hyperlink"/>
            <w:rFonts w:ascii="EucrosiaUPC" w:hAnsi="EucrosiaUPC" w:cs="EucrosiaUPC"/>
            <w:noProof/>
            <w:sz w:val="32"/>
            <w:szCs w:val="32"/>
          </w:rPr>
          <w:t xml:space="preserve"> MVC Model: Sale Order Management Sub-System</w:t>
        </w:r>
        <w:r w:rsidR="00E84551">
          <w:rPr>
            <w:rStyle w:val="Hyperlink"/>
            <w:rFonts w:ascii="EucrosiaUPC" w:hAnsi="EucrosiaUPC" w:cs="EucrosiaUPC"/>
            <w:noProof/>
            <w:sz w:val="32"/>
            <w:szCs w:val="32"/>
          </w:rPr>
          <w:t>…………………………………………………………………………………</w:t>
        </w:r>
        <w:bookmarkStart w:id="0" w:name="_GoBack"/>
        <w:bookmarkEnd w:id="0"/>
        <w:r w:rsidR="00E84551">
          <w:rPr>
            <w:rStyle w:val="Hyperlink"/>
            <w:rFonts w:ascii="EucrosiaUPC" w:hAnsi="EucrosiaUPC" w:cs="EucrosiaUPC"/>
            <w:noProof/>
            <w:sz w:val="32"/>
            <w:szCs w:val="32"/>
          </w:rPr>
          <w:tab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_Toc466500646 \h </w:instrTex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042CB2" w:rsidRPr="00042CB2">
          <w:rPr>
            <w:rFonts w:ascii="EucrosiaUPC" w:hAnsi="EucrosiaUPC" w:cs="EucrosiaUPC"/>
            <w:noProof/>
            <w:webHidden/>
            <w:sz w:val="32"/>
            <w:szCs w:val="32"/>
          </w:rPr>
          <w:t>12</w:t>
        </w:r>
        <w:r w:rsidRPr="00042CB2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5026B0EF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47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4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.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 Entity Class Model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_Toc466500647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13</w:t>
        </w:r>
        <w:r w:rsidRPr="00FB5F35">
          <w:rPr>
            <w:noProof/>
            <w:webHidden/>
          </w:rPr>
          <w:fldChar w:fldCharType="end"/>
        </w:r>
      </w:hyperlink>
    </w:p>
    <w:p w14:paraId="775EAA18" w14:textId="77777777" w:rsidR="00FB5F35" w:rsidRPr="00FB5F35" w:rsidRDefault="00FB5F35" w:rsidP="0082520F">
      <w:pPr>
        <w:pStyle w:val="TOC1"/>
        <w:rPr>
          <w:rFonts w:eastAsiaTheme="minorEastAsia"/>
          <w:noProof/>
        </w:rPr>
      </w:pPr>
      <w:hyperlink w:anchor="_Toc466500648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5.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System Behaviour Model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_Toc466500648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14</w:t>
        </w:r>
        <w:r w:rsidRPr="00FB5F35">
          <w:rPr>
            <w:noProof/>
            <w:webHidden/>
          </w:rPr>
          <w:fldChar w:fldCharType="end"/>
        </w:r>
      </w:hyperlink>
    </w:p>
    <w:p w14:paraId="05B062CB" w14:textId="3740E521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49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sale order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_Toc466500649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14</w:t>
        </w:r>
        <w:r w:rsidRPr="00FB5F35">
          <w:rPr>
            <w:noProof/>
            <w:webHidden/>
          </w:rPr>
          <w:fldChar w:fldCharType="end"/>
        </w:r>
      </w:hyperlink>
    </w:p>
    <w:p w14:paraId="5ACAB3D3" w14:textId="385D3E9F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0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products to orders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_Toc466500650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14</w:t>
        </w:r>
        <w:r w:rsidRPr="00FB5F35">
          <w:rPr>
            <w:noProof/>
            <w:webHidden/>
          </w:rPr>
          <w:fldChar w:fldCharType="end"/>
        </w:r>
      </w:hyperlink>
    </w:p>
    <w:p w14:paraId="2D619AB1" w14:textId="443A1FF1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1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3.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Delete products from orders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_Toc466500651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15</w:t>
        </w:r>
        <w:r w:rsidRPr="00FB5F35">
          <w:rPr>
            <w:noProof/>
            <w:webHidden/>
          </w:rPr>
          <w:fldChar w:fldCharType="end"/>
        </w:r>
      </w:hyperlink>
    </w:p>
    <w:p w14:paraId="14784781" w14:textId="5EBB417A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2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4.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Save orders to database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_Toc466500652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15</w:t>
        </w:r>
        <w:r w:rsidRPr="00FB5F35">
          <w:rPr>
            <w:noProof/>
            <w:webHidden/>
          </w:rPr>
          <w:fldChar w:fldCharType="end"/>
        </w:r>
      </w:hyperlink>
    </w:p>
    <w:p w14:paraId="655BD31D" w14:textId="371A6F68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3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5.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purchases order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_Toc466500653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16</w:t>
        </w:r>
        <w:r w:rsidRPr="00FB5F35">
          <w:rPr>
            <w:noProof/>
            <w:webHidden/>
          </w:rPr>
          <w:fldChar w:fldCharType="end"/>
        </w:r>
      </w:hyperlink>
    </w:p>
    <w:p w14:paraId="0EBEE2AB" w14:textId="45792181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4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6.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products to purchases orders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_Toc466500654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16</w:t>
        </w:r>
        <w:r w:rsidRPr="00FB5F35">
          <w:rPr>
            <w:noProof/>
            <w:webHidden/>
          </w:rPr>
          <w:fldChar w:fldCharType="end"/>
        </w:r>
      </w:hyperlink>
    </w:p>
    <w:p w14:paraId="4C0A7983" w14:textId="53753D76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5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7.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Delete products from purchases order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_Toc466500655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17</w:t>
        </w:r>
        <w:r w:rsidRPr="00FB5F35">
          <w:rPr>
            <w:noProof/>
            <w:webHidden/>
          </w:rPr>
          <w:fldChar w:fldCharType="end"/>
        </w:r>
      </w:hyperlink>
    </w:p>
    <w:p w14:paraId="48E463B1" w14:textId="161AB7B4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6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8.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Print purchases order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_Toc466500656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17</w:t>
        </w:r>
        <w:r w:rsidRPr="00FB5F35">
          <w:rPr>
            <w:noProof/>
            <w:webHidden/>
          </w:rPr>
          <w:fldChar w:fldCharType="end"/>
        </w:r>
      </w:hyperlink>
    </w:p>
    <w:p w14:paraId="7CD1539D" w14:textId="7B8466AD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7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9.</w:t>
        </w:r>
        <w:r w:rsidR="0087725E">
          <w:rPr>
            <w:rFonts w:eastAsiaTheme="minorEastAsia"/>
            <w:noProof/>
          </w:rPr>
          <w:t xml:space="preserve"> 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new product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_Toc466500657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18</w:t>
        </w:r>
        <w:r w:rsidRPr="00FB5F35">
          <w:rPr>
            <w:noProof/>
            <w:webHidden/>
          </w:rPr>
          <w:fldChar w:fldCharType="end"/>
        </w:r>
      </w:hyperlink>
    </w:p>
    <w:p w14:paraId="0581B7D5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8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10.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Delete product list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_Toc466500658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18</w:t>
        </w:r>
        <w:r w:rsidRPr="00FB5F35">
          <w:rPr>
            <w:noProof/>
            <w:webHidden/>
          </w:rPr>
          <w:fldChar w:fldCharType="end"/>
        </w:r>
      </w:hyperlink>
    </w:p>
    <w:p w14:paraId="5C761B5A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59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11.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Edit product list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_Toc466500659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18</w:t>
        </w:r>
        <w:r w:rsidRPr="00FB5F35">
          <w:rPr>
            <w:noProof/>
            <w:webHidden/>
          </w:rPr>
          <w:fldChar w:fldCharType="end"/>
        </w:r>
      </w:hyperlink>
    </w:p>
    <w:p w14:paraId="3A0435A5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0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12.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Check product stock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_Toc466500660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19</w:t>
        </w:r>
        <w:r w:rsidRPr="00FB5F35">
          <w:rPr>
            <w:noProof/>
            <w:webHidden/>
          </w:rPr>
          <w:fldChar w:fldCharType="end"/>
        </w:r>
      </w:hyperlink>
    </w:p>
    <w:p w14:paraId="4E8ACEA3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1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13.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revenue report and print revenue report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_Toc466500661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19</w:t>
        </w:r>
        <w:r w:rsidRPr="00FB5F35">
          <w:rPr>
            <w:noProof/>
            <w:webHidden/>
          </w:rPr>
          <w:fldChar w:fldCharType="end"/>
        </w:r>
      </w:hyperlink>
    </w:p>
    <w:p w14:paraId="3E2618EF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2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14.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expense report and print expense report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_Toc466500662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20</w:t>
        </w:r>
        <w:r w:rsidRPr="00FB5F35">
          <w:rPr>
            <w:noProof/>
            <w:webHidden/>
          </w:rPr>
          <w:fldChar w:fldCharType="end"/>
        </w:r>
      </w:hyperlink>
    </w:p>
    <w:p w14:paraId="56975ADF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3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15.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Product on Shelves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_Toc466500663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21</w:t>
        </w:r>
        <w:r w:rsidRPr="00FB5F35">
          <w:rPr>
            <w:noProof/>
            <w:webHidden/>
          </w:rPr>
          <w:fldChar w:fldCharType="end"/>
        </w:r>
      </w:hyperlink>
    </w:p>
    <w:p w14:paraId="0785F2E2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4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16.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Edit Product on Shelves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_Toc466500664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21</w:t>
        </w:r>
        <w:r w:rsidRPr="00FB5F35">
          <w:rPr>
            <w:noProof/>
            <w:webHidden/>
          </w:rPr>
          <w:fldChar w:fldCharType="end"/>
        </w:r>
      </w:hyperlink>
    </w:p>
    <w:p w14:paraId="38C381B9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5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17.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View Product on Shelves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_Toc466500665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22</w:t>
        </w:r>
        <w:r w:rsidRPr="00FB5F35">
          <w:rPr>
            <w:noProof/>
            <w:webHidden/>
          </w:rPr>
          <w:fldChar w:fldCharType="end"/>
        </w:r>
      </w:hyperlink>
    </w:p>
    <w:p w14:paraId="3F5463D5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6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18.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Check Number of Product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_Toc466500666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23</w:t>
        </w:r>
        <w:r w:rsidRPr="00FB5F35">
          <w:rPr>
            <w:noProof/>
            <w:webHidden/>
          </w:rPr>
          <w:fldChar w:fldCharType="end"/>
        </w:r>
      </w:hyperlink>
    </w:p>
    <w:p w14:paraId="2386C31D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7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19.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Stock of Product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_Toc466500667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23</w:t>
        </w:r>
        <w:r w:rsidRPr="00FB5F35">
          <w:rPr>
            <w:noProof/>
            <w:webHidden/>
          </w:rPr>
          <w:fldChar w:fldCharType="end"/>
        </w:r>
      </w:hyperlink>
    </w:p>
    <w:p w14:paraId="03F7F61F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8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20.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Edit Stock of Product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_Toc466500668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23</w:t>
        </w:r>
        <w:r w:rsidRPr="00FB5F35">
          <w:rPr>
            <w:noProof/>
            <w:webHidden/>
          </w:rPr>
          <w:fldChar w:fldCharType="end"/>
        </w:r>
      </w:hyperlink>
    </w:p>
    <w:p w14:paraId="5AA9BAC8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69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21.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Add new employee details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_Toc466500669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24</w:t>
        </w:r>
        <w:r w:rsidRPr="00FB5F35">
          <w:rPr>
            <w:noProof/>
            <w:webHidden/>
          </w:rPr>
          <w:fldChar w:fldCharType="end"/>
        </w:r>
      </w:hyperlink>
    </w:p>
    <w:p w14:paraId="3C6F7B59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70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22.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Edit employee details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_Toc466500670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24</w:t>
        </w:r>
        <w:r w:rsidRPr="00FB5F35">
          <w:rPr>
            <w:noProof/>
            <w:webHidden/>
          </w:rPr>
          <w:fldChar w:fldCharType="end"/>
        </w:r>
      </w:hyperlink>
    </w:p>
    <w:p w14:paraId="1BDBE65E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71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23.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Delete employee details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_Toc466500671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25</w:t>
        </w:r>
        <w:r w:rsidRPr="00FB5F35">
          <w:rPr>
            <w:noProof/>
            <w:webHidden/>
          </w:rPr>
          <w:fldChar w:fldCharType="end"/>
        </w:r>
      </w:hyperlink>
    </w:p>
    <w:p w14:paraId="5E21603D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72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24.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Change permission of employees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_Toc466500672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26</w:t>
        </w:r>
        <w:r w:rsidRPr="00FB5F35">
          <w:rPr>
            <w:noProof/>
            <w:webHidden/>
          </w:rPr>
          <w:fldChar w:fldCharType="end"/>
        </w:r>
      </w:hyperlink>
    </w:p>
    <w:p w14:paraId="4175F7ED" w14:textId="77777777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73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25.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daily sales report and print daily sale report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_Toc466500673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26</w:t>
        </w:r>
        <w:r w:rsidRPr="00FB5F35">
          <w:rPr>
            <w:noProof/>
            <w:webHidden/>
          </w:rPr>
          <w:fldChar w:fldCharType="end"/>
        </w:r>
      </w:hyperlink>
    </w:p>
    <w:p w14:paraId="65B50AEC" w14:textId="661D928A" w:rsidR="00FB5F35" w:rsidRPr="00FB5F35" w:rsidRDefault="00FB5F35" w:rsidP="0082520F">
      <w:pPr>
        <w:pStyle w:val="TOC2"/>
        <w:rPr>
          <w:rFonts w:eastAsiaTheme="minorEastAsia"/>
          <w:noProof/>
        </w:rPr>
      </w:pPr>
      <w:hyperlink w:anchor="_Toc466500674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26.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C</w:t>
        </w:r>
        <w:r w:rsidR="0087725E">
          <w:rPr>
            <w:rStyle w:val="Hyperlink"/>
            <w:rFonts w:ascii="EucrosiaUPC" w:hAnsi="EucrosiaUPC" w:cs="EucrosiaUPC"/>
            <w:noProof/>
            <w:szCs w:val="32"/>
            <w:lang w:val="en-GB"/>
          </w:rPr>
          <w:t>reate monthly sales report and p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rint monthly sale report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_Toc466500674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27</w:t>
        </w:r>
        <w:r w:rsidRPr="00FB5F35">
          <w:rPr>
            <w:noProof/>
            <w:webHidden/>
          </w:rPr>
          <w:fldChar w:fldCharType="end"/>
        </w:r>
      </w:hyperlink>
    </w:p>
    <w:p w14:paraId="6D70F90A" w14:textId="659613A3" w:rsidR="00FB5F35" w:rsidRDefault="00FB5F35" w:rsidP="0082520F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466500675" w:history="1"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27.</w:t>
        </w:r>
        <w:r w:rsidRPr="00FB5F35">
          <w:rPr>
            <w:rFonts w:eastAsiaTheme="minorEastAsia"/>
            <w:noProof/>
          </w:rPr>
          <w:tab/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87725E">
          <w:rPr>
            <w:rStyle w:val="Hyperlink"/>
            <w:rFonts w:ascii="EucrosiaUPC" w:hAnsi="EucrosiaUPC" w:cs="EucrosiaUPC"/>
            <w:noProof/>
            <w:szCs w:val="32"/>
            <w:lang w:val="en-GB"/>
          </w:rPr>
          <w:t>Create annual sales report and p</w:t>
        </w:r>
        <w:r w:rsidRPr="00FB5F35">
          <w:rPr>
            <w:rStyle w:val="Hyperlink"/>
            <w:rFonts w:ascii="EucrosiaUPC" w:hAnsi="EucrosiaUPC" w:cs="EucrosiaUPC"/>
            <w:noProof/>
            <w:szCs w:val="32"/>
            <w:lang w:val="en-GB"/>
          </w:rPr>
          <w:t>rint annual sale report</w:t>
        </w:r>
        <w:r w:rsidRPr="00FB5F35">
          <w:rPr>
            <w:rStyle w:val="Hyperlink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Pr="00FB5F35">
          <w:rPr>
            <w:noProof/>
            <w:webHidden/>
          </w:rPr>
          <w:tab/>
        </w:r>
        <w:r w:rsidRPr="00FB5F35">
          <w:rPr>
            <w:noProof/>
            <w:webHidden/>
          </w:rPr>
          <w:fldChar w:fldCharType="begin"/>
        </w:r>
        <w:r w:rsidRPr="00FB5F35">
          <w:rPr>
            <w:noProof/>
            <w:webHidden/>
          </w:rPr>
          <w:instrText xml:space="preserve"> PAGEREF _Toc466500675 \h </w:instrText>
        </w:r>
        <w:r w:rsidRPr="00FB5F35">
          <w:rPr>
            <w:noProof/>
            <w:webHidden/>
          </w:rPr>
        </w:r>
        <w:r w:rsidRPr="00FB5F35">
          <w:rPr>
            <w:noProof/>
            <w:webHidden/>
          </w:rPr>
          <w:fldChar w:fldCharType="separate"/>
        </w:r>
        <w:r w:rsidR="00042CB2">
          <w:rPr>
            <w:noProof/>
            <w:webHidden/>
          </w:rPr>
          <w:t>27</w:t>
        </w:r>
        <w:r w:rsidRPr="00FB5F35">
          <w:rPr>
            <w:noProof/>
            <w:webHidden/>
          </w:rPr>
          <w:fldChar w:fldCharType="end"/>
        </w:r>
      </w:hyperlink>
    </w:p>
    <w:p w14:paraId="67634CAD" w14:textId="77777777" w:rsidR="00E579AD" w:rsidRPr="009A3A66" w:rsidRDefault="00E579AD" w:rsidP="0082520F">
      <w:pPr>
        <w:rPr>
          <w:rFonts w:ascii="EucrosiaUPC" w:hAnsi="EucrosiaUPC" w:cs="EucrosiaUPC"/>
        </w:rPr>
      </w:pPr>
      <w:r w:rsidRPr="009A3A66">
        <w:rPr>
          <w:rFonts w:ascii="EucrosiaUPC" w:hAnsi="EucrosiaUPC" w:cs="EucrosiaUPC"/>
          <w:b/>
          <w:bCs/>
          <w:noProof/>
        </w:rPr>
        <w:fldChar w:fldCharType="end"/>
      </w:r>
    </w:p>
    <w:p w14:paraId="67817C03" w14:textId="300C5337" w:rsidR="00E579AD" w:rsidRPr="009A3A66" w:rsidRDefault="00E579AD" w:rsidP="00866F95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6EEA0429" w14:textId="195AD551" w:rsidR="009A3A66" w:rsidRDefault="00B4021B" w:rsidP="00866F95">
      <w:pPr>
        <w:pStyle w:val="NoSpacing"/>
        <w:ind w:left="720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9A3A66">
        <w:rPr>
          <w:rFonts w:ascii="EucrosiaUPC" w:hAnsi="EucrosiaUPC" w:cs="EucrosiaUPC"/>
          <w:b/>
          <w:bCs/>
          <w:noProof/>
          <w:sz w:val="32"/>
          <w:szCs w:val="32"/>
          <w:cs/>
          <w:lang w:val="en-GB"/>
        </w:rPr>
        <w:tab/>
      </w:r>
    </w:p>
    <w:p w14:paraId="209071AF" w14:textId="77777777" w:rsidR="009A3A66" w:rsidRPr="009A3A66" w:rsidRDefault="009A3A66" w:rsidP="009A3A66">
      <w:pPr>
        <w:rPr>
          <w:cs/>
          <w:lang w:val="en-GB"/>
        </w:rPr>
      </w:pPr>
    </w:p>
    <w:p w14:paraId="450E012F" w14:textId="77777777" w:rsidR="009A3A66" w:rsidRPr="009A3A66" w:rsidRDefault="009A3A66" w:rsidP="009A3A66">
      <w:pPr>
        <w:rPr>
          <w:cs/>
          <w:lang w:val="en-GB"/>
        </w:rPr>
      </w:pPr>
    </w:p>
    <w:p w14:paraId="351FA71C" w14:textId="77777777" w:rsidR="009A3A66" w:rsidRPr="009A3A66" w:rsidRDefault="009A3A66" w:rsidP="009A3A66">
      <w:pPr>
        <w:rPr>
          <w:cs/>
          <w:lang w:val="en-GB"/>
        </w:rPr>
      </w:pPr>
    </w:p>
    <w:p w14:paraId="7E390204" w14:textId="08842E2E" w:rsidR="00B4021B" w:rsidRPr="009A3A66" w:rsidRDefault="009A3A66" w:rsidP="009A3A66">
      <w:pPr>
        <w:tabs>
          <w:tab w:val="left" w:pos="3996"/>
        </w:tabs>
        <w:rPr>
          <w:cs/>
          <w:lang w:val="en-GB"/>
        </w:rPr>
        <w:sectPr w:rsidR="00B4021B" w:rsidRPr="009A3A66" w:rsidSect="0087725E">
          <w:pgSz w:w="11906" w:h="16838"/>
          <w:pgMar w:top="1440" w:right="566" w:bottom="1440" w:left="851" w:header="708" w:footer="708" w:gutter="0"/>
          <w:cols w:space="708"/>
          <w:docGrid w:linePitch="360"/>
        </w:sectPr>
      </w:pPr>
      <w:r>
        <w:rPr>
          <w:lang w:val="en-GB"/>
        </w:rPr>
        <w:tab/>
      </w:r>
    </w:p>
    <w:p w14:paraId="35F7F2AA" w14:textId="77777777" w:rsidR="00E579AD" w:rsidRPr="009A3A66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1" w:name="_Toc466500627"/>
      <w:r w:rsidRPr="009A3A66">
        <w:rPr>
          <w:rFonts w:ascii="EucrosiaUPC" w:hAnsi="EucrosiaUPC" w:cs="EucrosiaUPC"/>
          <w:szCs w:val="32"/>
          <w:lang w:val="en-GB"/>
        </w:rPr>
        <w:t>Revision History</w:t>
      </w:r>
      <w:bookmarkEnd w:id="1"/>
    </w:p>
    <w:p w14:paraId="04252E04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noProof/>
          <w:sz w:val="16"/>
          <w:szCs w:val="16"/>
          <w:lang w:val="en-GB"/>
        </w:rPr>
      </w:pP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0"/>
        <w:gridCol w:w="1517"/>
        <w:gridCol w:w="3032"/>
        <w:gridCol w:w="1050"/>
      </w:tblGrid>
      <w:tr w:rsidR="00E579AD" w:rsidRPr="004B3F41" w14:paraId="70F9FB1B" w14:textId="77777777" w:rsidTr="00057DEB">
        <w:tc>
          <w:tcPr>
            <w:tcW w:w="2693" w:type="dxa"/>
          </w:tcPr>
          <w:p w14:paraId="21630328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Name</w:t>
            </w:r>
          </w:p>
        </w:tc>
        <w:tc>
          <w:tcPr>
            <w:tcW w:w="1560" w:type="dxa"/>
          </w:tcPr>
          <w:p w14:paraId="6E7CD5BE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Date</w:t>
            </w:r>
          </w:p>
        </w:tc>
        <w:tc>
          <w:tcPr>
            <w:tcW w:w="3118" w:type="dxa"/>
          </w:tcPr>
          <w:p w14:paraId="4620CD6A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Description</w:t>
            </w:r>
          </w:p>
        </w:tc>
        <w:tc>
          <w:tcPr>
            <w:tcW w:w="1054" w:type="dxa"/>
          </w:tcPr>
          <w:p w14:paraId="73752ADB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4B3F41"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Version</w:t>
            </w:r>
          </w:p>
        </w:tc>
      </w:tr>
      <w:tr w:rsidR="00E579AD" w:rsidRPr="004B3F41" w14:paraId="12153713" w14:textId="77777777" w:rsidTr="00057DEB">
        <w:tc>
          <w:tcPr>
            <w:tcW w:w="2693" w:type="dxa"/>
          </w:tcPr>
          <w:p w14:paraId="41233C36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1560" w:type="dxa"/>
          </w:tcPr>
          <w:p w14:paraId="7FC9B1C4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14:paraId="77B59759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1054" w:type="dxa"/>
          </w:tcPr>
          <w:p w14:paraId="0C7C27F2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</w:tr>
      <w:tr w:rsidR="00E579AD" w:rsidRPr="004B3F41" w14:paraId="72665DC2" w14:textId="77777777" w:rsidTr="00057DEB">
        <w:tc>
          <w:tcPr>
            <w:tcW w:w="2693" w:type="dxa"/>
          </w:tcPr>
          <w:p w14:paraId="52EE844E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</w:p>
        </w:tc>
        <w:tc>
          <w:tcPr>
            <w:tcW w:w="1560" w:type="dxa"/>
          </w:tcPr>
          <w:p w14:paraId="23568B37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14:paraId="4A277F84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  <w:tc>
          <w:tcPr>
            <w:tcW w:w="1054" w:type="dxa"/>
          </w:tcPr>
          <w:p w14:paraId="6853D02E" w14:textId="77777777" w:rsidR="00E579AD" w:rsidRPr="004B3F41" w:rsidRDefault="00E579AD" w:rsidP="00866F95">
            <w:pPr>
              <w:pStyle w:val="NoSpacing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</w:p>
        </w:tc>
      </w:tr>
    </w:tbl>
    <w:p w14:paraId="5C27CEA4" w14:textId="77777777" w:rsidR="00E579AD" w:rsidRPr="009A3A66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2" w:name="_Toc466500628"/>
      <w:r w:rsidRPr="009A3A66">
        <w:rPr>
          <w:rFonts w:ascii="EucrosiaUPC" w:hAnsi="EucrosiaUPC" w:cs="EucrosiaUPC"/>
          <w:szCs w:val="32"/>
          <w:lang w:val="en-GB"/>
        </w:rPr>
        <w:t>Use Case Overview</w:t>
      </w:r>
      <w:bookmarkEnd w:id="2"/>
      <w:r w:rsidRPr="009A3A66">
        <w:rPr>
          <w:rFonts w:ascii="EucrosiaUPC" w:hAnsi="EucrosiaUPC" w:cs="EucrosiaUPC"/>
          <w:szCs w:val="32"/>
          <w:cs/>
          <w:lang w:val="en-GB"/>
        </w:rPr>
        <w:t xml:space="preserve"> </w:t>
      </w:r>
    </w:p>
    <w:p w14:paraId="7E2F4A75" w14:textId="77777777" w:rsidR="00E579AD" w:rsidRPr="004B3F41" w:rsidRDefault="00E579AD" w:rsidP="00866F95">
      <w:pPr>
        <w:pStyle w:val="Heading2"/>
        <w:ind w:left="360"/>
        <w:rPr>
          <w:rFonts w:ascii="TH SarabunPSK" w:hAnsi="TH SarabunPSK" w:cs="TH SarabunPSK"/>
          <w:lang w:val="en-GB"/>
        </w:rPr>
      </w:pPr>
      <w:bookmarkStart w:id="3" w:name="_Toc466500629"/>
      <w:r w:rsidRPr="004B3F41">
        <w:rPr>
          <w:rFonts w:ascii="TH SarabunPSK" w:hAnsi="TH SarabunPSK" w:cs="TH SarabunPSK"/>
          <w:lang w:val="en-GB"/>
        </w:rPr>
        <w:t>Use Case Diagram Level 0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Pharmacy System</w:t>
      </w:r>
      <w:bookmarkEnd w:id="3"/>
    </w:p>
    <w:p w14:paraId="77486562" w14:textId="77777777" w:rsidR="00E579AD" w:rsidRPr="004B3F41" w:rsidRDefault="00E579AD" w:rsidP="00866F95">
      <w:pPr>
        <w:pStyle w:val="NoSpacing"/>
        <w:rPr>
          <w:rFonts w:ascii="TH SarabunPSK" w:hAnsi="TH SarabunPSK" w:cs="TH SarabunPSK"/>
        </w:rPr>
      </w:pPr>
    </w:p>
    <w:p w14:paraId="2F665C9C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56D2286" wp14:editId="16D23A0F">
            <wp:extent cx="5545419" cy="565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Use cas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19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97D4" w14:textId="77777777" w:rsidR="00E579AD" w:rsidRPr="004B3F41" w:rsidRDefault="00E579AD" w:rsidP="00866F95">
      <w:pPr>
        <w:pStyle w:val="NoSpacing"/>
        <w:ind w:left="1440"/>
        <w:rPr>
          <w:rFonts w:ascii="TH SarabunPSK" w:hAnsi="TH SarabunPSK" w:cs="TH SarabunPSK"/>
          <w:lang w:val="en-GB"/>
        </w:rPr>
      </w:pPr>
    </w:p>
    <w:p w14:paraId="42FC5A9C" w14:textId="77777777" w:rsidR="00E579AD" w:rsidRPr="004B3F41" w:rsidRDefault="00E579AD" w:rsidP="00866F95">
      <w:pPr>
        <w:pStyle w:val="NoSpacing"/>
        <w:ind w:left="1440"/>
        <w:rPr>
          <w:rFonts w:ascii="TH SarabunPSK" w:hAnsi="TH SarabunPSK" w:cs="TH SarabunPSK"/>
          <w:lang w:val="en-GB"/>
        </w:rPr>
      </w:pPr>
    </w:p>
    <w:p w14:paraId="662CEE28" w14:textId="77777777" w:rsidR="00E579AD" w:rsidRDefault="00E579AD" w:rsidP="00866F95">
      <w:pPr>
        <w:pStyle w:val="Heading2"/>
        <w:rPr>
          <w:rFonts w:ascii="TH SarabunPSK" w:hAnsi="TH SarabunPSK" w:cs="TH SarabunPSK"/>
          <w:lang w:val="en-GB"/>
        </w:rPr>
      </w:pPr>
    </w:p>
    <w:p w14:paraId="05EB6D0C" w14:textId="77777777" w:rsidR="00E579AD" w:rsidRDefault="00E579AD" w:rsidP="00866F95">
      <w:pPr>
        <w:rPr>
          <w:lang w:val="en-GB"/>
        </w:rPr>
      </w:pPr>
    </w:p>
    <w:p w14:paraId="536FA063" w14:textId="77777777" w:rsidR="0080183B" w:rsidRPr="00E579AD" w:rsidRDefault="0080183B" w:rsidP="00866F95">
      <w:pPr>
        <w:rPr>
          <w:lang w:val="en-GB"/>
        </w:rPr>
      </w:pPr>
    </w:p>
    <w:p w14:paraId="64B96C6A" w14:textId="77777777" w:rsidR="00E579AD" w:rsidRPr="004B3F41" w:rsidRDefault="00E579AD" w:rsidP="00866F95">
      <w:pPr>
        <w:pStyle w:val="Heading2"/>
        <w:rPr>
          <w:rFonts w:ascii="TH SarabunPSK" w:hAnsi="TH SarabunPSK" w:cs="TH SarabunPSK"/>
          <w:cs/>
          <w:lang w:val="en-GB"/>
        </w:rPr>
      </w:pPr>
      <w:bookmarkStart w:id="4" w:name="_Toc466500630"/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Sale Order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</w:t>
      </w:r>
      <w:r w:rsidRPr="004B3F41">
        <w:rPr>
          <w:rFonts w:ascii="TH SarabunPSK" w:hAnsi="TH SarabunPSK" w:cs="TH SarabunPSK"/>
          <w:cs/>
          <w:lang w:val="en-GB"/>
        </w:rPr>
        <w:t>1</w:t>
      </w:r>
      <w:r w:rsidRPr="004B3F41">
        <w:rPr>
          <w:rFonts w:ascii="TH SarabunPSK" w:hAnsi="TH SarabunPSK" w:cs="TH SarabunPSK"/>
          <w:lang w:val="en-GB"/>
        </w:rPr>
        <w:t>0</w:t>
      </w:r>
      <w:r w:rsidRPr="004B3F41">
        <w:rPr>
          <w:rFonts w:ascii="TH SarabunPSK" w:hAnsi="TH SarabunPSK" w:cs="TH SarabunPSK"/>
          <w:cs/>
          <w:lang w:val="en-GB"/>
        </w:rPr>
        <w:t>0)</w:t>
      </w:r>
      <w:bookmarkEnd w:id="4"/>
    </w:p>
    <w:p w14:paraId="38811053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lang w:val="en-GB"/>
        </w:rPr>
      </w:pPr>
    </w:p>
    <w:p w14:paraId="4A5C169F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A0A20F3" wp14:editId="119ED968">
            <wp:extent cx="4537424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UC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24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9CC4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lang w:val="en-GB"/>
        </w:rPr>
      </w:pPr>
    </w:p>
    <w:p w14:paraId="2F76DE3A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lang w:val="en-GB"/>
        </w:rPr>
      </w:pPr>
    </w:p>
    <w:p w14:paraId="7E38146F" w14:textId="77777777" w:rsidR="00E579AD" w:rsidRPr="004B3F41" w:rsidRDefault="00E579AD" w:rsidP="00866F95">
      <w:pPr>
        <w:pStyle w:val="Heading2"/>
        <w:rPr>
          <w:rFonts w:ascii="TH SarabunPSK" w:hAnsi="TH SarabunPSK" w:cs="TH SarabunPSK"/>
          <w:cs/>
          <w:lang w:val="en-GB"/>
        </w:rPr>
      </w:pPr>
      <w:bookmarkStart w:id="5" w:name="_Toc466500631"/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Purchases Order Management 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UC20</w:t>
      </w:r>
      <w:r w:rsidRPr="004B3F41">
        <w:rPr>
          <w:rFonts w:ascii="TH SarabunPSK" w:hAnsi="TH SarabunPSK" w:cs="TH SarabunPSK"/>
          <w:cs/>
          <w:lang w:val="en-GB"/>
        </w:rPr>
        <w:t>0)</w:t>
      </w:r>
      <w:bookmarkEnd w:id="5"/>
    </w:p>
    <w:p w14:paraId="4874DD76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6071711" wp14:editId="290CA811">
            <wp:extent cx="4554855" cy="326844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U2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CA83" w14:textId="77777777" w:rsidR="00E579AD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3C3098D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A45EAD8" w14:textId="77777777" w:rsidR="00E579AD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3934B06" w14:textId="77777777" w:rsidR="0080183B" w:rsidRDefault="0080183B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4B1F714" w14:textId="77777777" w:rsidR="0080183B" w:rsidRDefault="0080183B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A608233" w14:textId="77777777" w:rsidR="0080183B" w:rsidRPr="004B3F41" w:rsidRDefault="0080183B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74F1F7C" w14:textId="77777777" w:rsidR="00E579AD" w:rsidRPr="004B3F41" w:rsidRDefault="00E579AD" w:rsidP="00866F95">
      <w:pPr>
        <w:pStyle w:val="Heading2"/>
        <w:rPr>
          <w:rFonts w:ascii="TH SarabunPSK" w:hAnsi="TH SarabunPSK" w:cs="TH SarabunPSK"/>
          <w:cs/>
          <w:lang w:val="en-GB"/>
        </w:rPr>
      </w:pPr>
      <w:bookmarkStart w:id="6" w:name="_Toc466500632"/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Products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UC30</w:t>
      </w:r>
      <w:r w:rsidRPr="004B3F41">
        <w:rPr>
          <w:rFonts w:ascii="TH SarabunPSK" w:hAnsi="TH SarabunPSK" w:cs="TH SarabunPSK"/>
          <w:cs/>
          <w:lang w:val="en-GB"/>
        </w:rPr>
        <w:t>0)</w:t>
      </w:r>
      <w:bookmarkEnd w:id="6"/>
    </w:p>
    <w:p w14:paraId="7177A8AB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68E930C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5985330" wp14:editId="1FBC4F6D">
            <wp:extent cx="4580890" cy="3167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UC3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1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</w:p>
    <w:p w14:paraId="76ABEEA0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CEE63F7" w14:textId="77777777" w:rsidR="00E579AD" w:rsidRPr="004B3F41" w:rsidRDefault="00E579AD" w:rsidP="00866F95">
      <w:pPr>
        <w:pStyle w:val="Heading2"/>
        <w:rPr>
          <w:rFonts w:ascii="TH SarabunPSK" w:hAnsi="TH SarabunPSK" w:cs="TH SarabunPSK"/>
          <w:cs/>
          <w:lang w:val="en-GB"/>
        </w:rPr>
      </w:pPr>
      <w:bookmarkStart w:id="7" w:name="_Toc466500633"/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Accounting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UC40</w:t>
      </w:r>
      <w:r w:rsidRPr="004B3F41">
        <w:rPr>
          <w:rFonts w:ascii="TH SarabunPSK" w:hAnsi="TH SarabunPSK" w:cs="TH SarabunPSK"/>
          <w:cs/>
          <w:lang w:val="en-GB"/>
        </w:rPr>
        <w:t>0)</w:t>
      </w:r>
      <w:bookmarkEnd w:id="7"/>
    </w:p>
    <w:p w14:paraId="207DCDAE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63FCD29" wp14:editId="28AE5917">
            <wp:extent cx="4545965" cy="20728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UC4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0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429D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0302F92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39D9FCD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10831F1" w14:textId="77777777" w:rsidR="00E579AD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C5235CC" w14:textId="77777777" w:rsidR="00E579AD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8E6A933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6270ECC6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1385C72" w14:textId="77777777" w:rsidR="00E579AD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F3B9200" w14:textId="77777777" w:rsidR="0080183B" w:rsidRDefault="0080183B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B5CFB98" w14:textId="77777777" w:rsidR="0080183B" w:rsidRDefault="0080183B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92CB7C8" w14:textId="77777777" w:rsidR="0080183B" w:rsidRPr="004B3F41" w:rsidRDefault="0080183B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A3F4634" w14:textId="77777777" w:rsidR="00E579AD" w:rsidRPr="004B3F41" w:rsidRDefault="00E579AD" w:rsidP="00866F95">
      <w:pPr>
        <w:pStyle w:val="Heading2"/>
        <w:rPr>
          <w:rFonts w:ascii="TH SarabunPSK" w:hAnsi="TH SarabunPSK" w:cs="TH SarabunPSK"/>
          <w:cs/>
          <w:lang w:val="en-GB"/>
        </w:rPr>
      </w:pPr>
      <w:bookmarkStart w:id="8" w:name="_Toc466500634"/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Inventory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UC50</w:t>
      </w:r>
      <w:r w:rsidRPr="004B3F41">
        <w:rPr>
          <w:rFonts w:ascii="TH SarabunPSK" w:hAnsi="TH SarabunPSK" w:cs="TH SarabunPSK"/>
          <w:cs/>
          <w:lang w:val="en-GB"/>
        </w:rPr>
        <w:t>0)</w:t>
      </w:r>
      <w:bookmarkEnd w:id="8"/>
    </w:p>
    <w:p w14:paraId="3874E2A0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726F4A1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439C8DDD" wp14:editId="67FB2E33">
            <wp:extent cx="4572000" cy="2879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5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2E5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5D88F26" w14:textId="77777777" w:rsidR="00E579AD" w:rsidRPr="004B3F41" w:rsidRDefault="00E579AD" w:rsidP="00866F95">
      <w:pPr>
        <w:pStyle w:val="Heading2"/>
        <w:rPr>
          <w:rFonts w:ascii="TH SarabunPSK" w:hAnsi="TH SarabunPSK" w:cs="TH SarabunPSK"/>
          <w:cs/>
          <w:lang w:val="en-GB"/>
        </w:rPr>
      </w:pPr>
      <w:bookmarkStart w:id="9" w:name="_Toc466500635"/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Staff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UC60</w:t>
      </w:r>
      <w:r w:rsidRPr="004B3F41">
        <w:rPr>
          <w:rFonts w:ascii="TH SarabunPSK" w:hAnsi="TH SarabunPSK" w:cs="TH SarabunPSK"/>
          <w:cs/>
          <w:lang w:val="en-GB"/>
        </w:rPr>
        <w:t>0)</w:t>
      </w:r>
      <w:bookmarkEnd w:id="9"/>
    </w:p>
    <w:p w14:paraId="6FF89B57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2F6C4015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A284F58" wp14:editId="67789D43">
            <wp:extent cx="4606290" cy="28493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UC6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399F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6267A5B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D30B69E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0DAC921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7462C908" w14:textId="77777777" w:rsidR="00E579AD" w:rsidRPr="004B3F41" w:rsidRDefault="00E579AD" w:rsidP="00866F95">
      <w:pPr>
        <w:pStyle w:val="Heading2"/>
        <w:rPr>
          <w:rFonts w:ascii="TH SarabunPSK" w:hAnsi="TH SarabunPSK" w:cs="TH SarabunPSK"/>
          <w:cs/>
          <w:lang w:val="en-GB"/>
        </w:rPr>
      </w:pPr>
      <w:bookmarkStart w:id="10" w:name="_Toc466500636"/>
      <w:r w:rsidRPr="004B3F41">
        <w:rPr>
          <w:rFonts w:ascii="TH SarabunPSK" w:hAnsi="TH SarabunPSK" w:cs="TH SarabunPSK"/>
          <w:lang w:val="en-GB"/>
        </w:rPr>
        <w:t>Use Case Diagram Level 1</w:t>
      </w:r>
      <w:r w:rsidRPr="004B3F41">
        <w:rPr>
          <w:rFonts w:ascii="TH SarabunPSK" w:hAnsi="TH SarabunPSK" w:cs="TH SarabunPSK"/>
          <w:cs/>
          <w:lang w:val="en-GB"/>
        </w:rPr>
        <w:t xml:space="preserve">: </w:t>
      </w:r>
      <w:r w:rsidRPr="004B3F41">
        <w:rPr>
          <w:rFonts w:ascii="TH SarabunPSK" w:hAnsi="TH SarabunPSK" w:cs="TH SarabunPSK"/>
          <w:lang w:val="en-GB"/>
        </w:rPr>
        <w:t>Report Management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Sub</w:t>
      </w:r>
      <w:r w:rsidRPr="004B3F41">
        <w:rPr>
          <w:rFonts w:ascii="TH SarabunPSK" w:hAnsi="TH SarabunPSK" w:cs="TH SarabunPSK"/>
          <w:cs/>
          <w:lang w:val="en-GB"/>
        </w:rPr>
        <w:t>-</w:t>
      </w:r>
      <w:r w:rsidRPr="004B3F41">
        <w:rPr>
          <w:rFonts w:ascii="TH SarabunPSK" w:hAnsi="TH SarabunPSK" w:cs="TH SarabunPSK"/>
          <w:lang w:val="en-GB"/>
        </w:rPr>
        <w:t>System</w:t>
      </w:r>
      <w:r w:rsidRPr="004B3F41">
        <w:rPr>
          <w:rFonts w:ascii="TH SarabunPSK" w:hAnsi="TH SarabunPSK" w:cs="TH SarabunPSK"/>
          <w:cs/>
          <w:lang w:val="en-GB"/>
        </w:rPr>
        <w:t xml:space="preserve"> (</w:t>
      </w:r>
      <w:r w:rsidRPr="004B3F41">
        <w:rPr>
          <w:rFonts w:ascii="TH SarabunPSK" w:hAnsi="TH SarabunPSK" w:cs="TH SarabunPSK"/>
          <w:lang w:val="en-GB"/>
        </w:rPr>
        <w:t>UC70</w:t>
      </w:r>
      <w:r w:rsidRPr="004B3F41">
        <w:rPr>
          <w:rFonts w:ascii="TH SarabunPSK" w:hAnsi="TH SarabunPSK" w:cs="TH SarabunPSK"/>
          <w:cs/>
          <w:lang w:val="en-GB"/>
        </w:rPr>
        <w:t>0)</w:t>
      </w:r>
      <w:bookmarkEnd w:id="10"/>
    </w:p>
    <w:p w14:paraId="0CC73424" w14:textId="77777777" w:rsidR="00E579AD" w:rsidRPr="004B3F41" w:rsidRDefault="00E579AD" w:rsidP="00866F95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lang w:val="en-GB"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935F952" wp14:editId="46AA7A6F">
            <wp:extent cx="4546121" cy="2222751"/>
            <wp:effectExtent l="0" t="0" r="0" b="6350"/>
            <wp:docPr id="44448" name="รูปภาพ 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" name="UC7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1" cy="22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02D9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39D9043" w14:textId="77777777" w:rsidR="003748DD" w:rsidRPr="009A3A66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11" w:name="_Toc466500637"/>
      <w:r w:rsidRPr="009A3A66">
        <w:rPr>
          <w:rFonts w:ascii="EucrosiaUPC" w:hAnsi="EucrosiaUPC" w:cs="EucrosiaUPC"/>
          <w:szCs w:val="32"/>
          <w:lang w:val="en-GB"/>
        </w:rPr>
        <w:t>System Structure</w:t>
      </w:r>
      <w:bookmarkEnd w:id="11"/>
    </w:p>
    <w:p w14:paraId="4B71936C" w14:textId="77777777" w:rsidR="003748DD" w:rsidRPr="003748DD" w:rsidRDefault="003748DD" w:rsidP="003748DD">
      <w:pPr>
        <w:pStyle w:val="NoSpacing"/>
        <w:ind w:left="360" w:firstLine="360"/>
        <w:jc w:val="both"/>
        <w:rPr>
          <w:rFonts w:ascii="EucrosiaUPC" w:hAnsi="EucrosiaUPC" w:cs="EucrosiaUPC"/>
          <w:sz w:val="32"/>
          <w:szCs w:val="32"/>
          <w:lang w:val="en-GB"/>
        </w:rPr>
      </w:pPr>
      <w:r w:rsidRPr="003748DD">
        <w:rPr>
          <w:rFonts w:ascii="EucrosiaUPC" w:hAnsi="EucrosiaUPC" w:cs="EucrosiaUPC"/>
          <w:sz w:val="32"/>
          <w:szCs w:val="32"/>
          <w:lang w:val="en-GB"/>
        </w:rPr>
        <w:t>This should use structure chart</w:t>
      </w:r>
      <w:r w:rsidRPr="003748DD">
        <w:rPr>
          <w:rFonts w:ascii="EucrosiaUPC" w:hAnsi="EucrosiaUPC" w:cs="EucrosiaUPC"/>
          <w:sz w:val="32"/>
          <w:szCs w:val="32"/>
          <w:cs/>
          <w:lang w:val="en-GB"/>
        </w:rPr>
        <w:t xml:space="preserve"> </w:t>
      </w:r>
      <w:r w:rsidRPr="003748DD">
        <w:rPr>
          <w:rFonts w:ascii="EucrosiaUPC" w:hAnsi="EucrosiaUPC" w:cs="EucrosiaUPC"/>
          <w:sz w:val="32"/>
          <w:szCs w:val="32"/>
          <w:lang w:val="en-GB"/>
        </w:rPr>
        <w:t>to express the breakdown of the system to the lowest manageable levels</w:t>
      </w:r>
      <w:r w:rsidRPr="003748DD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3748DD">
        <w:rPr>
          <w:rFonts w:ascii="EucrosiaUPC" w:hAnsi="EucrosiaUPC" w:cs="EucrosiaUPC"/>
          <w:sz w:val="32"/>
          <w:szCs w:val="32"/>
          <w:lang w:val="en-GB"/>
        </w:rPr>
        <w:t xml:space="preserve">It is used to show the hierarchical arrangement of the subsystems in a </w:t>
      </w:r>
      <w:hyperlink r:id="rId18" w:tooltip="Structured programming" w:history="1">
        <w:r w:rsidRPr="003748DD">
          <w:rPr>
            <w:rFonts w:ascii="EucrosiaUPC" w:hAnsi="EucrosiaUPC" w:cs="EucrosiaUPC"/>
            <w:sz w:val="32"/>
            <w:szCs w:val="32"/>
            <w:lang w:val="en-GB"/>
          </w:rPr>
          <w:t>system</w:t>
        </w:r>
      </w:hyperlink>
      <w:r w:rsidRPr="003748DD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3748DD">
        <w:rPr>
          <w:rFonts w:ascii="EucrosiaUPC" w:hAnsi="EucrosiaUPC" w:cs="EucrosiaUPC"/>
          <w:sz w:val="32"/>
          <w:szCs w:val="32"/>
          <w:lang w:val="en-GB"/>
        </w:rPr>
        <w:t>Each rectangular box represents a subsystems</w:t>
      </w:r>
      <w:r w:rsidRPr="003748DD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3748DD">
        <w:rPr>
          <w:rFonts w:ascii="EucrosiaUPC" w:hAnsi="EucrosiaUPC" w:cs="EucrosiaUPC"/>
          <w:sz w:val="32"/>
          <w:szCs w:val="32"/>
          <w:lang w:val="en-GB"/>
        </w:rPr>
        <w:t>The names of the subsystems are written inside the box</w:t>
      </w:r>
      <w:r w:rsidRPr="003748DD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3748DD">
        <w:rPr>
          <w:rFonts w:ascii="EucrosiaUPC" w:hAnsi="EucrosiaUPC" w:cs="EucrosiaUPC"/>
          <w:sz w:val="32"/>
          <w:szCs w:val="32"/>
          <w:lang w:val="en-GB"/>
        </w:rPr>
        <w:t>An arrow joins two subsystems that have an invocation relationship</w:t>
      </w:r>
      <w:r w:rsidRPr="003748DD">
        <w:rPr>
          <w:rFonts w:ascii="EucrosiaUPC" w:hAnsi="EucrosiaUPC" w:cs="EucrosiaUPC"/>
          <w:sz w:val="32"/>
          <w:szCs w:val="32"/>
          <w:cs/>
          <w:lang w:val="en-GB"/>
        </w:rPr>
        <w:t>.</w:t>
      </w:r>
    </w:p>
    <w:p w14:paraId="5F3175C4" w14:textId="77777777" w:rsidR="003748DD" w:rsidRPr="003748DD" w:rsidRDefault="003748DD" w:rsidP="003748DD">
      <w:pPr>
        <w:pStyle w:val="NoSpacing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077FD0C0" w14:textId="77777777" w:rsidR="003748DD" w:rsidRPr="003748DD" w:rsidRDefault="003748DD" w:rsidP="003748DD">
      <w:pPr>
        <w:pStyle w:val="NoSpacing"/>
        <w:ind w:left="360"/>
        <w:rPr>
          <w:rFonts w:ascii="EucrosiaUPC" w:hAnsi="EucrosiaUPC" w:cs="EucrosiaUPC"/>
          <w:sz w:val="32"/>
          <w:szCs w:val="32"/>
          <w:lang w:val="en-GB"/>
        </w:rPr>
      </w:pPr>
      <w:r w:rsidRPr="003748DD">
        <w:rPr>
          <w:rFonts w:ascii="EucrosiaUPC" w:hAnsi="EucrosiaUPC" w:cs="EucrosiaUPC"/>
          <w:noProof/>
          <w:sz w:val="32"/>
          <w:szCs w:val="32"/>
        </w:rPr>
        <w:drawing>
          <wp:inline distT="0" distB="0" distL="0" distR="0" wp14:anchorId="10041362" wp14:editId="07686342">
            <wp:extent cx="6000029" cy="1877043"/>
            <wp:effectExtent l="0" t="0" r="1270" b="9525"/>
            <wp:docPr id="44449" name="รูปภาพ 4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" name="System Structu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29" cy="18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027B" w14:textId="77777777" w:rsidR="003748DD" w:rsidRPr="003748DD" w:rsidRDefault="003748DD" w:rsidP="003748DD">
      <w:pPr>
        <w:pStyle w:val="NoSpacing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39B8ADD" w14:textId="77777777" w:rsidR="003748DD" w:rsidRDefault="003748DD" w:rsidP="003748DD">
      <w:pPr>
        <w:rPr>
          <w:lang w:val="en-GB"/>
        </w:rPr>
      </w:pPr>
    </w:p>
    <w:p w14:paraId="5A911C79" w14:textId="77777777" w:rsidR="00BA546B" w:rsidRDefault="00BA546B" w:rsidP="003748DD">
      <w:pPr>
        <w:rPr>
          <w:lang w:val="en-GB"/>
        </w:rPr>
      </w:pPr>
    </w:p>
    <w:p w14:paraId="0BFE3CDB" w14:textId="77777777" w:rsidR="00BA546B" w:rsidRDefault="00BA546B" w:rsidP="003748DD">
      <w:pPr>
        <w:rPr>
          <w:lang w:val="en-GB"/>
        </w:rPr>
      </w:pPr>
    </w:p>
    <w:p w14:paraId="33714A71" w14:textId="77777777" w:rsidR="00BA546B" w:rsidRPr="003748DD" w:rsidRDefault="00BA546B" w:rsidP="003748DD">
      <w:pPr>
        <w:rPr>
          <w:lang w:val="en-GB"/>
        </w:rPr>
      </w:pPr>
    </w:p>
    <w:bookmarkStart w:id="12" w:name="_Toc466500638"/>
    <w:p w14:paraId="2226B7D4" w14:textId="61FD8351" w:rsidR="00120E53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9A3A66">
        <w:rPr>
          <w:rFonts w:ascii="EucrosiaUPC" w:hAnsi="EucrosiaUPC" w:cs="EucrosiaUPC"/>
          <w:noProof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0BD08" wp14:editId="0270A770">
                <wp:simplePos x="0" y="0"/>
                <wp:positionH relativeFrom="column">
                  <wp:posOffset>6945630</wp:posOffset>
                </wp:positionH>
                <wp:positionV relativeFrom="paragraph">
                  <wp:posOffset>1497330</wp:posOffset>
                </wp:positionV>
                <wp:extent cx="0" cy="155575"/>
                <wp:effectExtent l="11430" t="7620" r="7620" b="8255"/>
                <wp:wrapNone/>
                <wp:docPr id="4441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003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2" o:spid="_x0000_s1026" type="#_x0000_t32" style="position:absolute;margin-left:546.9pt;margin-top:117.9pt;width:0;height:12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"/>
            </w:pict>
          </mc:Fallback>
        </mc:AlternateContent>
      </w:r>
      <w:r w:rsidRPr="009A3A66">
        <w:rPr>
          <w:rFonts w:ascii="EucrosiaUPC" w:hAnsi="EucrosiaUPC" w:cs="EucrosiaUPC"/>
          <w:szCs w:val="32"/>
          <w:lang w:val="en-GB"/>
        </w:rPr>
        <w:t>Static Structure and Data Analysi</w:t>
      </w:r>
      <w:r w:rsidR="00120E53">
        <w:rPr>
          <w:rFonts w:ascii="EucrosiaUPC" w:hAnsi="EucrosiaUPC" w:cs="EucrosiaUPC"/>
          <w:szCs w:val="32"/>
          <w:lang w:val="en-GB"/>
        </w:rPr>
        <w:t>s</w:t>
      </w:r>
      <w:bookmarkEnd w:id="12"/>
    </w:p>
    <w:p w14:paraId="50E99674" w14:textId="77777777" w:rsidR="00120E53" w:rsidRPr="00476CCF" w:rsidRDefault="00120E53" w:rsidP="00120E53">
      <w:pPr>
        <w:pStyle w:val="Heading2"/>
        <w:ind w:firstLine="284"/>
        <w:rPr>
          <w:rStyle w:val="Heading1Char"/>
          <w:rFonts w:ascii="EucrosiaUPC" w:eastAsia="Cordia New" w:hAnsi="EucrosiaUPC" w:cs="EucrosiaUPC"/>
          <w:color w:val="auto"/>
          <w:kern w:val="0"/>
          <w:szCs w:val="32"/>
        </w:rPr>
      </w:pPr>
      <w:bookmarkStart w:id="13" w:name="_Toc466500639"/>
      <w:r w:rsidRPr="00476CCF">
        <w:rPr>
          <w:rStyle w:val="Strong"/>
          <w:rFonts w:ascii="EucrosiaUPC" w:hAnsi="EucrosiaUPC" w:cs="EucrosiaUPC"/>
          <w:color w:val="auto"/>
        </w:rPr>
        <w:t xml:space="preserve">4.1 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</w:rPr>
        <w:t>Model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  <w:cs/>
        </w:rPr>
        <w:t>-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</w:rPr>
        <w:t>View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  <w:cs/>
        </w:rPr>
        <w:t>-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</w:rPr>
        <w:t xml:space="preserve">Controller 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  <w:cs/>
        </w:rPr>
        <w:t>(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</w:rPr>
        <w:t>MVC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  <w:cs/>
        </w:rPr>
        <w:t xml:space="preserve">) </w:t>
      </w:r>
      <w:r w:rsidRPr="00476CCF">
        <w:rPr>
          <w:rStyle w:val="Heading1Char"/>
          <w:rFonts w:ascii="EucrosiaUPC" w:eastAsia="Cordia New" w:hAnsi="EucrosiaUPC" w:cs="EucrosiaUPC"/>
          <w:color w:val="auto"/>
          <w:kern w:val="0"/>
          <w:szCs w:val="32"/>
        </w:rPr>
        <w:t>Model</w:t>
      </w:r>
      <w:bookmarkEnd w:id="13"/>
    </w:p>
    <w:p w14:paraId="48554C13" w14:textId="515EB1B9" w:rsidR="00476CCF" w:rsidRDefault="00476CCF" w:rsidP="00476CCF">
      <w:pPr>
        <w:pStyle w:val="Heading3"/>
        <w:ind w:firstLine="720"/>
        <w:rPr>
          <w:rFonts w:ascii="EucrosiaUPC" w:hAnsi="EucrosiaUPC" w:cs="EucrosiaUPC"/>
          <w:b w:val="0"/>
          <w:bCs w:val="0"/>
          <w:color w:val="auto"/>
        </w:rPr>
      </w:pPr>
      <w:bookmarkStart w:id="14" w:name="_Toc466500640"/>
      <w:r w:rsidRPr="00476CCF">
        <w:rPr>
          <w:rFonts w:ascii="EucrosiaUPC" w:hAnsi="EucrosiaUPC" w:cs="EucrosiaUPC"/>
          <w:b w:val="0"/>
          <w:bCs w:val="0"/>
          <w:color w:val="auto"/>
        </w:rPr>
        <w:t>4.1.1</w:t>
      </w:r>
      <w:r w:rsidRPr="00476CCF">
        <w:rPr>
          <w:rFonts w:ascii="EucrosiaUPC" w:hAnsi="EucrosiaUPC" w:cs="EucrosiaUPC"/>
          <w:b w:val="0"/>
          <w:bCs w:val="0"/>
          <w:color w:val="auto"/>
        </w:rPr>
        <w:tab/>
        <w:t xml:space="preserve"> MVC Model: Sale Order Management Sub-System</w:t>
      </w:r>
      <w:bookmarkEnd w:id="14"/>
    </w:p>
    <w:p w14:paraId="24D3B0EE" w14:textId="1C41A353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>
        <w:rPr>
          <w:rFonts w:ascii="TH SarabunPSK" w:hAnsi="TH SarabunPSK" w:cs="TH SarabunPSK"/>
          <w:lang w:val="en-GB"/>
        </w:rPr>
        <w:t xml:space="preserve">1. </w:t>
      </w:r>
      <w:r w:rsidRPr="004B3F41">
        <w:rPr>
          <w:rFonts w:ascii="TH SarabunPSK" w:hAnsi="TH SarabunPSK" w:cs="TH SarabunPSK"/>
          <w:lang w:val="en-GB"/>
        </w:rPr>
        <w:t>Create sale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lang w:val="en-GB"/>
        </w:rPr>
        <w:t>order</w:t>
      </w:r>
    </w:p>
    <w:p w14:paraId="68375175" w14:textId="77777777" w:rsidR="00BA546B" w:rsidRPr="004B3F41" w:rsidRDefault="00BA546B" w:rsidP="00BA546B">
      <w:pPr>
        <w:jc w:val="center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28F0DBD" wp14:editId="350ECEDF">
            <wp:extent cx="5731510" cy="172974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Diagram-1 (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03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CDBC8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</w:p>
    <w:p w14:paraId="12C85F2D" w14:textId="1D236B90" w:rsidR="00BA546B" w:rsidRPr="004B3F41" w:rsidRDefault="00BA546B" w:rsidP="00BA546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2. </w:t>
      </w:r>
      <w:r w:rsidRPr="004B3F41">
        <w:rPr>
          <w:rFonts w:ascii="TH SarabunPSK" w:hAnsi="TH SarabunPSK" w:cs="TH SarabunPSK"/>
        </w:rPr>
        <w:t>Add products to orders</w:t>
      </w:r>
    </w:p>
    <w:p w14:paraId="2BF7FAD2" w14:textId="77777777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423183B" wp14:editId="21655365">
            <wp:extent cx="5731510" cy="1465393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09FA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29B1A4CC" w14:textId="72E246EE" w:rsidR="00BA546B" w:rsidRPr="004B3F41" w:rsidRDefault="00BA546B" w:rsidP="00BA546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3. </w:t>
      </w:r>
      <w:r w:rsidRPr="004B3F41">
        <w:rPr>
          <w:rFonts w:ascii="TH SarabunPSK" w:hAnsi="TH SarabunPSK" w:cs="TH SarabunPSK"/>
        </w:rPr>
        <w:t>Delete products from orders</w:t>
      </w:r>
    </w:p>
    <w:p w14:paraId="1F0BEBF2" w14:textId="77777777" w:rsidR="00BA546B" w:rsidRPr="004B3F41" w:rsidRDefault="00BA546B" w:rsidP="00BA546B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73D19DD" wp14:editId="0E161AC4">
            <wp:extent cx="5731510" cy="1501744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617B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441378DC" w14:textId="6DC80D92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>
        <w:rPr>
          <w:rFonts w:ascii="TH SarabunPSK" w:hAnsi="TH SarabunPSK" w:cs="TH SarabunPSK"/>
        </w:rPr>
        <w:t xml:space="preserve">4. </w:t>
      </w:r>
      <w:r w:rsidRPr="004B3F41">
        <w:rPr>
          <w:rFonts w:ascii="TH SarabunPSK" w:hAnsi="TH SarabunPSK" w:cs="TH SarabunPSK"/>
        </w:rPr>
        <w:t>Save orders to database</w:t>
      </w:r>
    </w:p>
    <w:p w14:paraId="4489531C" w14:textId="2EBD96A5" w:rsidR="00BA546B" w:rsidRPr="00BA546B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010D7EC4" wp14:editId="7DC4C319">
            <wp:extent cx="5695020" cy="1564973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20" cy="15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B86E" w14:textId="40F30F07" w:rsidR="00476CCF" w:rsidRDefault="00476CCF" w:rsidP="00476CCF">
      <w:pPr>
        <w:pStyle w:val="Heading3"/>
        <w:ind w:firstLine="720"/>
        <w:rPr>
          <w:rFonts w:ascii="EucrosiaUPC" w:hAnsi="EucrosiaUPC" w:cs="EucrosiaUPC"/>
          <w:b w:val="0"/>
          <w:bCs w:val="0"/>
          <w:color w:val="auto"/>
        </w:rPr>
      </w:pPr>
      <w:bookmarkStart w:id="15" w:name="_Toc466500641"/>
      <w:r>
        <w:rPr>
          <w:rFonts w:ascii="EucrosiaUPC" w:hAnsi="EucrosiaUPC" w:cs="EucrosiaUPC"/>
          <w:b w:val="0"/>
          <w:bCs w:val="0"/>
          <w:color w:val="auto"/>
        </w:rPr>
        <w:t>4.1.2</w:t>
      </w:r>
      <w:r w:rsidRPr="00476CCF">
        <w:rPr>
          <w:rFonts w:ascii="EucrosiaUPC" w:hAnsi="EucrosiaUPC" w:cs="EucrosiaUPC"/>
          <w:b w:val="0"/>
          <w:bCs w:val="0"/>
          <w:color w:val="auto"/>
        </w:rPr>
        <w:tab/>
        <w:t xml:space="preserve"> MVC Model: </w:t>
      </w:r>
      <w:bookmarkEnd w:id="15"/>
      <w:r w:rsidR="00FB5F35" w:rsidRPr="00FB5F35">
        <w:rPr>
          <w:rFonts w:ascii="EucrosiaUPC" w:hAnsi="EucrosiaUPC" w:cs="EucrosiaUPC"/>
          <w:b w:val="0"/>
          <w:bCs w:val="0"/>
          <w:color w:val="auto"/>
        </w:rPr>
        <w:t>Purchases Order Management Sub-System</w:t>
      </w:r>
    </w:p>
    <w:p w14:paraId="5CC4CBA8" w14:textId="63224A1E" w:rsidR="00BA546B" w:rsidRPr="004B3F41" w:rsidRDefault="00BA546B" w:rsidP="00BA546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1. </w:t>
      </w:r>
      <w:r w:rsidRPr="004B3F41">
        <w:rPr>
          <w:rFonts w:ascii="TH SarabunPSK" w:hAnsi="TH SarabunPSK" w:cs="TH SarabunPSK"/>
        </w:rPr>
        <w:t>Create purchases order</w:t>
      </w:r>
    </w:p>
    <w:p w14:paraId="04C5CBF2" w14:textId="77777777" w:rsidR="00BA546B" w:rsidRPr="004B3F41" w:rsidRDefault="00BA546B" w:rsidP="00BA546B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28CF061" wp14:editId="03EEA6F0">
            <wp:extent cx="5498850" cy="1544320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VC create (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A336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78DB0D1B" w14:textId="35823B0A" w:rsidR="00BA546B" w:rsidRPr="004B3F41" w:rsidRDefault="00BA546B" w:rsidP="00BA546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2. </w:t>
      </w:r>
      <w:r w:rsidRPr="004B3F41">
        <w:rPr>
          <w:rFonts w:ascii="TH SarabunPSK" w:hAnsi="TH SarabunPSK" w:cs="TH SarabunPSK"/>
        </w:rPr>
        <w:t>Add products to purchases orders</w:t>
      </w:r>
    </w:p>
    <w:p w14:paraId="0692B162" w14:textId="77777777" w:rsidR="00BA546B" w:rsidRPr="004B3F41" w:rsidRDefault="00BA546B" w:rsidP="00BA546B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586F5AA" wp14:editId="558B689A">
            <wp:extent cx="5251655" cy="1370330"/>
            <wp:effectExtent l="0" t="0" r="0" b="12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VC add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5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7B8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0AB3F3C0" w14:textId="601FB5D0" w:rsidR="00BA546B" w:rsidRPr="004B3F41" w:rsidRDefault="00BA546B" w:rsidP="00BA546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3. </w:t>
      </w:r>
      <w:r w:rsidRPr="004B3F41">
        <w:rPr>
          <w:rFonts w:ascii="TH SarabunPSK" w:hAnsi="TH SarabunPSK" w:cs="TH SarabunPSK"/>
        </w:rPr>
        <w:t xml:space="preserve">Delete products from purchases order </w:t>
      </w:r>
    </w:p>
    <w:p w14:paraId="349AC16D" w14:textId="77777777" w:rsidR="00BA546B" w:rsidRPr="004B3F41" w:rsidRDefault="00BA546B" w:rsidP="00BA546B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038C0DF" wp14:editId="7C4C1E8C">
            <wp:extent cx="5402908" cy="1331595"/>
            <wp:effectExtent l="0" t="0" r="0" b="190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VC delete 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08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40AD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54ECEAAA" w14:textId="3B8EDBD5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>
        <w:rPr>
          <w:rFonts w:ascii="TH SarabunPSK" w:hAnsi="TH SarabunPSK" w:cs="TH SarabunPSK"/>
        </w:rPr>
        <w:t xml:space="preserve">4. </w:t>
      </w:r>
      <w:r w:rsidRPr="004B3F41">
        <w:rPr>
          <w:rFonts w:ascii="TH SarabunPSK" w:hAnsi="TH SarabunPSK" w:cs="TH SarabunPSK"/>
        </w:rPr>
        <w:t>Print purchases order</w:t>
      </w:r>
    </w:p>
    <w:p w14:paraId="1FF34FFB" w14:textId="77777777" w:rsidR="00BA546B" w:rsidRPr="004B3F41" w:rsidRDefault="00BA546B" w:rsidP="00BA546B">
      <w:pPr>
        <w:pStyle w:val="NoSpacing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F3CE483" wp14:editId="2E172E9D">
            <wp:extent cx="5311010" cy="1350645"/>
            <wp:effectExtent l="0" t="0" r="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VC print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09F4" w14:textId="77777777" w:rsidR="00BA546B" w:rsidRPr="004B3F41" w:rsidRDefault="00BA546B" w:rsidP="00BA546B">
      <w:pPr>
        <w:pStyle w:val="NoSpacing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D9AB135" w14:textId="77777777" w:rsidR="00BA546B" w:rsidRPr="004B3F41" w:rsidRDefault="00BA546B" w:rsidP="00BA546B">
      <w:pPr>
        <w:pStyle w:val="NoSpacing"/>
        <w:ind w:left="360" w:firstLine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E121BCF" w14:textId="77777777" w:rsidR="00BA546B" w:rsidRDefault="00BA546B" w:rsidP="00BA546B"/>
    <w:p w14:paraId="72944A1A" w14:textId="77777777" w:rsidR="00BA546B" w:rsidRDefault="00BA546B" w:rsidP="00BA546B"/>
    <w:p w14:paraId="3DEBAB7A" w14:textId="77777777" w:rsidR="00BA546B" w:rsidRPr="00BA546B" w:rsidRDefault="00BA546B" w:rsidP="00BA546B"/>
    <w:p w14:paraId="0B588F8F" w14:textId="39730EF8" w:rsidR="00476CCF" w:rsidRDefault="00476CCF" w:rsidP="00476CCF">
      <w:pPr>
        <w:pStyle w:val="Heading3"/>
        <w:ind w:firstLine="720"/>
        <w:rPr>
          <w:rFonts w:ascii="EucrosiaUPC" w:hAnsi="EucrosiaUPC" w:cs="EucrosiaUPC"/>
          <w:b w:val="0"/>
          <w:bCs w:val="0"/>
          <w:color w:val="auto"/>
        </w:rPr>
      </w:pPr>
      <w:bookmarkStart w:id="16" w:name="_Toc466500642"/>
      <w:r>
        <w:rPr>
          <w:rFonts w:ascii="EucrosiaUPC" w:hAnsi="EucrosiaUPC" w:cs="EucrosiaUPC"/>
          <w:b w:val="0"/>
          <w:bCs w:val="0"/>
          <w:color w:val="auto"/>
        </w:rPr>
        <w:t>4.1.3</w:t>
      </w:r>
      <w:r w:rsidRPr="00476CCF">
        <w:rPr>
          <w:rFonts w:ascii="EucrosiaUPC" w:hAnsi="EucrosiaUPC" w:cs="EucrosiaUPC"/>
          <w:b w:val="0"/>
          <w:bCs w:val="0"/>
          <w:color w:val="auto"/>
        </w:rPr>
        <w:tab/>
        <w:t xml:space="preserve"> MVC Model: </w:t>
      </w:r>
      <w:bookmarkEnd w:id="16"/>
      <w:r w:rsidR="00FB5F35" w:rsidRPr="00FB5F35">
        <w:rPr>
          <w:rFonts w:ascii="EucrosiaUPC" w:hAnsi="EucrosiaUPC" w:cs="EucrosiaUPC"/>
          <w:b w:val="0"/>
          <w:bCs w:val="0"/>
          <w:color w:val="auto"/>
        </w:rPr>
        <w:t xml:space="preserve">Products </w:t>
      </w:r>
      <w:r w:rsidR="00FB5F35">
        <w:rPr>
          <w:rFonts w:ascii="EucrosiaUPC" w:hAnsi="EucrosiaUPC" w:cs="EucrosiaUPC"/>
          <w:b w:val="0"/>
          <w:bCs w:val="0"/>
          <w:color w:val="auto"/>
        </w:rPr>
        <w:t xml:space="preserve">Management Sub-System </w:t>
      </w:r>
      <w:r w:rsidR="00BA546B" w:rsidRPr="00FB5F35">
        <w:rPr>
          <w:rFonts w:ascii="EucrosiaUPC" w:hAnsi="EucrosiaUPC" w:cs="EucrosiaUPC"/>
          <w:b w:val="0"/>
          <w:bCs w:val="0"/>
          <w:color w:val="auto"/>
        </w:rPr>
        <w:t>Sub-System</w:t>
      </w:r>
    </w:p>
    <w:p w14:paraId="3F6286C7" w14:textId="151E2DAE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>
        <w:rPr>
          <w:rFonts w:ascii="TH SarabunPSK" w:hAnsi="TH SarabunPSK" w:cs="TH SarabunPSK"/>
          <w:lang w:val="en-GB"/>
        </w:rPr>
        <w:t xml:space="preserve">1. </w:t>
      </w:r>
      <w:r w:rsidRPr="004B3F41">
        <w:rPr>
          <w:rFonts w:ascii="TH SarabunPSK" w:hAnsi="TH SarabunPSK" w:cs="TH SarabunPSK"/>
          <w:lang w:val="en-GB"/>
        </w:rPr>
        <w:t>Add new product</w:t>
      </w:r>
      <w:r w:rsidRPr="004B3F41">
        <w:rPr>
          <w:rFonts w:ascii="TH SarabunPSK" w:hAnsi="TH SarabunPSK" w:cs="TH SarabunPSK"/>
          <w:lang w:val="en-GB"/>
        </w:rPr>
        <w:br/>
      </w:r>
      <w:r w:rsidRPr="004B3F41">
        <w:rPr>
          <w:rFonts w:ascii="TH SarabunPSK" w:hAnsi="TH SarabunPSK" w:cs="TH SarabunPSK"/>
          <w:noProof/>
          <w:cs/>
        </w:rPr>
        <w:t xml:space="preserve"> </w:t>
      </w:r>
      <w:r w:rsidRPr="004B3F41">
        <w:rPr>
          <w:rFonts w:ascii="TH SarabunPSK" w:hAnsi="TH SarabunPSK" w:cs="TH SarabunPSK"/>
          <w:noProof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EDE989B" wp14:editId="3C9178A8">
            <wp:extent cx="4903279" cy="1695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Diagram-1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33" cy="1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5BA1" w14:textId="41CB3531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br/>
      </w:r>
      <w:r>
        <w:rPr>
          <w:rFonts w:ascii="TH SarabunPSK" w:hAnsi="TH SarabunPSK" w:cs="TH SarabunPSK"/>
          <w:lang w:val="en-GB"/>
        </w:rPr>
        <w:t xml:space="preserve">2. </w:t>
      </w:r>
      <w:r w:rsidRPr="004B3F41">
        <w:rPr>
          <w:rFonts w:ascii="TH SarabunPSK" w:hAnsi="TH SarabunPSK" w:cs="TH SarabunPSK"/>
          <w:lang w:val="en-GB"/>
        </w:rPr>
        <w:t>Delete product list</w:t>
      </w:r>
    </w:p>
    <w:p w14:paraId="4A9D1970" w14:textId="2BC46F7F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33CE92BC" wp14:editId="16DFF7A3">
            <wp:extent cx="4979035" cy="1742607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Diagram-1 (1)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296" cy="17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lang w:val="en-GB"/>
        </w:rPr>
        <w:br/>
      </w:r>
      <w:r w:rsidRPr="004B3F41">
        <w:rPr>
          <w:rFonts w:ascii="TH SarabunPSK" w:hAnsi="TH SarabunPSK" w:cs="TH SarabunPSK"/>
          <w:lang w:val="en-GB"/>
        </w:rPr>
        <w:br/>
      </w:r>
      <w:r>
        <w:rPr>
          <w:rFonts w:ascii="TH SarabunPSK" w:hAnsi="TH SarabunPSK" w:cs="TH SarabunPSK"/>
          <w:lang w:val="en-GB"/>
        </w:rPr>
        <w:t xml:space="preserve">3. </w:t>
      </w:r>
      <w:r w:rsidRPr="004B3F41">
        <w:rPr>
          <w:rFonts w:ascii="TH SarabunPSK" w:hAnsi="TH SarabunPSK" w:cs="TH SarabunPSK"/>
          <w:lang w:val="en-GB"/>
        </w:rPr>
        <w:t>Edit product list</w:t>
      </w:r>
    </w:p>
    <w:p w14:paraId="07E5B163" w14:textId="77777777" w:rsidR="00BA546B" w:rsidRPr="004B3F41" w:rsidRDefault="00BA546B" w:rsidP="00BA546B">
      <w:pPr>
        <w:ind w:left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92BEAAE" wp14:editId="14D6CD1C">
            <wp:extent cx="4569253" cy="160020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Diagram-1 (1) (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49" cy="16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253" w14:textId="29F614AF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br/>
      </w:r>
      <w:r>
        <w:rPr>
          <w:rFonts w:ascii="TH SarabunPSK" w:hAnsi="TH SarabunPSK" w:cs="TH SarabunPSK"/>
          <w:lang w:val="en-GB"/>
        </w:rPr>
        <w:t xml:space="preserve">4. </w:t>
      </w:r>
      <w:r w:rsidRPr="004B3F41">
        <w:rPr>
          <w:rFonts w:ascii="TH SarabunPSK" w:hAnsi="TH SarabunPSK" w:cs="TH SarabunPSK"/>
          <w:lang w:val="en-GB"/>
        </w:rPr>
        <w:t>Check product stock</w:t>
      </w:r>
    </w:p>
    <w:p w14:paraId="5FDB65D5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0F8771FB" wp14:editId="5A2C769C">
            <wp:extent cx="4559935" cy="163028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Diagram-1 (1) (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187" cy="1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8CA3" w14:textId="77777777" w:rsidR="00BA546B" w:rsidRPr="00BA546B" w:rsidRDefault="00BA546B" w:rsidP="00BA546B"/>
    <w:p w14:paraId="5F882369" w14:textId="01E4CE7E" w:rsidR="00476CCF" w:rsidRDefault="00476CCF" w:rsidP="00476CCF">
      <w:pPr>
        <w:pStyle w:val="Heading3"/>
        <w:ind w:firstLine="720"/>
        <w:rPr>
          <w:rFonts w:ascii="EucrosiaUPC" w:hAnsi="EucrosiaUPC" w:cs="EucrosiaUPC"/>
          <w:b w:val="0"/>
          <w:bCs w:val="0"/>
          <w:color w:val="auto"/>
        </w:rPr>
      </w:pPr>
      <w:bookmarkStart w:id="17" w:name="_Toc466500643"/>
      <w:r>
        <w:rPr>
          <w:rFonts w:ascii="EucrosiaUPC" w:hAnsi="EucrosiaUPC" w:cs="EucrosiaUPC"/>
          <w:b w:val="0"/>
          <w:bCs w:val="0"/>
          <w:color w:val="auto"/>
        </w:rPr>
        <w:t>4.1.4</w:t>
      </w:r>
      <w:r w:rsidRPr="00476CCF">
        <w:rPr>
          <w:rFonts w:ascii="EucrosiaUPC" w:hAnsi="EucrosiaUPC" w:cs="EucrosiaUPC"/>
          <w:b w:val="0"/>
          <w:bCs w:val="0"/>
          <w:color w:val="auto"/>
        </w:rPr>
        <w:tab/>
        <w:t xml:space="preserve"> MVC Model: </w:t>
      </w:r>
      <w:bookmarkEnd w:id="17"/>
      <w:r w:rsidR="00FB5F35" w:rsidRPr="00FB5F35">
        <w:rPr>
          <w:rFonts w:ascii="EucrosiaUPC" w:hAnsi="EucrosiaUPC" w:cs="EucrosiaUPC"/>
          <w:b w:val="0"/>
          <w:bCs w:val="0"/>
          <w:color w:val="auto"/>
        </w:rPr>
        <w:t>Accounting Management Sub-System</w:t>
      </w:r>
    </w:p>
    <w:p w14:paraId="7B7043AB" w14:textId="6084443B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>
        <w:rPr>
          <w:rFonts w:ascii="TH SarabunPSK" w:hAnsi="TH SarabunPSK" w:cs="TH SarabunPSK"/>
          <w:lang w:val="en-GB"/>
        </w:rPr>
        <w:t xml:space="preserve">1. </w:t>
      </w:r>
      <w:r w:rsidRPr="004B3F41">
        <w:rPr>
          <w:rFonts w:ascii="TH SarabunPSK" w:hAnsi="TH SarabunPSK" w:cs="TH SarabunPSK"/>
          <w:lang w:val="en-GB"/>
        </w:rPr>
        <w:t>Create revenue report and print revenue report</w:t>
      </w:r>
    </w:p>
    <w:p w14:paraId="1CE0E917" w14:textId="77777777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7670FFD" wp14:editId="57DD44E9">
            <wp:extent cx="5227608" cy="1497739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64" cy="15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578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</w:p>
    <w:p w14:paraId="66BC4CAF" w14:textId="4D3A7049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>
        <w:rPr>
          <w:rFonts w:ascii="TH SarabunPSK" w:hAnsi="TH SarabunPSK" w:cs="TH SarabunPSK"/>
          <w:lang w:val="en-GB"/>
        </w:rPr>
        <w:t xml:space="preserve">2. </w:t>
      </w:r>
      <w:r w:rsidRPr="004B3F41">
        <w:rPr>
          <w:rFonts w:ascii="TH SarabunPSK" w:hAnsi="TH SarabunPSK" w:cs="TH SarabunPSK"/>
          <w:lang w:val="en-GB"/>
        </w:rPr>
        <w:t>Create expenses report and print expense report</w:t>
      </w:r>
    </w:p>
    <w:p w14:paraId="60D6CB96" w14:textId="77777777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EA97CFA" wp14:editId="272C76F6">
            <wp:extent cx="5193102" cy="1357249"/>
            <wp:effectExtent l="0" t="0" r="762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55" cy="1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168E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</w:p>
    <w:p w14:paraId="5B5CB446" w14:textId="77777777" w:rsidR="00BA546B" w:rsidRPr="00BA546B" w:rsidRDefault="00BA546B" w:rsidP="00BA546B"/>
    <w:p w14:paraId="04C35169" w14:textId="5632C2C4" w:rsidR="00476CCF" w:rsidRDefault="00476CCF" w:rsidP="00476CCF">
      <w:pPr>
        <w:pStyle w:val="Heading3"/>
        <w:ind w:firstLine="720"/>
        <w:rPr>
          <w:rFonts w:ascii="EucrosiaUPC" w:hAnsi="EucrosiaUPC" w:cs="EucrosiaUPC"/>
          <w:b w:val="0"/>
          <w:bCs w:val="0"/>
          <w:color w:val="auto"/>
        </w:rPr>
      </w:pPr>
      <w:bookmarkStart w:id="18" w:name="_Toc466500644"/>
      <w:r>
        <w:rPr>
          <w:rFonts w:ascii="EucrosiaUPC" w:hAnsi="EucrosiaUPC" w:cs="EucrosiaUPC"/>
          <w:b w:val="0"/>
          <w:bCs w:val="0"/>
          <w:color w:val="auto"/>
        </w:rPr>
        <w:t>4.1.5</w:t>
      </w:r>
      <w:r w:rsidRPr="00476CCF">
        <w:rPr>
          <w:rFonts w:ascii="EucrosiaUPC" w:hAnsi="EucrosiaUPC" w:cs="EucrosiaUPC"/>
          <w:b w:val="0"/>
          <w:bCs w:val="0"/>
          <w:color w:val="auto"/>
        </w:rPr>
        <w:tab/>
        <w:t xml:space="preserve"> MVC Model: </w:t>
      </w:r>
      <w:bookmarkEnd w:id="18"/>
      <w:r w:rsidR="00FB5F35" w:rsidRPr="00FB5F35">
        <w:rPr>
          <w:rFonts w:ascii="EucrosiaUPC" w:hAnsi="EucrosiaUPC" w:cs="EucrosiaUPC"/>
          <w:b w:val="0"/>
          <w:bCs w:val="0"/>
          <w:color w:val="auto"/>
        </w:rPr>
        <w:t>Inventory Management Sub-System</w:t>
      </w:r>
    </w:p>
    <w:p w14:paraId="6AFEB18F" w14:textId="5F63DCC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1</w:t>
      </w:r>
      <w:r>
        <w:rPr>
          <w:rFonts w:ascii="TH SarabunPSK" w:hAnsi="TH SarabunPSK" w:cs="TH SarabunPSK"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 </w:t>
      </w:r>
      <w:r w:rsidRPr="004B3F41">
        <w:rPr>
          <w:rFonts w:ascii="TH SarabunPSK" w:hAnsi="TH SarabunPSK" w:cs="TH SarabunPSK"/>
        </w:rPr>
        <w:t>Management product on the shelves</w:t>
      </w:r>
    </w:p>
    <w:p w14:paraId="47EEA75F" w14:textId="35FE9034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Add Product on Shelves</w:t>
      </w:r>
    </w:p>
    <w:p w14:paraId="2997BB0F" w14:textId="77777777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4A327E7" wp14:editId="223E9D5D">
            <wp:extent cx="5338397" cy="1587260"/>
            <wp:effectExtent l="0" t="0" r="0" b="0"/>
            <wp:docPr id="82" name="Picture 82" descr="C:\Users\Filmm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ilmm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46" cy="160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F63B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</w:p>
    <w:p w14:paraId="5CC60FB9" w14:textId="01EEF076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2 </w:t>
      </w:r>
      <w:r w:rsidRPr="004B3F41">
        <w:rPr>
          <w:rFonts w:ascii="TH SarabunPSK" w:hAnsi="TH SarabunPSK" w:cs="TH SarabunPSK"/>
          <w:szCs w:val="40"/>
        </w:rPr>
        <w:t xml:space="preserve">Edit Product on </w:t>
      </w:r>
      <w:r w:rsidRPr="004B3F41">
        <w:rPr>
          <w:rFonts w:ascii="TH SarabunPSK" w:hAnsi="TH SarabunPSK" w:cs="TH SarabunPSK"/>
        </w:rPr>
        <w:t>Shelves</w:t>
      </w:r>
    </w:p>
    <w:p w14:paraId="35560154" w14:textId="77777777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727C775" wp14:editId="2C1BC911">
            <wp:extent cx="5176976" cy="1518249"/>
            <wp:effectExtent l="0" t="0" r="5080" b="6350"/>
            <wp:docPr id="86" name="Picture 86" descr="C:\Users\Filmm\AppData\Local\Microsoft\Windows\INetCache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ilmm\AppData\Local\Microsoft\Windows\INetCache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53" cy="153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B42E" w14:textId="77777777" w:rsidR="00BA546B" w:rsidRDefault="00BA546B" w:rsidP="00BA546B">
      <w:pPr>
        <w:rPr>
          <w:rFonts w:ascii="TH SarabunPSK" w:hAnsi="TH SarabunPSK" w:cs="TH SarabunPSK"/>
          <w:lang w:val="en-GB"/>
        </w:rPr>
      </w:pPr>
    </w:p>
    <w:p w14:paraId="5476192F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</w:p>
    <w:p w14:paraId="51B0FD0F" w14:textId="468BA2FA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1</w:t>
      </w:r>
      <w:r w:rsidRPr="004B3F41">
        <w:rPr>
          <w:rFonts w:ascii="TH SarabunPSK" w:hAnsi="TH SarabunPSK" w:cs="TH SarabunPSK"/>
          <w:cs/>
          <w:lang w:val="en-GB"/>
        </w:rPr>
        <w:t>.</w:t>
      </w:r>
      <w:r w:rsidRPr="004B3F41">
        <w:rPr>
          <w:rFonts w:ascii="TH SarabunPSK" w:hAnsi="TH SarabunPSK" w:cs="TH SarabunPSK"/>
          <w:lang w:val="en-GB"/>
        </w:rPr>
        <w:t xml:space="preserve">3 </w:t>
      </w:r>
      <w:r w:rsidRPr="004B3F41">
        <w:rPr>
          <w:rFonts w:ascii="TH SarabunPSK" w:hAnsi="TH SarabunPSK" w:cs="TH SarabunPSK"/>
          <w:szCs w:val="40"/>
        </w:rPr>
        <w:t xml:space="preserve">View Product on </w:t>
      </w:r>
      <w:r w:rsidRPr="004B3F41">
        <w:rPr>
          <w:rFonts w:ascii="TH SarabunPSK" w:hAnsi="TH SarabunPSK" w:cs="TH SarabunPSK"/>
        </w:rPr>
        <w:t>Shelves</w:t>
      </w:r>
    </w:p>
    <w:p w14:paraId="0DE91240" w14:textId="77777777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0FD6ACA" wp14:editId="54F6AA83">
            <wp:extent cx="5305245" cy="1555866"/>
            <wp:effectExtent l="0" t="0" r="0" b="6350"/>
            <wp:docPr id="87" name="Picture 87" descr="C:\Users\Filmm\AppData\Local\Microsoft\Windows\INetCache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ilmm\AppData\Local\Microsoft\Windows\INetCache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11" cy="15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E702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</w:p>
    <w:p w14:paraId="304415B0" w14:textId="4D2D56B3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2</w:t>
      </w:r>
      <w:r>
        <w:rPr>
          <w:rFonts w:ascii="TH SarabunPSK" w:hAnsi="TH SarabunPSK" w:cs="TH SarabunPSK"/>
          <w:lang w:val="en-GB"/>
        </w:rPr>
        <w:t>.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Check Number Of Product</w:t>
      </w:r>
    </w:p>
    <w:p w14:paraId="3F00D23C" w14:textId="77777777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5F84958" wp14:editId="71228211">
            <wp:extent cx="5106838" cy="1503134"/>
            <wp:effectExtent l="0" t="0" r="0" b="1905"/>
            <wp:docPr id="3" name="Picture 58" descr="C:\Users\Filmm\AppData\Local\Microsoft\Windows\INetCacheContent.Word\Fil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mm\AppData\Local\Microsoft\Windows\INetCacheContent.Word\Film (3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72" cy="15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24B6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</w:p>
    <w:p w14:paraId="71231695" w14:textId="55F28D1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>3</w:t>
      </w:r>
      <w:r>
        <w:rPr>
          <w:rFonts w:ascii="TH SarabunPSK" w:hAnsi="TH SarabunPSK" w:cs="TH SarabunPSK"/>
          <w:lang w:val="en-GB"/>
        </w:rPr>
        <w:t>.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Add Stock Of Product</w:t>
      </w:r>
    </w:p>
    <w:p w14:paraId="6A26425F" w14:textId="77777777" w:rsidR="00BA546B" w:rsidRPr="004B3F41" w:rsidRDefault="00BA546B" w:rsidP="00BA546B">
      <w:pPr>
        <w:ind w:firstLine="720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3E4C2DB" wp14:editId="0A142EFE">
            <wp:extent cx="5210355" cy="1596506"/>
            <wp:effectExtent l="0" t="0" r="0" b="3810"/>
            <wp:docPr id="24" name="Picture 59" descr="C:\Users\Filmm\AppData\Local\Microsoft\Windows\INetCacheContent.Word\Fil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lmm\AppData\Local\Microsoft\Windows\INetCacheContent.Word\Film (4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64" cy="160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143F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</w:p>
    <w:p w14:paraId="4E8E97A4" w14:textId="551B8CC3" w:rsidR="00BA546B" w:rsidRPr="004B3F41" w:rsidRDefault="00BA546B" w:rsidP="00BA546B">
      <w:pPr>
        <w:spacing w:after="160" w:line="259" w:lineRule="auto"/>
        <w:rPr>
          <w:rFonts w:ascii="TH SarabunPSK" w:hAnsi="TH SarabunPSK" w:cs="TH SarabunPSK"/>
          <w:noProof/>
        </w:rPr>
      </w:pPr>
      <w:r w:rsidRPr="004B3F41">
        <w:rPr>
          <w:rFonts w:ascii="TH SarabunPSK" w:hAnsi="TH SarabunPSK" w:cs="TH SarabunPSK"/>
          <w:lang w:val="en-GB"/>
        </w:rPr>
        <w:t>4</w:t>
      </w:r>
      <w:r>
        <w:rPr>
          <w:rFonts w:ascii="TH SarabunPSK" w:hAnsi="TH SarabunPSK" w:cs="TH SarabunPSK"/>
          <w:lang w:val="en-GB"/>
        </w:rPr>
        <w:t>.</w:t>
      </w:r>
      <w:r w:rsidRPr="004B3F41">
        <w:rPr>
          <w:rFonts w:ascii="TH SarabunPSK" w:hAnsi="TH SarabunPSK" w:cs="TH SarabunPSK"/>
          <w:cs/>
          <w:lang w:val="en-GB"/>
        </w:rPr>
        <w:t xml:space="preserve"> </w:t>
      </w:r>
      <w:r w:rsidRPr="004B3F41">
        <w:rPr>
          <w:rFonts w:ascii="TH SarabunPSK" w:hAnsi="TH SarabunPSK" w:cs="TH SarabunPSK"/>
        </w:rPr>
        <w:t>Edit Stock Of Product</w:t>
      </w:r>
      <w:r w:rsidRPr="004B3F41">
        <w:rPr>
          <w:rFonts w:ascii="TH SarabunPSK" w:hAnsi="TH SarabunPSK" w:cs="TH SarabunPSK"/>
          <w:noProof/>
          <w:cs/>
        </w:rPr>
        <w:t xml:space="preserve">  </w:t>
      </w:r>
    </w:p>
    <w:p w14:paraId="4F5C57DA" w14:textId="77777777" w:rsidR="00BA546B" w:rsidRDefault="00BA546B" w:rsidP="00BA546B">
      <w:pPr>
        <w:spacing w:after="160" w:line="259" w:lineRule="auto"/>
        <w:rPr>
          <w:rFonts w:ascii="TH SarabunPSK" w:hAnsi="TH SarabunPSK" w:cs="TH SarabunPSK"/>
          <w:noProof/>
        </w:rPr>
      </w:pPr>
      <w:r w:rsidRPr="004B3F41">
        <w:rPr>
          <w:rFonts w:ascii="TH SarabunPSK" w:hAnsi="TH SarabunPSK" w:cs="TH SarabunPSK"/>
          <w:noProof/>
          <w:cs/>
        </w:rPr>
        <w:t xml:space="preserve"> </w:t>
      </w:r>
      <w:r w:rsidRPr="004B3F41">
        <w:rPr>
          <w:rFonts w:ascii="TH SarabunPSK" w:hAnsi="TH SarabunPSK" w:cs="TH SarabunPSK"/>
          <w:noProof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35B7B2C" wp14:editId="279129F7">
            <wp:extent cx="5236234" cy="1604435"/>
            <wp:effectExtent l="0" t="0" r="0" b="0"/>
            <wp:docPr id="60" name="Picture 60" descr="C:\Users\Filmm\AppData\Local\Microsoft\Windows\INetCacheContent.Word\Fil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lmm\AppData\Local\Microsoft\Windows\INetCacheContent.Word\Film (5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97" cy="16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0A13" w14:textId="77777777" w:rsidR="00BA546B" w:rsidRPr="00BA546B" w:rsidRDefault="00BA546B" w:rsidP="00BA546B"/>
    <w:p w14:paraId="5416C996" w14:textId="56A624C1" w:rsidR="00476CCF" w:rsidRDefault="00476CCF" w:rsidP="00476CCF">
      <w:pPr>
        <w:pStyle w:val="Heading3"/>
        <w:ind w:firstLine="720"/>
        <w:rPr>
          <w:rFonts w:ascii="EucrosiaUPC" w:hAnsi="EucrosiaUPC" w:cs="EucrosiaUPC"/>
          <w:b w:val="0"/>
          <w:bCs w:val="0"/>
          <w:color w:val="auto"/>
        </w:rPr>
      </w:pPr>
      <w:bookmarkStart w:id="19" w:name="_Toc466500645"/>
      <w:r>
        <w:rPr>
          <w:rFonts w:ascii="EucrosiaUPC" w:hAnsi="EucrosiaUPC" w:cs="EucrosiaUPC"/>
          <w:b w:val="0"/>
          <w:bCs w:val="0"/>
          <w:color w:val="auto"/>
        </w:rPr>
        <w:t>4.1.6</w:t>
      </w:r>
      <w:r w:rsidRPr="00476CCF">
        <w:rPr>
          <w:rFonts w:ascii="EucrosiaUPC" w:hAnsi="EucrosiaUPC" w:cs="EucrosiaUPC"/>
          <w:b w:val="0"/>
          <w:bCs w:val="0"/>
          <w:color w:val="auto"/>
        </w:rPr>
        <w:tab/>
        <w:t xml:space="preserve"> MVC Model: </w:t>
      </w:r>
      <w:bookmarkEnd w:id="19"/>
      <w:r w:rsidR="00FB5F35" w:rsidRPr="00FB5F35">
        <w:rPr>
          <w:rFonts w:ascii="EucrosiaUPC" w:hAnsi="EucrosiaUPC" w:cs="EucrosiaUPC"/>
          <w:b w:val="0"/>
          <w:bCs w:val="0"/>
          <w:color w:val="auto"/>
        </w:rPr>
        <w:t>Staff Management Sub-System</w:t>
      </w:r>
    </w:p>
    <w:p w14:paraId="2610211E" w14:textId="472F4171" w:rsidR="00BA546B" w:rsidRPr="004B3F41" w:rsidRDefault="00BA546B" w:rsidP="00BA546B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1</w:t>
      </w:r>
      <w:r>
        <w:rPr>
          <w:rFonts w:ascii="TH SarabunPSK" w:hAnsi="TH SarabunPSK" w:cs="TH SarabunPSK"/>
        </w:rPr>
        <w:t>.</w:t>
      </w:r>
      <w:r w:rsidRPr="004B3F41">
        <w:rPr>
          <w:rFonts w:ascii="TH SarabunPSK" w:hAnsi="TH SarabunPSK" w:cs="TH SarabunPSK"/>
        </w:rPr>
        <w:t xml:space="preserve"> Add new employee details</w:t>
      </w:r>
    </w:p>
    <w:p w14:paraId="53D34EEC" w14:textId="77777777" w:rsidR="00BA546B" w:rsidRPr="004B3F41" w:rsidRDefault="00BA546B" w:rsidP="00BA546B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6305AC62" wp14:editId="6BB31F10">
            <wp:extent cx="5731510" cy="1571625"/>
            <wp:effectExtent l="0" t="0" r="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881A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267D3B84" w14:textId="39BE7F4A" w:rsidR="00BA546B" w:rsidRPr="004B3F41" w:rsidRDefault="00BA546B" w:rsidP="00BA546B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>.</w:t>
      </w:r>
      <w:r w:rsidRPr="004B3F41">
        <w:rPr>
          <w:rFonts w:ascii="TH SarabunPSK" w:hAnsi="TH SarabunPSK" w:cs="TH SarabunPSK"/>
        </w:rPr>
        <w:t xml:space="preserve"> Edit employee details</w:t>
      </w:r>
    </w:p>
    <w:p w14:paraId="2D610A5A" w14:textId="77777777" w:rsidR="00BA546B" w:rsidRPr="004B3F41" w:rsidRDefault="00BA546B" w:rsidP="00BA546B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1BBA57E" wp14:editId="26C8B635">
            <wp:extent cx="5731510" cy="15716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D889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133E08AB" w14:textId="70D887FD" w:rsidR="00BA546B" w:rsidRPr="004B3F41" w:rsidRDefault="00BA546B" w:rsidP="00BA546B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.</w:t>
      </w:r>
      <w:r w:rsidRPr="004B3F41">
        <w:rPr>
          <w:rFonts w:ascii="TH SarabunPSK" w:hAnsi="TH SarabunPSK" w:cs="TH SarabunPSK"/>
        </w:rPr>
        <w:t xml:space="preserve"> Delete employee details</w:t>
      </w:r>
    </w:p>
    <w:p w14:paraId="4DDF3634" w14:textId="77777777" w:rsidR="00BA546B" w:rsidRPr="004B3F41" w:rsidRDefault="00BA546B" w:rsidP="00BA546B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D02C426" wp14:editId="6E2BEF25">
            <wp:extent cx="5731510" cy="15716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3792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397384E0" w14:textId="682FF5C2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</w:rPr>
        <w:t>4</w:t>
      </w:r>
      <w:r>
        <w:rPr>
          <w:rFonts w:ascii="TH SarabunPSK" w:hAnsi="TH SarabunPSK" w:cs="TH SarabunPSK"/>
        </w:rPr>
        <w:t>.</w:t>
      </w:r>
      <w:r w:rsidRPr="004B3F41">
        <w:rPr>
          <w:rFonts w:ascii="TH SarabunPSK" w:hAnsi="TH SarabunPSK" w:cs="TH SarabunPSK"/>
        </w:rPr>
        <w:t xml:space="preserve"> Change permission of employees</w:t>
      </w:r>
    </w:p>
    <w:p w14:paraId="1FBD5EFE" w14:textId="77777777" w:rsidR="00BA546B" w:rsidRDefault="00BA546B" w:rsidP="00BA546B">
      <w:pPr>
        <w:ind w:firstLine="720"/>
        <w:rPr>
          <w:rFonts w:ascii="TH SarabunPSK" w:hAnsi="TH SarabunPSK" w:cs="TH SarabunPSK"/>
          <w:b/>
          <w:bCs/>
          <w:lang w:val="en-GB"/>
        </w:rPr>
      </w:pPr>
      <w:r w:rsidRPr="004B3F41"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26825CB3" wp14:editId="722AF50C">
            <wp:extent cx="5731510" cy="157162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Permissio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F30A" w14:textId="77777777" w:rsidR="00BA546B" w:rsidRPr="004B3F41" w:rsidRDefault="00BA546B" w:rsidP="00BA546B">
      <w:pPr>
        <w:ind w:firstLine="720"/>
        <w:rPr>
          <w:rFonts w:ascii="TH SarabunPSK" w:hAnsi="TH SarabunPSK" w:cs="TH SarabunPSK"/>
          <w:b/>
          <w:bCs/>
          <w:lang w:val="en-GB"/>
        </w:rPr>
      </w:pPr>
    </w:p>
    <w:p w14:paraId="1CF3F3C7" w14:textId="77777777" w:rsidR="00BA546B" w:rsidRPr="00BA546B" w:rsidRDefault="00BA546B" w:rsidP="00BA546B"/>
    <w:p w14:paraId="50CAB397" w14:textId="3F9AB0CA" w:rsidR="00476CCF" w:rsidRDefault="00476CCF" w:rsidP="00476CCF">
      <w:pPr>
        <w:pStyle w:val="Heading3"/>
        <w:ind w:firstLine="720"/>
        <w:rPr>
          <w:rFonts w:ascii="EucrosiaUPC" w:hAnsi="EucrosiaUPC" w:cs="EucrosiaUPC"/>
          <w:b w:val="0"/>
          <w:bCs w:val="0"/>
          <w:color w:val="auto"/>
        </w:rPr>
      </w:pPr>
      <w:bookmarkStart w:id="20" w:name="_Toc466500646"/>
      <w:r>
        <w:rPr>
          <w:rFonts w:ascii="EucrosiaUPC" w:hAnsi="EucrosiaUPC" w:cs="EucrosiaUPC"/>
          <w:b w:val="0"/>
          <w:bCs w:val="0"/>
          <w:color w:val="auto"/>
        </w:rPr>
        <w:t>4.1.7</w:t>
      </w:r>
      <w:r w:rsidRPr="00476CCF">
        <w:rPr>
          <w:rFonts w:ascii="EucrosiaUPC" w:hAnsi="EucrosiaUPC" w:cs="EucrosiaUPC"/>
          <w:b w:val="0"/>
          <w:bCs w:val="0"/>
          <w:color w:val="auto"/>
        </w:rPr>
        <w:tab/>
        <w:t xml:space="preserve"> MVC Model: </w:t>
      </w:r>
      <w:bookmarkEnd w:id="20"/>
      <w:r w:rsidR="00FB5F35" w:rsidRPr="00FB5F35">
        <w:rPr>
          <w:rFonts w:ascii="EucrosiaUPC" w:hAnsi="EucrosiaUPC" w:cs="EucrosiaUPC"/>
          <w:b w:val="0"/>
          <w:bCs w:val="0"/>
          <w:color w:val="auto"/>
        </w:rPr>
        <w:t>Report Management Sub-System</w:t>
      </w:r>
    </w:p>
    <w:p w14:paraId="301F31B6" w14:textId="383C3AA0" w:rsidR="00BA546B" w:rsidRPr="004B3F41" w:rsidRDefault="00BA546B" w:rsidP="00BA546B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1</w:t>
      </w:r>
      <w:r>
        <w:rPr>
          <w:rFonts w:ascii="TH SarabunPSK" w:hAnsi="TH SarabunPSK" w:cs="TH SarabunPSK"/>
        </w:rPr>
        <w:t>.</w:t>
      </w:r>
      <w:r w:rsidRPr="004B3F41">
        <w:rPr>
          <w:rFonts w:ascii="TH SarabunPSK" w:hAnsi="TH SarabunPSK" w:cs="TH SarabunPSK"/>
        </w:rPr>
        <w:t xml:space="preserve"> Create daily sales report and Print daily sale report</w:t>
      </w:r>
    </w:p>
    <w:p w14:paraId="37C2DF9F" w14:textId="77777777" w:rsidR="00BA546B" w:rsidRPr="004B3F41" w:rsidRDefault="00BA546B" w:rsidP="00BA546B">
      <w:pPr>
        <w:ind w:firstLine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067693C" wp14:editId="3A3CD97F">
            <wp:extent cx="4521436" cy="1743659"/>
            <wp:effectExtent l="0" t="0" r="0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VC daily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6" cy="17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9BB2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6DA6D9B2" w14:textId="68F818B2" w:rsidR="00BA546B" w:rsidRPr="004B3F41" w:rsidRDefault="00BA546B" w:rsidP="00BA546B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>.</w:t>
      </w:r>
      <w:r w:rsidRPr="004B3F41">
        <w:rPr>
          <w:rFonts w:ascii="TH SarabunPSK" w:hAnsi="TH SarabunPSK" w:cs="TH SarabunPSK"/>
        </w:rPr>
        <w:t xml:space="preserve"> Create monthly sales report and Print monthly sale report</w:t>
      </w:r>
    </w:p>
    <w:p w14:paraId="34FA804B" w14:textId="77777777" w:rsidR="00BA546B" w:rsidRPr="004B3F41" w:rsidRDefault="00BA546B" w:rsidP="00BA546B">
      <w:pPr>
        <w:ind w:left="720"/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4B70A78A" wp14:editId="3BD84122">
            <wp:extent cx="4556027" cy="1876955"/>
            <wp:effectExtent l="0" t="0" r="0" b="952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VC monthly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27" cy="1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9631" w14:textId="77777777" w:rsidR="00BA546B" w:rsidRPr="004B3F41" w:rsidRDefault="00BA546B" w:rsidP="00BA546B">
      <w:pPr>
        <w:rPr>
          <w:rFonts w:ascii="TH SarabunPSK" w:hAnsi="TH SarabunPSK" w:cs="TH SarabunPSK"/>
        </w:rPr>
      </w:pPr>
    </w:p>
    <w:p w14:paraId="0F467A38" w14:textId="190F811B" w:rsidR="00BA546B" w:rsidRPr="004B3F41" w:rsidRDefault="00BA546B" w:rsidP="00BA546B">
      <w:pPr>
        <w:rPr>
          <w:rFonts w:ascii="TH SarabunPSK" w:hAnsi="TH SarabunPSK" w:cs="TH SarabunPSK"/>
        </w:rPr>
      </w:pPr>
      <w:r w:rsidRPr="004B3F41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.</w:t>
      </w:r>
      <w:r w:rsidRPr="004B3F41">
        <w:rPr>
          <w:rFonts w:ascii="TH SarabunPSK" w:hAnsi="TH SarabunPSK" w:cs="TH SarabunPSK"/>
        </w:rPr>
        <w:t xml:space="preserve"> Create annual sales report and Print annual sale report</w:t>
      </w:r>
    </w:p>
    <w:p w14:paraId="1DCB7476" w14:textId="77777777" w:rsidR="00BA546B" w:rsidRPr="004B3F41" w:rsidRDefault="00BA546B" w:rsidP="00BA546B">
      <w:pPr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lang w:val="en-GB"/>
        </w:rPr>
        <w:tab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24793AF" wp14:editId="3EF994B7">
            <wp:extent cx="5012375" cy="1957958"/>
            <wp:effectExtent l="0" t="0" r="0" b="444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VC annual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75" cy="19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E76" w14:textId="77777777" w:rsidR="00476CCF" w:rsidRDefault="00476CCF" w:rsidP="00476CCF">
      <w:pPr>
        <w:rPr>
          <w:rFonts w:ascii="TH SarabunPSK" w:hAnsi="TH SarabunPSK" w:cs="TH SarabunPSK"/>
          <w:lang w:val="en-GB"/>
        </w:rPr>
      </w:pPr>
    </w:p>
    <w:p w14:paraId="02D897CB" w14:textId="77777777" w:rsidR="00BA546B" w:rsidRDefault="00BA546B" w:rsidP="00476CCF">
      <w:pPr>
        <w:rPr>
          <w:rFonts w:ascii="TH SarabunPSK" w:hAnsi="TH SarabunPSK" w:cs="TH SarabunPSK"/>
          <w:lang w:val="en-GB"/>
        </w:rPr>
      </w:pPr>
    </w:p>
    <w:p w14:paraId="4A43F5F3" w14:textId="77777777" w:rsidR="00BA546B" w:rsidRDefault="00BA546B" w:rsidP="00476CCF">
      <w:pPr>
        <w:rPr>
          <w:rFonts w:ascii="TH SarabunPSK" w:hAnsi="TH SarabunPSK" w:cs="TH SarabunPSK"/>
          <w:lang w:val="en-GB"/>
        </w:rPr>
      </w:pPr>
    </w:p>
    <w:p w14:paraId="2C3F55C1" w14:textId="77777777" w:rsidR="00BA546B" w:rsidRDefault="00BA546B" w:rsidP="00476CCF">
      <w:pPr>
        <w:rPr>
          <w:rFonts w:ascii="TH SarabunPSK" w:hAnsi="TH SarabunPSK" w:cs="TH SarabunPSK"/>
          <w:lang w:val="en-GB"/>
        </w:rPr>
      </w:pPr>
    </w:p>
    <w:p w14:paraId="14C99BDE" w14:textId="77777777" w:rsidR="00BA546B" w:rsidRDefault="00BA546B" w:rsidP="00476CCF">
      <w:pPr>
        <w:rPr>
          <w:rFonts w:ascii="TH SarabunPSK" w:hAnsi="TH SarabunPSK" w:cs="TH SarabunPSK"/>
          <w:lang w:val="en-GB"/>
        </w:rPr>
      </w:pPr>
    </w:p>
    <w:p w14:paraId="156D4375" w14:textId="77777777" w:rsidR="00BA546B" w:rsidRDefault="00BA546B" w:rsidP="00476CCF">
      <w:pPr>
        <w:rPr>
          <w:rFonts w:ascii="TH SarabunPSK" w:hAnsi="TH SarabunPSK" w:cs="TH SarabunPSK"/>
          <w:lang w:val="en-GB"/>
        </w:rPr>
      </w:pPr>
    </w:p>
    <w:p w14:paraId="1BC18EA3" w14:textId="77777777" w:rsidR="00BA546B" w:rsidRDefault="00BA546B" w:rsidP="00476CCF">
      <w:pPr>
        <w:rPr>
          <w:rFonts w:ascii="TH SarabunPSK" w:hAnsi="TH SarabunPSK" w:cs="TH SarabunPSK"/>
          <w:lang w:val="en-GB"/>
        </w:rPr>
      </w:pPr>
    </w:p>
    <w:p w14:paraId="6B89C05B" w14:textId="77777777" w:rsidR="00BA546B" w:rsidRPr="00476CCF" w:rsidRDefault="00BA546B" w:rsidP="00476CCF">
      <w:pPr>
        <w:rPr>
          <w:rFonts w:hint="cs"/>
        </w:rPr>
      </w:pPr>
    </w:p>
    <w:p w14:paraId="09AF9A53" w14:textId="6EBA9FEB" w:rsidR="00120E53" w:rsidRPr="00120E53" w:rsidRDefault="00120E53" w:rsidP="00120E53">
      <w:pPr>
        <w:pStyle w:val="Heading2"/>
        <w:ind w:firstLine="284"/>
        <w:rPr>
          <w:rFonts w:ascii="EucrosiaUPC" w:hAnsi="EucrosiaUPC" w:cs="EucrosiaUPC"/>
          <w:b w:val="0"/>
          <w:bCs w:val="0"/>
          <w:lang w:val="en-GB"/>
        </w:rPr>
      </w:pPr>
      <w:bookmarkStart w:id="21" w:name="_Toc466500647"/>
      <w:r w:rsidRPr="00120E53">
        <w:rPr>
          <w:rFonts w:ascii="EucrosiaUPC" w:hAnsi="EucrosiaUPC" w:cs="EucrosiaUPC"/>
          <w:b w:val="0"/>
          <w:bCs w:val="0"/>
          <w:lang w:val="en-GB"/>
        </w:rPr>
        <w:t>4</w:t>
      </w:r>
      <w:r w:rsidRPr="00120E53">
        <w:rPr>
          <w:rFonts w:ascii="EucrosiaUPC" w:hAnsi="EucrosiaUPC" w:cs="EucrosiaUPC"/>
          <w:b w:val="0"/>
          <w:bCs w:val="0"/>
          <w:cs/>
          <w:lang w:val="en-GB"/>
        </w:rPr>
        <w:t>.</w:t>
      </w:r>
      <w:r w:rsidRPr="00120E53">
        <w:rPr>
          <w:rFonts w:ascii="EucrosiaUPC" w:hAnsi="EucrosiaUPC" w:cs="EucrosiaUPC"/>
          <w:b w:val="0"/>
          <w:bCs w:val="0"/>
          <w:lang w:val="en-GB"/>
        </w:rPr>
        <w:t>2 Entity Class Model</w:t>
      </w:r>
      <w:bookmarkEnd w:id="21"/>
      <w:r w:rsidRPr="00120E53">
        <w:rPr>
          <w:rFonts w:ascii="EucrosiaUPC" w:hAnsi="EucrosiaUPC" w:cs="EucrosiaUPC"/>
          <w:b w:val="0"/>
          <w:bCs w:val="0"/>
          <w:lang w:val="en-GB"/>
        </w:rPr>
        <w:t xml:space="preserve"> </w:t>
      </w:r>
    </w:p>
    <w:p w14:paraId="7233725A" w14:textId="1923AAC2" w:rsidR="00120E53" w:rsidRDefault="00BA546B" w:rsidP="00120E53">
      <w:pPr>
        <w:pStyle w:val="NoSpacing"/>
        <w:ind w:left="360"/>
        <w:rPr>
          <w:rFonts w:ascii="EucrosiaUPC" w:hAnsi="EucrosiaUPC" w:cs="EucrosiaUPC"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anchor distT="0" distB="0" distL="114300" distR="114300" simplePos="0" relativeHeight="251709440" behindDoc="1" locked="0" layoutInCell="1" allowOverlap="1" wp14:anchorId="12C05AD4" wp14:editId="2480AD5E">
            <wp:simplePos x="0" y="0"/>
            <wp:positionH relativeFrom="page">
              <wp:posOffset>186034</wp:posOffset>
            </wp:positionH>
            <wp:positionV relativeFrom="paragraph">
              <wp:posOffset>673664</wp:posOffset>
            </wp:positionV>
            <wp:extent cx="7083425" cy="3553460"/>
            <wp:effectExtent l="0" t="0" r="3175" b="8890"/>
            <wp:wrapTight wrapText="bothSides">
              <wp:wrapPolygon edited="0"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44450" name="รูปภาพ 4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" name="ClassDiagram.pn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E53" w:rsidRPr="00120E53">
        <w:rPr>
          <w:rFonts w:ascii="EucrosiaUPC" w:hAnsi="EucrosiaUPC" w:cs="EucrosiaUPC"/>
          <w:sz w:val="32"/>
          <w:szCs w:val="32"/>
          <w:lang w:val="en-GB"/>
        </w:rPr>
        <w:t xml:space="preserve">Then, a set of conceptual entity and data model is described by </w:t>
      </w:r>
      <w:r w:rsidR="00120E53" w:rsidRPr="00120E53">
        <w:rPr>
          <w:rFonts w:ascii="EucrosiaUPC" w:hAnsi="EucrosiaUPC" w:cs="EucrosiaUPC"/>
          <w:sz w:val="32"/>
          <w:szCs w:val="32"/>
          <w:cs/>
          <w:lang w:val="en-GB"/>
        </w:rPr>
        <w:t>“</w:t>
      </w:r>
      <w:r w:rsidR="00120E53" w:rsidRPr="00120E53">
        <w:rPr>
          <w:rFonts w:ascii="EucrosiaUPC" w:hAnsi="EucrosiaUPC" w:cs="EucrosiaUPC"/>
          <w:sz w:val="32"/>
          <w:szCs w:val="32"/>
          <w:lang w:val="en-GB"/>
        </w:rPr>
        <w:t>Entity Class Diagram</w:t>
      </w:r>
      <w:r w:rsidR="00120E53" w:rsidRPr="00120E53">
        <w:rPr>
          <w:rFonts w:ascii="EucrosiaUPC" w:hAnsi="EucrosiaUPC" w:cs="EucrosiaUPC"/>
          <w:sz w:val="32"/>
          <w:szCs w:val="32"/>
          <w:cs/>
          <w:lang w:val="en-GB"/>
        </w:rPr>
        <w:t xml:space="preserve">”. </w:t>
      </w:r>
      <w:r w:rsidR="00120E53" w:rsidRPr="00120E53">
        <w:rPr>
          <w:rFonts w:ascii="EucrosiaUPC" w:hAnsi="EucrosiaUPC" w:cs="EucrosiaUPC"/>
          <w:sz w:val="32"/>
          <w:szCs w:val="32"/>
          <w:lang w:val="en-GB"/>
        </w:rPr>
        <w:t>The relationship between each entity class must be specified</w:t>
      </w:r>
      <w:r w:rsidR="00120E53" w:rsidRPr="00120E53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</w:p>
    <w:p w14:paraId="6D531F97" w14:textId="6EE9C47C" w:rsidR="00120E53" w:rsidRPr="00120E53" w:rsidRDefault="00120E53" w:rsidP="00120E53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05704F09" w14:textId="43BB712B" w:rsidR="00120E53" w:rsidRDefault="00120E53" w:rsidP="00120E53">
      <w:pPr>
        <w:rPr>
          <w:lang w:val="en-GB"/>
        </w:rPr>
      </w:pPr>
    </w:p>
    <w:p w14:paraId="7787C503" w14:textId="77777777" w:rsidR="00BA546B" w:rsidRDefault="00BA546B" w:rsidP="00120E53">
      <w:pPr>
        <w:rPr>
          <w:lang w:val="en-GB"/>
        </w:rPr>
      </w:pPr>
    </w:p>
    <w:p w14:paraId="2E9E0A70" w14:textId="77777777" w:rsidR="00BA546B" w:rsidRDefault="00BA546B" w:rsidP="00120E53">
      <w:pPr>
        <w:rPr>
          <w:lang w:val="en-GB"/>
        </w:rPr>
      </w:pPr>
    </w:p>
    <w:p w14:paraId="00033864" w14:textId="77777777" w:rsidR="00BA546B" w:rsidRDefault="00BA546B" w:rsidP="00120E53">
      <w:pPr>
        <w:rPr>
          <w:lang w:val="en-GB"/>
        </w:rPr>
      </w:pPr>
    </w:p>
    <w:p w14:paraId="169715AB" w14:textId="77777777" w:rsidR="00BA546B" w:rsidRDefault="00BA546B" w:rsidP="00120E53">
      <w:pPr>
        <w:rPr>
          <w:lang w:val="en-GB"/>
        </w:rPr>
      </w:pPr>
    </w:p>
    <w:p w14:paraId="3D270396" w14:textId="77777777" w:rsidR="00BA546B" w:rsidRDefault="00BA546B" w:rsidP="00120E53">
      <w:pPr>
        <w:rPr>
          <w:lang w:val="en-GB"/>
        </w:rPr>
      </w:pPr>
    </w:p>
    <w:p w14:paraId="1CC15737" w14:textId="77777777" w:rsidR="00BA546B" w:rsidRDefault="00BA546B" w:rsidP="00120E53">
      <w:pPr>
        <w:rPr>
          <w:lang w:val="en-GB"/>
        </w:rPr>
      </w:pPr>
    </w:p>
    <w:p w14:paraId="403BA050" w14:textId="77777777" w:rsidR="00BA546B" w:rsidRDefault="00BA546B" w:rsidP="00120E53">
      <w:pPr>
        <w:rPr>
          <w:lang w:val="en-GB"/>
        </w:rPr>
      </w:pPr>
    </w:p>
    <w:p w14:paraId="4A81F3E7" w14:textId="77777777" w:rsidR="00BA546B" w:rsidRDefault="00BA546B" w:rsidP="00120E53">
      <w:pPr>
        <w:rPr>
          <w:lang w:val="en-GB"/>
        </w:rPr>
      </w:pPr>
    </w:p>
    <w:p w14:paraId="7676D2C3" w14:textId="77777777" w:rsidR="00BA546B" w:rsidRDefault="00BA546B" w:rsidP="00120E53">
      <w:pPr>
        <w:rPr>
          <w:lang w:val="en-GB"/>
        </w:rPr>
      </w:pPr>
    </w:p>
    <w:p w14:paraId="4780679E" w14:textId="77777777" w:rsidR="00BA546B" w:rsidRDefault="00BA546B" w:rsidP="00120E53">
      <w:pPr>
        <w:rPr>
          <w:lang w:val="en-GB"/>
        </w:rPr>
      </w:pPr>
    </w:p>
    <w:p w14:paraId="2413FE14" w14:textId="77777777" w:rsidR="00BA546B" w:rsidRDefault="00BA546B" w:rsidP="00120E53">
      <w:pPr>
        <w:rPr>
          <w:lang w:val="en-GB"/>
        </w:rPr>
      </w:pPr>
    </w:p>
    <w:p w14:paraId="2E070B66" w14:textId="77777777" w:rsidR="00BA546B" w:rsidRDefault="00BA546B" w:rsidP="00120E53">
      <w:pPr>
        <w:rPr>
          <w:lang w:val="en-GB"/>
        </w:rPr>
      </w:pPr>
    </w:p>
    <w:p w14:paraId="5F4D227E" w14:textId="77777777" w:rsidR="00BA546B" w:rsidRDefault="00BA546B" w:rsidP="00120E53">
      <w:pPr>
        <w:rPr>
          <w:lang w:val="en-GB"/>
        </w:rPr>
      </w:pPr>
    </w:p>
    <w:p w14:paraId="2D311ED5" w14:textId="77777777" w:rsidR="00BA546B" w:rsidRPr="00120E53" w:rsidRDefault="00BA546B" w:rsidP="00120E53">
      <w:pPr>
        <w:rPr>
          <w:lang w:val="en-GB"/>
        </w:rPr>
      </w:pPr>
    </w:p>
    <w:p w14:paraId="32634185" w14:textId="4266FF2E" w:rsidR="00E579AD" w:rsidRPr="009A3A66" w:rsidRDefault="00E579AD" w:rsidP="00120E53">
      <w:pPr>
        <w:pStyle w:val="Heading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22" w:name="_Toc466500648"/>
      <w:r w:rsidRPr="009A3A66">
        <w:rPr>
          <w:rFonts w:ascii="EucrosiaUPC" w:hAnsi="EucrosiaUPC" w:cs="EucrosiaUPC"/>
          <w:szCs w:val="32"/>
          <w:lang w:val="en-GB"/>
        </w:rPr>
        <w:t>System Behaviour Model</w:t>
      </w:r>
      <w:bookmarkEnd w:id="22"/>
    </w:p>
    <w:p w14:paraId="24D5604A" w14:textId="77777777" w:rsidR="00E579AD" w:rsidRPr="004B3F41" w:rsidRDefault="00E579AD" w:rsidP="00866F95">
      <w:pPr>
        <w:pStyle w:val="NoSpacing"/>
        <w:ind w:firstLine="360"/>
        <w:jc w:val="both"/>
        <w:rPr>
          <w:rFonts w:ascii="TH SarabunPSK" w:hAnsi="TH SarabunPSK" w:cs="TH SarabunPSK"/>
          <w:bCs/>
          <w:sz w:val="32"/>
          <w:szCs w:val="32"/>
          <w:lang w:val="en-GB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This section should describe the system behaviour by using a sequence diagram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 This diagram must demonstrate the interaction among objects of the system in time sequence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The objects and classes involved the scenario are depicted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The scenario representing the system behaviour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/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functionality is demonstrated by the sequence of messages exchanged between the objects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 xml:space="preserve">. </w:t>
      </w: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>For example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:</w:t>
      </w:r>
    </w:p>
    <w:p w14:paraId="28DBC09D" w14:textId="77777777" w:rsidR="00E579AD" w:rsidRPr="004B3F41" w:rsidRDefault="00E579AD" w:rsidP="00866F95">
      <w:pPr>
        <w:pStyle w:val="NoSpacing"/>
        <w:ind w:firstLine="360"/>
        <w:jc w:val="both"/>
        <w:rPr>
          <w:rFonts w:ascii="TH SarabunPSK" w:hAnsi="TH SarabunPSK" w:cs="TH SarabunPSK"/>
          <w:bCs/>
          <w:sz w:val="32"/>
          <w:szCs w:val="32"/>
          <w:lang w:val="en-GB"/>
        </w:rPr>
      </w:pPr>
    </w:p>
    <w:p w14:paraId="117916B0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23" w:name="_Toc466500649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sale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23"/>
    </w:p>
    <w:p w14:paraId="6D6814A2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Create sale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CEC7B9E" w14:textId="77777777" w:rsidR="00E579AD" w:rsidRPr="004B3F41" w:rsidRDefault="00E579AD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274F447A" w14:textId="77777777" w:rsidR="00E579AD" w:rsidRPr="004B3F41" w:rsidRDefault="00E579AD" w:rsidP="00866F95">
      <w:pPr>
        <w:pStyle w:val="NoSpacing"/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F2F3FAB" wp14:editId="72AA48F4">
            <wp:extent cx="5731510" cy="2187424"/>
            <wp:effectExtent l="0" t="0" r="2540" b="381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Q Create (4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BB43" w14:textId="77777777" w:rsidR="00E579AD" w:rsidRPr="004B3F41" w:rsidRDefault="00E579AD" w:rsidP="00866F95">
      <w:pPr>
        <w:pStyle w:val="NoSpacing"/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ED6C2FF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24" w:name="_Toc466500650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products to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24"/>
    </w:p>
    <w:p w14:paraId="00037952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UC120</w:t>
      </w:r>
      <w:r w:rsidRPr="004B3F41">
        <w:rPr>
          <w:rFonts w:ascii="TH SarabunPSK" w:hAnsi="TH SarabunPSK" w:cs="TH SarabunPSK"/>
          <w:szCs w:val="22"/>
          <w:cs/>
        </w:rPr>
        <w:t xml:space="preserve">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products to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051F99C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9BD9D93" wp14:editId="4A52B74A">
            <wp:extent cx="5731510" cy="2138992"/>
            <wp:effectExtent l="0" t="0" r="254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 add (3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FB5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1B88F61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06122F1" w14:textId="77777777" w:rsidR="00E579AD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D3DC8DB" w14:textId="77777777" w:rsidR="0080183B" w:rsidRDefault="0080183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64F678D" w14:textId="77777777" w:rsidR="0080183B" w:rsidRDefault="0080183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F447EF0" w14:textId="77777777" w:rsidR="0080183B" w:rsidRPr="004B3F41" w:rsidRDefault="0080183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9863734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D00AF34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25" w:name="_Toc466500651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products from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25"/>
    </w:p>
    <w:p w14:paraId="5E4E2FDC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products from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88F002E" w14:textId="77777777" w:rsidR="00E579AD" w:rsidRPr="004B3F41" w:rsidRDefault="00E579AD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2106EF2E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24E7623" wp14:editId="7716F7E6">
            <wp:extent cx="5731510" cy="2092326"/>
            <wp:effectExtent l="0" t="0" r="2540" b="317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Q delete (3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84F7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B83B59F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6DB6FF3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26" w:name="_Toc466500652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Save orders to database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26"/>
    </w:p>
    <w:p w14:paraId="6B629949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UC140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Save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09F87D2" w14:textId="77777777" w:rsidR="00E579AD" w:rsidRPr="004B3F41" w:rsidRDefault="00E579AD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432A5855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73134EE" wp14:editId="45C86A66">
            <wp:extent cx="5731510" cy="2318267"/>
            <wp:effectExtent l="0" t="0" r="2540" b="635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Q sav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94F0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7DD8FC8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9E1C845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5CCC607" w14:textId="77777777" w:rsidR="00E579AD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3A42710" w14:textId="77777777" w:rsidR="00E579AD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B7B4424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BD5AE8B" w14:textId="77777777" w:rsidR="00E579AD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C20207B" w14:textId="77777777" w:rsidR="0080183B" w:rsidRDefault="0080183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78B09B6" w14:textId="77777777" w:rsidR="0080183B" w:rsidRDefault="0080183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C009536" w14:textId="77777777" w:rsidR="0080183B" w:rsidRDefault="0080183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D690977" w14:textId="77777777" w:rsidR="0080183B" w:rsidRDefault="0080183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19CF3B2" w14:textId="77777777" w:rsidR="0080183B" w:rsidRPr="004B3F41" w:rsidRDefault="0080183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F95E696" w14:textId="77777777" w:rsidR="00E579AD" w:rsidRPr="004B3F41" w:rsidRDefault="00E579AD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4BBC50A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27" w:name="_Toc466500653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27"/>
    </w:p>
    <w:p w14:paraId="3282BB1E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Create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5C51475D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4A6A006" wp14:editId="7755DF44">
            <wp:extent cx="5731510" cy="2114391"/>
            <wp:effectExtent l="0" t="0" r="254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 create (5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8FFB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633F57D0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28" w:name="_Toc466500654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products to purchases orders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28"/>
    </w:p>
    <w:p w14:paraId="1018B948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products to purchases orders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F88B628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46332C8" wp14:editId="5C9FFEE4">
            <wp:extent cx="5731510" cy="2266802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 add (4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5AC0DC72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3D5D8EE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2F1DCD0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90A7F4C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2C23895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001B241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3B0F931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DF0024C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B94DD4C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29" w:name="_Toc466500655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products from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29"/>
    </w:p>
    <w:p w14:paraId="48FA9595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products from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50496166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10261AD" wp14:editId="5369CC17">
            <wp:extent cx="5731510" cy="240127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 delete (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2A2A71F4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96266B2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0" w:name="_Toc466500656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Print purchases order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0"/>
    </w:p>
    <w:p w14:paraId="0F0A9854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UC240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purchases order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48283F1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CC76893" wp14:editId="290382A8">
            <wp:extent cx="5731510" cy="2304421"/>
            <wp:effectExtent l="0" t="0" r="254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 print (2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3E0C7B95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EDE475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754C0A3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96F2686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3EA61C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077694C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00F5C60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857D1ED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C1D3F18" w14:textId="77777777" w:rsidR="0080183B" w:rsidRPr="004B3F41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4625AD5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C4380CF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1" w:name="_Toc466500657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new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1"/>
    </w:p>
    <w:p w14:paraId="34B16077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new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3CE71DA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6B823CD" wp14:editId="61422EDC">
            <wp:extent cx="5576205" cy="2113472"/>
            <wp:effectExtent l="0" t="0" r="5715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Diagram-1 (1) (4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82" cy="21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71F269A5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2" w:name="_Toc466500658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product list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2"/>
    </w:p>
    <w:p w14:paraId="7BCBDAA5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568FE7F2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30CA163" wp14:editId="56982948">
            <wp:extent cx="5403706" cy="2048092"/>
            <wp:effectExtent l="0" t="0" r="698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Diagram-1 (1) (5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4" cy="2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69C2206E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3" w:name="_Toc466500659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product list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3"/>
    </w:p>
    <w:p w14:paraId="5762FCEB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0B8D9EDD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6749297" wp14:editId="61285FC1">
            <wp:extent cx="5014020" cy="1900394"/>
            <wp:effectExtent l="0" t="0" r="0" b="508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Diagram-1 (1) (6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74" cy="19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53142F71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4" w:name="_Toc466500660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Check product stock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4"/>
    </w:p>
    <w:p w14:paraId="486CF3DE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UC340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Check product stock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4EE5217" wp14:editId="25D03A89">
            <wp:extent cx="4856672" cy="2638186"/>
            <wp:effectExtent l="0" t="0" r="127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Diagram-1 (1) (7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4" cy="26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16D4621E" w14:textId="77777777" w:rsidR="00E579AD" w:rsidRPr="004B3F41" w:rsidRDefault="00E579AD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6CC4E3E6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5" w:name="_Toc466500661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revenue report and print revenue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5"/>
    </w:p>
    <w:p w14:paraId="5867E7F0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Create revenue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>and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revenue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825BF70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0626F1D" wp14:editId="1B4D811B">
            <wp:extent cx="5322093" cy="282083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cometureseq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3" cy="28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41D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D1C9E2B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DECA339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539C5EB" w14:textId="5B2E26F1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346A9925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6" w:name="_Toc466500662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expense report and print expense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6"/>
    </w:p>
    <w:p w14:paraId="7881F2EF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Create expense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>and</w:t>
      </w:r>
      <w:r w:rsidRPr="004B3F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UC440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expense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C51BA81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5EACEC" wp14:editId="561C917B">
            <wp:extent cx="5153224" cy="2760452"/>
            <wp:effectExtent l="0" t="0" r="9525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pens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22" cy="27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566CAE1E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7" w:name="_Toc466500663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7"/>
    </w:p>
    <w:p w14:paraId="2260AB23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105FAEB" wp14:editId="7D77DE09">
            <wp:extent cx="4833258" cy="3012686"/>
            <wp:effectExtent l="0" t="0" r="0" b="0"/>
            <wp:docPr id="80" name="Picture 80" descr="C:\Users\Filmm\AppData\Local\Microsoft\Windows\INetCacheContent.Word\Fil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ilmm\AppData\Local\Microsoft\Windows\INetCacheContent.Word\Film (14)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51" cy="30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2951" w14:textId="77777777" w:rsidR="00E579AD" w:rsidRDefault="00E579AD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1C7D2D15" w14:textId="77777777" w:rsidR="00E579AD" w:rsidRDefault="00E579AD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608A3438" w14:textId="77777777" w:rsidR="0080183B" w:rsidRDefault="0080183B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31022C13" w14:textId="77777777" w:rsidR="0080183B" w:rsidRDefault="0080183B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3B61A5AD" w14:textId="77777777" w:rsidR="0080183B" w:rsidRDefault="0080183B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2C1DB058" w14:textId="77777777" w:rsidR="0080183B" w:rsidRDefault="0080183B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0A02F949" w14:textId="77777777" w:rsidR="0080183B" w:rsidRPr="004B3F41" w:rsidRDefault="0080183B" w:rsidP="00866F95">
      <w:pPr>
        <w:pStyle w:val="NoSpacing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14:paraId="0F47ECD5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8" w:name="_Toc466500664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8"/>
    </w:p>
    <w:p w14:paraId="55556A24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A8E0936" wp14:editId="360445E4">
            <wp:extent cx="4676503" cy="2914820"/>
            <wp:effectExtent l="0" t="0" r="0" b="0"/>
            <wp:docPr id="76" name="Picture 76" descr="C:\Users\Filmm\AppData\Local\Microsoft\Windows\INetCacheContent.Word\Fil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ilmm\AppData\Local\Microsoft\Windows\INetCacheContent.Word\Film (12)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27" cy="29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8D5BAD9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39" w:name="_Toc466500665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View Product on Shelves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39"/>
    </w:p>
    <w:p w14:paraId="4A6DF385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Management product on the shelves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5CFA1D9C" wp14:editId="024EC517">
            <wp:extent cx="5068389" cy="3159250"/>
            <wp:effectExtent l="0" t="0" r="0" b="3175"/>
            <wp:docPr id="77" name="Picture 77" descr="C:\Users\Filmm\AppData\Local\Microsoft\Windows\INetCacheContent.Word\Fil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ilmm\AppData\Local\Microsoft\Windows\INetCacheContent.Word\Film (13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40" cy="31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033D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89F9139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C932986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4ACD026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4BA0CCF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937516E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B9D37C4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0" w:name="_Toc466500666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Check Number of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0"/>
    </w:p>
    <w:p w14:paraId="197136BE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Check Number of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2EBA78C" wp14:editId="45877570">
            <wp:extent cx="4822166" cy="3004767"/>
            <wp:effectExtent l="0" t="0" r="0" b="5715"/>
            <wp:docPr id="65" name="Picture 65" descr="C:\Users\Filmm\AppData\Local\Microsoft\Windows\INetCacheContent.Word\Fil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mm\AppData\Local\Microsoft\Windows\INetCacheContent.Word\Film (9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712" cy="303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74DD704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1" w:name="_Toc466500667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Stock of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1"/>
    </w:p>
    <w:p w14:paraId="703E6C92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Stock of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5D81F1E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78B1106B" wp14:editId="3BCFC4B2">
            <wp:extent cx="5016137" cy="3179963"/>
            <wp:effectExtent l="0" t="0" r="0" b="1905"/>
            <wp:docPr id="62" name="Picture 62" descr="C:\Users\Filmm\AppData\Local\Microsoft\Windows\INetCacheContent.Word\Fil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lmm\AppData\Local\Microsoft\Windows\INetCacheContent.Word\Film (7)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80" cy="31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A3B916D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F2E81F6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2" w:name="_Toc466500668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Stock of Product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2"/>
    </w:p>
    <w:p w14:paraId="663C9FD1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UC540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Stock of Product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3ECC1308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2CB9A2D4" wp14:editId="68A86166">
            <wp:extent cx="4917057" cy="3117153"/>
            <wp:effectExtent l="0" t="0" r="0" b="7620"/>
            <wp:docPr id="61" name="Picture 61" descr="C:\Users\Filmm\AppData\Local\Microsoft\Windows\INetCacheContent.Word\Fil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lmm\AppData\Local\Microsoft\Windows\INetCacheContent.Word\Film (6)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59" cy="311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E848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3" w:name="_Toc466500669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Add new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3"/>
    </w:p>
    <w:p w14:paraId="2895EBD9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UC610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Add new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A85A792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EAD83B6" wp14:editId="01A2A80D">
            <wp:extent cx="5324522" cy="2518913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Q_addEmp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60" cy="25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474F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20E6F2D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ECBE424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EFC2E45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F222CC7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A46B95F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64242E3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B87C3D7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4" w:name="_Toc466500670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Edit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4"/>
    </w:p>
    <w:p w14:paraId="3270E07B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UC620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F608C33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815A069" wp14:editId="50B7C3FF">
            <wp:extent cx="5488635" cy="2596551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Q_UpdateEmp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3" cy="25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25EF5F3D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5" w:name="_Toc466500671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Delete employee details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5"/>
    </w:p>
    <w:p w14:paraId="6B257169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UC630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Delete employee details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167CC993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4E6E980" wp14:editId="1998A181">
            <wp:extent cx="5306286" cy="2510286"/>
            <wp:effectExtent l="0" t="0" r="889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Q_DeleteEm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63" cy="2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CCC4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D09CD99" w14:textId="77777777" w:rsidR="0080183B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75FE5AE2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9F17987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FB5562A" w14:textId="0C215674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070CBBFC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E946AE5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AB776BA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6" w:name="_Toc466500672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Change permission of employees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6"/>
    </w:p>
    <w:p w14:paraId="7B52A5DE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UC640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Change permission of employees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2CB22FDC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F7888B7" wp14:editId="1E218676">
            <wp:extent cx="5201728" cy="2460822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Q_ChangPermissio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9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AE2C84A" w14:textId="77777777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7" w:name="_Toc466500673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Create daily sales report and print daily sale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7"/>
    </w:p>
    <w:p w14:paraId="792A8FA7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UC710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70D5F286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301644" wp14:editId="5AD2E76C">
            <wp:extent cx="5388091" cy="2277373"/>
            <wp:effectExtent l="0" t="0" r="3175" b="889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ily report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39" cy="22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E6E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8BEB69F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4770EAD9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7FCFF965" w14:textId="77777777" w:rsidR="0080183B" w:rsidRDefault="0080183B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ED59D71" w14:textId="77777777" w:rsidR="00E579AD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405F87B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1EE4EB0" w14:textId="30C32D7D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8" w:name="_Toc466500674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Pr="004B3F41">
        <w:rPr>
          <w:rFonts w:ascii="TH SarabunPSK" w:hAnsi="TH SarabunPSK" w:cs="TH SarabunPSK"/>
          <w:u w:val="single"/>
          <w:lang w:val="en-GB"/>
        </w:rPr>
        <w:t>C</w:t>
      </w:r>
      <w:r w:rsidR="0087725E">
        <w:rPr>
          <w:rFonts w:ascii="TH SarabunPSK" w:hAnsi="TH SarabunPSK" w:cs="TH SarabunPSK"/>
          <w:u w:val="single"/>
          <w:lang w:val="en-GB"/>
        </w:rPr>
        <w:t>reate monthly sales report and p</w:t>
      </w:r>
      <w:r w:rsidRPr="004B3F41">
        <w:rPr>
          <w:rFonts w:ascii="TH SarabunPSK" w:hAnsi="TH SarabunPSK" w:cs="TH SarabunPSK"/>
          <w:u w:val="single"/>
          <w:lang w:val="en-GB"/>
        </w:rPr>
        <w:t>rint monthly sale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8"/>
    </w:p>
    <w:p w14:paraId="3E4D9732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UC720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1AE2A29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8050754" wp14:editId="23F70D57">
            <wp:extent cx="5731510" cy="242252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thly repor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4E4B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18C8690" w14:textId="3F4CBABD" w:rsidR="00E579AD" w:rsidRPr="004B3F41" w:rsidRDefault="00E579AD" w:rsidP="00866F95">
      <w:pPr>
        <w:pStyle w:val="Heading2"/>
        <w:numPr>
          <w:ilvl w:val="0"/>
          <w:numId w:val="24"/>
        </w:numPr>
        <w:rPr>
          <w:rFonts w:ascii="TH SarabunPSK" w:hAnsi="TH SarabunPSK" w:cs="TH SarabunPSK"/>
          <w:u w:val="single"/>
          <w:lang w:val="en-GB"/>
        </w:rPr>
      </w:pPr>
      <w:bookmarkStart w:id="49" w:name="_Toc466500675"/>
      <w:r w:rsidRPr="004B3F41">
        <w:rPr>
          <w:rFonts w:ascii="TH SarabunPSK" w:hAnsi="TH SarabunPSK" w:cs="TH SarabunPSK"/>
          <w:u w:val="single"/>
          <w:lang w:val="en-GB"/>
        </w:rPr>
        <w:t xml:space="preserve">Sequence Diagram demonstrating operation </w:t>
      </w:r>
      <w:r w:rsidRPr="004B3F41">
        <w:rPr>
          <w:rFonts w:ascii="TH SarabunPSK" w:hAnsi="TH SarabunPSK" w:cs="TH SarabunPSK"/>
          <w:u w:val="single"/>
          <w:cs/>
          <w:lang w:val="en-GB"/>
        </w:rPr>
        <w:t>“</w:t>
      </w:r>
      <w:r w:rsidR="0087725E">
        <w:rPr>
          <w:rFonts w:ascii="TH SarabunPSK" w:hAnsi="TH SarabunPSK" w:cs="TH SarabunPSK"/>
          <w:u w:val="single"/>
          <w:lang w:val="en-GB"/>
        </w:rPr>
        <w:t>Create annual sales report and p</w:t>
      </w:r>
      <w:r w:rsidRPr="004B3F41">
        <w:rPr>
          <w:rFonts w:ascii="TH SarabunPSK" w:hAnsi="TH SarabunPSK" w:cs="TH SarabunPSK"/>
          <w:u w:val="single"/>
          <w:lang w:val="en-GB"/>
        </w:rPr>
        <w:t>rint annual sale report</w:t>
      </w:r>
      <w:r w:rsidRPr="004B3F41">
        <w:rPr>
          <w:rFonts w:ascii="TH SarabunPSK" w:hAnsi="TH SarabunPSK" w:cs="TH SarabunPSK"/>
          <w:u w:val="single"/>
          <w:cs/>
          <w:lang w:val="en-GB"/>
        </w:rPr>
        <w:t>”</w:t>
      </w:r>
      <w:bookmarkEnd w:id="49"/>
    </w:p>
    <w:p w14:paraId="47130AB1" w14:textId="77777777" w:rsidR="00E579AD" w:rsidRPr="004B3F41" w:rsidRDefault="00E579AD" w:rsidP="00866F95">
      <w:pPr>
        <w:pStyle w:val="NoSpacing"/>
        <w:numPr>
          <w:ilvl w:val="0"/>
          <w:numId w:val="2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Cs/>
          <w:sz w:val="32"/>
          <w:szCs w:val="32"/>
          <w:lang w:val="en-GB"/>
        </w:rPr>
        <w:t xml:space="preserve">This diagram describes the system scenario of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UC730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Edit product list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” </w:t>
      </w:r>
      <w:r w:rsidRPr="004B3F41">
        <w:rPr>
          <w:rFonts w:ascii="TH SarabunPSK" w:hAnsi="TH SarabunPSK" w:cs="TH SarabunPSK"/>
          <w:sz w:val="32"/>
          <w:szCs w:val="32"/>
        </w:rPr>
        <w:t xml:space="preserve">and </w:t>
      </w:r>
      <w:r w:rsidRPr="004B3F41">
        <w:rPr>
          <w:rFonts w:ascii="TH SarabunPSK" w:hAnsi="TH SarabunPSK" w:cs="TH SarabunPSK"/>
          <w:bCs/>
          <w:sz w:val="32"/>
          <w:szCs w:val="32"/>
          <w:cs/>
          <w:lang w:val="en-GB"/>
        </w:rPr>
        <w:t>“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UC740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4B3F41">
        <w:rPr>
          <w:rFonts w:ascii="TH SarabunPSK" w:hAnsi="TH SarabunPSK" w:cs="TH SarabunPSK"/>
          <w:b/>
          <w:bCs/>
          <w:sz w:val="32"/>
          <w:szCs w:val="32"/>
        </w:rPr>
        <w:t>Print product sale report</w:t>
      </w: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408E13F9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7C784B1" wp14:editId="1C3A5C16">
            <wp:extent cx="5650302" cy="2388201"/>
            <wp:effectExtent l="0" t="0" r="762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nual repor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50" cy="23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11F9" w14:textId="77777777" w:rsidR="00E579AD" w:rsidRPr="004B3F41" w:rsidRDefault="00E579AD" w:rsidP="00866F95">
      <w:pPr>
        <w:pStyle w:val="NoSpacing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F3B411E" w14:textId="77777777" w:rsidR="00E579AD" w:rsidRPr="004B3F41" w:rsidRDefault="00E579AD" w:rsidP="00866F95">
      <w:pPr>
        <w:pStyle w:val="NoSpacing"/>
        <w:tabs>
          <w:tab w:val="left" w:pos="1324"/>
        </w:tabs>
        <w:jc w:val="both"/>
        <w:rPr>
          <w:rFonts w:ascii="TH SarabunPSK" w:hAnsi="TH SarabunPSK" w:cs="TH SarabunPSK"/>
          <w:bCs/>
          <w:sz w:val="32"/>
          <w:szCs w:val="32"/>
        </w:rPr>
      </w:pPr>
    </w:p>
    <w:p w14:paraId="0F3DF691" w14:textId="77777777" w:rsidR="00E579AD" w:rsidRPr="004B3F41" w:rsidRDefault="00E579AD" w:rsidP="00866F95">
      <w:pPr>
        <w:rPr>
          <w:rFonts w:ascii="TH SarabunPSK" w:hAnsi="TH SarabunPSK" w:cs="TH SarabunPSK"/>
        </w:rPr>
      </w:pPr>
    </w:p>
    <w:p w14:paraId="51F09411" w14:textId="340C0ADF" w:rsidR="00E579AD" w:rsidRPr="0080183B" w:rsidRDefault="00E579AD" w:rsidP="00866F95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3F4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1E18AD1B" w14:textId="77777777" w:rsidR="00B4021B" w:rsidRPr="004B3F41" w:rsidRDefault="00B4021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3B5A553" w14:textId="77777777" w:rsidR="00B4021B" w:rsidRPr="004B3F41" w:rsidRDefault="00B4021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5A9423B0" w14:textId="77777777" w:rsidR="00B4021B" w:rsidRPr="004B3F41" w:rsidRDefault="00B4021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0029FC2B" w14:textId="77777777" w:rsidR="00B4021B" w:rsidRPr="004B3F41" w:rsidRDefault="00B4021B" w:rsidP="00866F95">
      <w:pPr>
        <w:pStyle w:val="NoSpacing"/>
        <w:ind w:left="360"/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3F247253" w14:textId="77777777" w:rsidR="00E579AD" w:rsidRPr="004B3F41" w:rsidRDefault="00E579AD" w:rsidP="00866F95">
      <w:pPr>
        <w:pStyle w:val="NoSpacing"/>
        <w:rPr>
          <w:rFonts w:ascii="TH SarabunPSK" w:hAnsi="TH SarabunPSK" w:cs="TH SarabunPSK"/>
          <w:b/>
          <w:sz w:val="16"/>
          <w:szCs w:val="16"/>
          <w:lang w:val="en-GB"/>
        </w:rPr>
      </w:pPr>
    </w:p>
    <w:sectPr w:rsidR="00E579AD" w:rsidRPr="004B3F41" w:rsidSect="00583CC1">
      <w:footerReference w:type="default" r:id="rId76"/>
      <w:pgSz w:w="11906" w:h="16838"/>
      <w:pgMar w:top="1134" w:right="1440" w:bottom="992" w:left="1440" w:header="709" w:footer="709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746F3C" w14:textId="77777777" w:rsidR="00827733" w:rsidRDefault="00827733" w:rsidP="00013330">
      <w:r>
        <w:separator/>
      </w:r>
    </w:p>
  </w:endnote>
  <w:endnote w:type="continuationSeparator" w:id="0">
    <w:p w14:paraId="7B0BAD8F" w14:textId="77777777" w:rsidR="00827733" w:rsidRDefault="00827733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iaUPC">
    <w:altName w:val="Microsoft Sans Serif"/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Mangrai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2547_DAYIN01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ucrosiaUPC">
    <w:altName w:val="TH SarabunPSK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51"/>
      <w:gridCol w:w="5238"/>
    </w:tblGrid>
    <w:tr w:rsidR="00FB5F35" w14:paraId="1452048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72D8496B" w14:textId="77777777" w:rsidR="00FB5F35" w:rsidRDefault="00FB5F3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6E858BD3" w14:textId="77777777" w:rsidR="00FB5F35" w:rsidRDefault="00FB5F35">
          <w:pPr>
            <w:pStyle w:val="Header"/>
            <w:jc w:val="right"/>
            <w:rPr>
              <w:caps/>
              <w:sz w:val="18"/>
            </w:rPr>
          </w:pPr>
        </w:p>
      </w:tc>
    </w:tr>
    <w:tr w:rsidR="00FB5F35" w14:paraId="56206E3B" w14:textId="77777777">
      <w:trPr>
        <w:jc w:val="center"/>
      </w:trPr>
      <w:sdt>
        <w:sdtPr>
          <w:rPr>
            <w:rFonts w:ascii="FreesiaUPC" w:hAnsi="FreesiaUPC" w:cs="FreesiaUPC"/>
            <w:caps/>
            <w:sz w:val="18"/>
            <w:szCs w:val="18"/>
          </w:rPr>
          <w:alias w:val="Author"/>
          <w:tag w:val=""/>
          <w:id w:val="-309632640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9849805" w14:textId="056B986A" w:rsidR="00FB5F35" w:rsidRDefault="00FB5F3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="FreesiaUPC" w:hAnsi="FreesiaUPC" w:cs="FreesiaUPC" w:hint="cs"/>
                  <w:caps/>
                  <w:sz w:val="18"/>
                  <w:szCs w:val="18"/>
                </w:rPr>
                <w:t>TrueFasterUser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EC8BDA6" w14:textId="77777777" w:rsidR="00FB5F35" w:rsidRPr="00A03AF3" w:rsidRDefault="00FB5F35">
          <w:pPr>
            <w:pStyle w:val="Footer"/>
            <w:jc w:val="right"/>
            <w:rPr>
              <w:rFonts w:ascii="FreesiaUPC" w:hAnsi="FreesiaUPC" w:cs="FreesiaUPC"/>
              <w:caps/>
              <w:color w:val="808080" w:themeColor="background1" w:themeShade="80"/>
              <w:sz w:val="18"/>
              <w:szCs w:val="18"/>
            </w:rPr>
          </w:pPr>
          <w:r w:rsidRPr="00A03AF3">
            <w:rPr>
              <w:rFonts w:ascii="FreesiaUPC" w:hAnsi="FreesiaUPC" w:cs="FreesiaUPC"/>
              <w:caps/>
              <w:sz w:val="18"/>
              <w:szCs w:val="18"/>
            </w:rPr>
            <w:t>Page.</w: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begin"/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 PAGE   \</w:instrText>
          </w:r>
          <w:r w:rsidRPr="00A03AF3">
            <w:rPr>
              <w:rFonts w:ascii="FreesiaUPC" w:hAnsi="FreesiaUPC" w:cs="FreesiaUPC"/>
              <w:caps/>
              <w:sz w:val="18"/>
              <w:szCs w:val="18"/>
              <w:cs/>
            </w:rPr>
            <w:instrText xml:space="preserve">*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MERGEFORMAT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separate"/>
          </w:r>
          <w:r w:rsidR="00EF39E1">
            <w:rPr>
              <w:rFonts w:ascii="FreesiaUPC" w:hAnsi="FreesiaUPC" w:cs="FreesiaUPC"/>
              <w:caps/>
              <w:noProof/>
              <w:sz w:val="18"/>
              <w:szCs w:val="18"/>
            </w:rPr>
            <w:t>3</w:t>
          </w:r>
          <w:r w:rsidRPr="00A03AF3">
            <w:rPr>
              <w:rFonts w:ascii="FreesiaUPC" w:hAnsi="FreesiaUPC" w:cs="FreesiaUPC"/>
              <w:caps/>
              <w:noProof/>
              <w:sz w:val="18"/>
              <w:szCs w:val="18"/>
            </w:rPr>
            <w:fldChar w:fldCharType="end"/>
          </w:r>
        </w:p>
      </w:tc>
    </w:tr>
  </w:tbl>
  <w:p w14:paraId="3531C0F9" w14:textId="77777777" w:rsidR="00FB5F35" w:rsidRDefault="00FB5F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AAB25E" w14:textId="6193424A" w:rsidR="00FB5F35" w:rsidRPr="0099139A" w:rsidRDefault="00FB5F35" w:rsidP="00A95C06">
    <w:pPr>
      <w:pStyle w:val="Footer"/>
      <w:pBdr>
        <w:top w:val="thinThickSmallGap" w:sz="24" w:space="1" w:color="622423"/>
      </w:pBdr>
      <w:tabs>
        <w:tab w:val="clear" w:pos="4513"/>
        <w:tab w:val="clear" w:pos="9026"/>
        <w:tab w:val="right" w:pos="13892"/>
      </w:tabs>
      <w:rPr>
        <w:rFonts w:ascii="TH SarabunPSK" w:hAnsi="TH SarabunPSK" w:cs="TH SarabunPSK"/>
        <w:b/>
        <w:bCs/>
      </w:rPr>
    </w:pPr>
    <w:r w:rsidRPr="0099139A">
      <w:rPr>
        <w:rFonts w:ascii="TH SarabunPSK" w:hAnsi="TH SarabunPSK" w:cs="TH SarabunPSK"/>
        <w:b/>
        <w:bCs/>
        <w:szCs w:val="32"/>
        <w:cs/>
      </w:rPr>
      <w:t>[</w:t>
    </w:r>
    <w:r w:rsidRPr="0099139A">
      <w:rPr>
        <w:rFonts w:ascii="TH SarabunPSK" w:eastAsia="Times New Roman" w:hAnsi="TH SarabunPSK" w:cs="TH SarabunPSK"/>
        <w:b/>
        <w:bCs/>
        <w:szCs w:val="32"/>
      </w:rPr>
      <w:t>Name of Analysis Document</w:t>
    </w:r>
    <w:r w:rsidRPr="0099139A">
      <w:rPr>
        <w:rFonts w:ascii="TH SarabunPSK" w:hAnsi="TH SarabunPSK" w:cs="TH SarabunPSK"/>
        <w:b/>
        <w:bCs/>
        <w:szCs w:val="32"/>
        <w:cs/>
      </w:rPr>
      <w:t xml:space="preserve">]                                         </w:t>
    </w:r>
    <w:r>
      <w:rPr>
        <w:rFonts w:ascii="TH SarabunPSK" w:hAnsi="TH SarabunPSK" w:cs="TH SarabunPSK"/>
        <w:b/>
        <w:bCs/>
        <w:szCs w:val="32"/>
        <w:cs/>
      </w:rPr>
      <w:t xml:space="preserve">              </w:t>
    </w:r>
    <w:r w:rsidRPr="0099139A">
      <w:rPr>
        <w:rFonts w:ascii="TH SarabunPSK" w:hAnsi="TH SarabunPSK" w:cs="TH SarabunPSK"/>
        <w:b/>
        <w:bCs/>
        <w:szCs w:val="32"/>
        <w:cs/>
      </w:rPr>
      <w:t xml:space="preserve"> </w:t>
    </w:r>
    <w:r>
      <w:rPr>
        <w:rFonts w:ascii="TH SarabunPSK" w:hAnsi="TH SarabunPSK" w:cs="TH SarabunPSK"/>
        <w:b/>
        <w:bCs/>
        <w:szCs w:val="32"/>
        <w:cs/>
      </w:rPr>
      <w:t xml:space="preserve">          </w:t>
    </w:r>
    <w:r w:rsidRPr="0099139A">
      <w:rPr>
        <w:rFonts w:ascii="TH SarabunPSK" w:hAnsi="TH SarabunPSK" w:cs="TH SarabunPSK"/>
        <w:b/>
        <w:bCs/>
      </w:rPr>
      <w:fldChar w:fldCharType="begin"/>
    </w:r>
    <w:r w:rsidRPr="0099139A">
      <w:rPr>
        <w:rFonts w:ascii="TH SarabunPSK" w:hAnsi="TH SarabunPSK" w:cs="TH SarabunPSK"/>
        <w:b/>
        <w:bCs/>
      </w:rPr>
      <w:instrText xml:space="preserve"> PAGE   \</w:instrText>
    </w:r>
    <w:r w:rsidRPr="0099139A">
      <w:rPr>
        <w:rFonts w:ascii="TH SarabunPSK" w:hAnsi="TH SarabunPSK" w:cs="TH SarabunPSK"/>
        <w:b/>
        <w:bCs/>
        <w:szCs w:val="32"/>
        <w:cs/>
      </w:rPr>
      <w:instrText xml:space="preserve">* </w:instrText>
    </w:r>
    <w:r w:rsidRPr="0099139A">
      <w:rPr>
        <w:rFonts w:ascii="TH SarabunPSK" w:hAnsi="TH SarabunPSK" w:cs="TH SarabunPSK"/>
        <w:b/>
        <w:bCs/>
      </w:rPr>
      <w:instrText xml:space="preserve">MERGEFORMAT </w:instrText>
    </w:r>
    <w:r w:rsidRPr="0099139A">
      <w:rPr>
        <w:rFonts w:ascii="TH SarabunPSK" w:hAnsi="TH SarabunPSK" w:cs="TH SarabunPSK"/>
        <w:b/>
        <w:bCs/>
      </w:rPr>
      <w:fldChar w:fldCharType="separate"/>
    </w:r>
    <w:r w:rsidR="00EF39E1">
      <w:rPr>
        <w:rFonts w:ascii="TH SarabunPSK" w:hAnsi="TH SarabunPSK" w:cs="TH SarabunPSK"/>
        <w:b/>
        <w:bCs/>
        <w:noProof/>
      </w:rPr>
      <w:t>15</w:t>
    </w:r>
    <w:r w:rsidRPr="0099139A">
      <w:rPr>
        <w:rFonts w:ascii="TH SarabunPSK" w:hAnsi="TH SarabunPSK" w:cs="TH SarabunPSK"/>
        <w:b/>
        <w:bCs/>
        <w:noProof/>
      </w:rPr>
      <w:fldChar w:fldCharType="end"/>
    </w:r>
    <w:r w:rsidRPr="0099139A">
      <w:rPr>
        <w:rFonts w:ascii="TH SarabunPSK" w:hAnsi="TH SarabunPSK" w:cs="TH SarabunPSK"/>
        <w:b/>
        <w:bCs/>
      </w:rPr>
      <w:t xml:space="preserve"> | </w:t>
    </w:r>
    <w:r w:rsidRPr="0099139A">
      <w:rPr>
        <w:rFonts w:ascii="TH SarabunPSK" w:hAnsi="TH SarabunPSK" w:cs="TH SarabunPSK"/>
        <w:b/>
        <w:bCs/>
        <w:color w:val="7F7F7F"/>
        <w:spacing w:val="60"/>
      </w:rPr>
      <w:t>Page</w:t>
    </w:r>
    <w:r w:rsidRPr="0099139A">
      <w:rPr>
        <w:rFonts w:ascii="TH SarabunPSK" w:hAnsi="TH SarabunPSK" w:cs="TH SarabunPSK"/>
        <w:b/>
        <w:bCs/>
        <w:szCs w:val="32"/>
        <w:cs/>
      </w:rPr>
      <w:t xml:space="preserve"> </w:t>
    </w:r>
  </w:p>
  <w:p w14:paraId="1B89B2F1" w14:textId="77777777" w:rsidR="00FB5F35" w:rsidRPr="0099139A" w:rsidRDefault="00FB5F35">
    <w:pPr>
      <w:pStyle w:val="Footer"/>
      <w:rPr>
        <w:rFonts w:ascii="TH SarabunPSK" w:hAnsi="TH SarabunPSK" w:cs="TH SarabunPSK"/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363ED9" w14:textId="77777777" w:rsidR="00827733" w:rsidRDefault="00827733" w:rsidP="00013330">
      <w:r>
        <w:separator/>
      </w:r>
    </w:p>
  </w:footnote>
  <w:footnote w:type="continuationSeparator" w:id="0">
    <w:p w14:paraId="1132575B" w14:textId="77777777" w:rsidR="00827733" w:rsidRDefault="00827733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C4AF5"/>
    <w:multiLevelType w:val="hybridMultilevel"/>
    <w:tmpl w:val="A86CA1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 w15:restartNumberingAfterBreak="0">
    <w:nsid w:val="12904F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2617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85935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37D05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DE40888"/>
    <w:multiLevelType w:val="hybridMultilevel"/>
    <w:tmpl w:val="9190EAE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1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2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B6028B4"/>
    <w:multiLevelType w:val="hybridMultilevel"/>
    <w:tmpl w:val="7152E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05CB2"/>
    <w:multiLevelType w:val="hybridMultilevel"/>
    <w:tmpl w:val="9CF85C70"/>
    <w:lvl w:ilvl="0" w:tplc="ACACC4C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7" w15:restartNumberingAfterBreak="0">
    <w:nsid w:val="67DB0DD7"/>
    <w:multiLevelType w:val="hybridMultilevel"/>
    <w:tmpl w:val="3182CB5C"/>
    <w:lvl w:ilvl="0" w:tplc="A996513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264EAF"/>
    <w:multiLevelType w:val="multilevel"/>
    <w:tmpl w:val="5FAE2FC0"/>
    <w:lvl w:ilvl="0">
      <w:start w:val="3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ascii="FreesiaUPC" w:hAnsi="FreesiaUPC" w:hint="default"/>
      </w:rPr>
    </w:lvl>
  </w:abstractNum>
  <w:abstractNum w:abstractNumId="29" w15:restartNumberingAfterBreak="0">
    <w:nsid w:val="7D087C01"/>
    <w:multiLevelType w:val="hybridMultilevel"/>
    <w:tmpl w:val="882CA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0"/>
  </w:num>
  <w:num w:numId="4">
    <w:abstractNumId w:val="12"/>
  </w:num>
  <w:num w:numId="5">
    <w:abstractNumId w:val="13"/>
  </w:num>
  <w:num w:numId="6">
    <w:abstractNumId w:val="6"/>
  </w:num>
  <w:num w:numId="7">
    <w:abstractNumId w:val="11"/>
  </w:num>
  <w:num w:numId="8">
    <w:abstractNumId w:val="17"/>
  </w:num>
  <w:num w:numId="9">
    <w:abstractNumId w:val="19"/>
  </w:num>
  <w:num w:numId="10">
    <w:abstractNumId w:val="21"/>
  </w:num>
  <w:num w:numId="11">
    <w:abstractNumId w:val="26"/>
  </w:num>
  <w:num w:numId="12">
    <w:abstractNumId w:val="2"/>
  </w:num>
  <w:num w:numId="13">
    <w:abstractNumId w:val="8"/>
  </w:num>
  <w:num w:numId="14">
    <w:abstractNumId w:val="7"/>
  </w:num>
  <w:num w:numId="15">
    <w:abstractNumId w:val="15"/>
  </w:num>
  <w:num w:numId="16">
    <w:abstractNumId w:val="22"/>
  </w:num>
  <w:num w:numId="17">
    <w:abstractNumId w:val="20"/>
  </w:num>
  <w:num w:numId="18">
    <w:abstractNumId w:val="14"/>
  </w:num>
  <w:num w:numId="19">
    <w:abstractNumId w:val="28"/>
  </w:num>
  <w:num w:numId="20">
    <w:abstractNumId w:val="25"/>
  </w:num>
  <w:num w:numId="21">
    <w:abstractNumId w:val="0"/>
  </w:num>
  <w:num w:numId="22">
    <w:abstractNumId w:val="18"/>
  </w:num>
  <w:num w:numId="23">
    <w:abstractNumId w:val="27"/>
  </w:num>
  <w:num w:numId="24">
    <w:abstractNumId w:val="29"/>
  </w:num>
  <w:num w:numId="25">
    <w:abstractNumId w:val="1"/>
  </w:num>
  <w:num w:numId="26">
    <w:abstractNumId w:val="24"/>
  </w:num>
  <w:num w:numId="27">
    <w:abstractNumId w:val="4"/>
  </w:num>
  <w:num w:numId="28">
    <w:abstractNumId w:val="3"/>
  </w:num>
  <w:num w:numId="29">
    <w:abstractNumId w:val="9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ttachedTemplate r:id="rId1"/>
  <w:defaultTabStop w:val="720"/>
  <w:drawingGridHorizontalSpacing w:val="160"/>
  <w:displayHorizontalDrawingGridEvery w:val="2"/>
  <w:characterSpacingControl w:val="doNotCompress"/>
  <w:savePreviewPicture/>
  <w:hdrShapeDefaults>
    <o:shapedefaults v:ext="edit" spidmax="2049">
      <o:colormru v:ext="edit" colors="#8e0000,#ff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F7"/>
    <w:rsid w:val="00013330"/>
    <w:rsid w:val="00020630"/>
    <w:rsid w:val="00042CB2"/>
    <w:rsid w:val="00057DEB"/>
    <w:rsid w:val="00074951"/>
    <w:rsid w:val="000A331C"/>
    <w:rsid w:val="000A625F"/>
    <w:rsid w:val="000D04A1"/>
    <w:rsid w:val="000E0C89"/>
    <w:rsid w:val="001016D3"/>
    <w:rsid w:val="00105037"/>
    <w:rsid w:val="00120E53"/>
    <w:rsid w:val="00122892"/>
    <w:rsid w:val="00142921"/>
    <w:rsid w:val="00183D53"/>
    <w:rsid w:val="001A3788"/>
    <w:rsid w:val="001A658E"/>
    <w:rsid w:val="001C2265"/>
    <w:rsid w:val="001F4B13"/>
    <w:rsid w:val="00214601"/>
    <w:rsid w:val="002668C1"/>
    <w:rsid w:val="0027765D"/>
    <w:rsid w:val="00286B9E"/>
    <w:rsid w:val="002956EB"/>
    <w:rsid w:val="002A105B"/>
    <w:rsid w:val="002A734B"/>
    <w:rsid w:val="002B2AAD"/>
    <w:rsid w:val="002B40FB"/>
    <w:rsid w:val="002C49F8"/>
    <w:rsid w:val="002E07BB"/>
    <w:rsid w:val="002E38BF"/>
    <w:rsid w:val="002E3F06"/>
    <w:rsid w:val="003168D5"/>
    <w:rsid w:val="00320970"/>
    <w:rsid w:val="00320A08"/>
    <w:rsid w:val="00336EBB"/>
    <w:rsid w:val="00337EF2"/>
    <w:rsid w:val="003431D4"/>
    <w:rsid w:val="00344E7A"/>
    <w:rsid w:val="00350651"/>
    <w:rsid w:val="0036640F"/>
    <w:rsid w:val="003748DD"/>
    <w:rsid w:val="00383C50"/>
    <w:rsid w:val="0039229E"/>
    <w:rsid w:val="003D019D"/>
    <w:rsid w:val="003E05E9"/>
    <w:rsid w:val="00404F2C"/>
    <w:rsid w:val="00432557"/>
    <w:rsid w:val="0045549B"/>
    <w:rsid w:val="004742AA"/>
    <w:rsid w:val="00476CCF"/>
    <w:rsid w:val="004819C3"/>
    <w:rsid w:val="00490B81"/>
    <w:rsid w:val="004A5342"/>
    <w:rsid w:val="004B0F72"/>
    <w:rsid w:val="004B3053"/>
    <w:rsid w:val="004B3F41"/>
    <w:rsid w:val="004B496A"/>
    <w:rsid w:val="004D2E5A"/>
    <w:rsid w:val="00534601"/>
    <w:rsid w:val="00577E2D"/>
    <w:rsid w:val="00583CC1"/>
    <w:rsid w:val="005C5AE4"/>
    <w:rsid w:val="005D098E"/>
    <w:rsid w:val="005D5973"/>
    <w:rsid w:val="005E787E"/>
    <w:rsid w:val="005E7D40"/>
    <w:rsid w:val="005F4132"/>
    <w:rsid w:val="005F54DF"/>
    <w:rsid w:val="006123CF"/>
    <w:rsid w:val="006146F2"/>
    <w:rsid w:val="0062094D"/>
    <w:rsid w:val="00624373"/>
    <w:rsid w:val="00663FD1"/>
    <w:rsid w:val="00666856"/>
    <w:rsid w:val="00680016"/>
    <w:rsid w:val="0068364E"/>
    <w:rsid w:val="00696319"/>
    <w:rsid w:val="006B1A36"/>
    <w:rsid w:val="006E1EC1"/>
    <w:rsid w:val="0070727A"/>
    <w:rsid w:val="007360A4"/>
    <w:rsid w:val="00757EDB"/>
    <w:rsid w:val="00764B76"/>
    <w:rsid w:val="007761C7"/>
    <w:rsid w:val="007F3033"/>
    <w:rsid w:val="0080183B"/>
    <w:rsid w:val="00813C21"/>
    <w:rsid w:val="0082520F"/>
    <w:rsid w:val="00827733"/>
    <w:rsid w:val="00852FFF"/>
    <w:rsid w:val="008550F2"/>
    <w:rsid w:val="00866F95"/>
    <w:rsid w:val="0087725E"/>
    <w:rsid w:val="008A65DD"/>
    <w:rsid w:val="008C3604"/>
    <w:rsid w:val="008E0D40"/>
    <w:rsid w:val="00903F03"/>
    <w:rsid w:val="009252E5"/>
    <w:rsid w:val="009378F7"/>
    <w:rsid w:val="00943E8F"/>
    <w:rsid w:val="0095144A"/>
    <w:rsid w:val="00953E20"/>
    <w:rsid w:val="0096138C"/>
    <w:rsid w:val="0099139A"/>
    <w:rsid w:val="009A3A66"/>
    <w:rsid w:val="009B04B1"/>
    <w:rsid w:val="009B176E"/>
    <w:rsid w:val="009D5725"/>
    <w:rsid w:val="00A019AD"/>
    <w:rsid w:val="00A025D4"/>
    <w:rsid w:val="00A04CCE"/>
    <w:rsid w:val="00A318A8"/>
    <w:rsid w:val="00A8547F"/>
    <w:rsid w:val="00A8791B"/>
    <w:rsid w:val="00A95C06"/>
    <w:rsid w:val="00AB0A40"/>
    <w:rsid w:val="00AB3ACD"/>
    <w:rsid w:val="00AE1FC1"/>
    <w:rsid w:val="00AF5053"/>
    <w:rsid w:val="00B4021B"/>
    <w:rsid w:val="00B86728"/>
    <w:rsid w:val="00BA546B"/>
    <w:rsid w:val="00BB74F6"/>
    <w:rsid w:val="00BC5EF5"/>
    <w:rsid w:val="00BC6359"/>
    <w:rsid w:val="00BD05F7"/>
    <w:rsid w:val="00BE2767"/>
    <w:rsid w:val="00BE5D73"/>
    <w:rsid w:val="00BF2152"/>
    <w:rsid w:val="00C1491D"/>
    <w:rsid w:val="00C225D4"/>
    <w:rsid w:val="00CA6D24"/>
    <w:rsid w:val="00CB0EDB"/>
    <w:rsid w:val="00D34434"/>
    <w:rsid w:val="00D664EC"/>
    <w:rsid w:val="00D87E85"/>
    <w:rsid w:val="00DA7620"/>
    <w:rsid w:val="00DB6972"/>
    <w:rsid w:val="00DE3206"/>
    <w:rsid w:val="00DE61CD"/>
    <w:rsid w:val="00DF75B0"/>
    <w:rsid w:val="00E200D2"/>
    <w:rsid w:val="00E208BF"/>
    <w:rsid w:val="00E22EEA"/>
    <w:rsid w:val="00E27976"/>
    <w:rsid w:val="00E375CC"/>
    <w:rsid w:val="00E579AD"/>
    <w:rsid w:val="00E84551"/>
    <w:rsid w:val="00EC5F41"/>
    <w:rsid w:val="00ED20FF"/>
    <w:rsid w:val="00EE43B9"/>
    <w:rsid w:val="00EF39E1"/>
    <w:rsid w:val="00F72109"/>
    <w:rsid w:val="00FA5001"/>
    <w:rsid w:val="00FB47A9"/>
    <w:rsid w:val="00FB5F35"/>
    <w:rsid w:val="00FD3FD1"/>
    <w:rsid w:val="00FF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e0000,#ff9"/>
    </o:shapedefaults>
    <o:shapelayout v:ext="edit">
      <o:idmap v:ext="edit" data="1"/>
    </o:shapelayout>
  </w:shapeDefaults>
  <w:decimalSymbol w:val="."/>
  <w:listSeparator w:val=","/>
  <w14:docId w14:val="0CEE541C"/>
  <w15:chartTrackingRefBased/>
  <w15:docId w15:val="{4064F501-ACDE-4CE2-BD20-BB9759AC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E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5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body-text1">
    <w:name w:val="body-text1"/>
    <w:rsid w:val="00BD05F7"/>
    <w:rPr>
      <w:rFonts w:ascii="Verdana" w:hAnsi="Verdana" w:hint="default"/>
      <w:b w:val="0"/>
      <w:bCs w:val="0"/>
      <w:i w:val="0"/>
      <w:iCs w:val="0"/>
      <w:color w:val="081C55"/>
      <w:sz w:val="14"/>
      <w:szCs w:val="14"/>
    </w:rPr>
  </w:style>
  <w:style w:type="character" w:styleId="Hyperlink">
    <w:name w:val="Hyperlink"/>
    <w:uiPriority w:val="99"/>
    <w:unhideWhenUsed/>
    <w:rsid w:val="00534601"/>
    <w:rPr>
      <w:color w:val="0000FF"/>
      <w:u w:val="single"/>
    </w:rPr>
  </w:style>
  <w:style w:type="character" w:styleId="Emphasis">
    <w:name w:val="Emphasis"/>
    <w:uiPriority w:val="20"/>
    <w:qFormat/>
    <w:rsid w:val="0027765D"/>
    <w:rPr>
      <w:b w:val="0"/>
      <w:bCs w:val="0"/>
      <w:i w:val="0"/>
      <w:iCs w:val="0"/>
      <w:color w:val="CC0033"/>
    </w:rPr>
  </w:style>
  <w:style w:type="paragraph" w:styleId="BodyText">
    <w:name w:val="Body Text"/>
    <w:basedOn w:val="Normal"/>
    <w:link w:val="BodyTextChar"/>
    <w:rsid w:val="0036640F"/>
    <w:pPr>
      <w:keepNext/>
      <w:jc w:val="both"/>
      <w:outlineLvl w:val="2"/>
    </w:pPr>
    <w:rPr>
      <w:rFonts w:ascii="Cordia New" w:hAnsi="Cordia New" w:cs="Cordia New"/>
      <w:sz w:val="40"/>
      <w:szCs w:val="40"/>
    </w:rPr>
  </w:style>
  <w:style w:type="character" w:customStyle="1" w:styleId="BodyTextChar">
    <w:name w:val="Body Text Char"/>
    <w:link w:val="BodyText"/>
    <w:rsid w:val="0036640F"/>
    <w:rPr>
      <w:rFonts w:ascii="Cordia New" w:eastAsia="Cordia New" w:hAnsi="Cordia New"/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2146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sid w:val="00214601"/>
    <w:rPr>
      <w:b/>
      <w:bCs/>
    </w:rPr>
  </w:style>
  <w:style w:type="character" w:customStyle="1" w:styleId="Heading1Char">
    <w:name w:val="Heading 1 Char"/>
    <w:link w:val="Heading1"/>
    <w:uiPriority w:val="9"/>
    <w:rsid w:val="006E1EC1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2797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7725E"/>
    <w:pPr>
      <w:tabs>
        <w:tab w:val="left" w:pos="480"/>
        <w:tab w:val="right" w:leader="dot" w:pos="10065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2520F"/>
    <w:pPr>
      <w:tabs>
        <w:tab w:val="left" w:pos="709"/>
        <w:tab w:val="right" w:leader="dot" w:pos="10206"/>
      </w:tabs>
      <w:ind w:left="320"/>
    </w:pPr>
    <w:rPr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48DD"/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8DD"/>
    <w:rPr>
      <w:rFonts w:ascii="Segoe UI" w:eastAsia="Cordia New" w:hAnsi="Segoe UI" w:cs="Angsana New"/>
      <w:sz w:val="18"/>
      <w:szCs w:val="22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A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A6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120E5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5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07/relationships/hdphoto" Target="media/hdphoto1.wdp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en.wikipedia.org/wiki/Structured_programming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Lecture\S2_2551\workshop\Homework3\Design_Guidelin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E2A6F-BD1B-45FE-910C-A504CA69D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Design_Guideline</Template>
  <TotalTime>822</TotalTime>
  <Pages>30</Pages>
  <Words>2154</Words>
  <Characters>12279</Characters>
  <Application>Microsoft Office Word</Application>
  <DocSecurity>0</DocSecurity>
  <Lines>102</Lines>
  <Paragraphs>28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50</vt:i4>
      </vt:variant>
      <vt:variant>
        <vt:lpstr>ชื่อเรื่อง</vt:lpstr>
      </vt:variant>
      <vt:variant>
        <vt:i4>1</vt:i4>
      </vt:variant>
    </vt:vector>
  </HeadingPairs>
  <TitlesOfParts>
    <vt:vector size="52" baseType="lpstr">
      <vt:lpstr/>
      <vt:lpstr>Revision History</vt:lpstr>
      <vt:lpstr>Use Case Overview </vt:lpstr>
      <vt:lpstr>    Use Case Diagram Level 0: Pharmacy System</vt:lpstr>
      <vt:lpstr>    </vt:lpstr>
      <vt:lpstr>    Use Case Diagram Level 1: Sale Order Management Sub-System (UC100)</vt:lpstr>
      <vt:lpstr>    Use Case Diagram Level 1: Purchases Order Management Sub-System (UC200)</vt:lpstr>
      <vt:lpstr>    Use Case Diagram Level 1: Products Management Sub-System (UC300)</vt:lpstr>
      <vt:lpstr>    Use Case Diagram Level 1: Accounting Management Sub-System (UC400)</vt:lpstr>
      <vt:lpstr>    Use Case Diagram Level 1: Inventory Management Sub-System (UC500)</vt:lpstr>
      <vt:lpstr>    Use Case Diagram Level 1: Staff Management Sub-System (UC600)</vt:lpstr>
      <vt:lpstr>    Use Case Diagram Level 1: Report Management Sub-System (UC700)</vt:lpstr>
      <vt:lpstr>System Structure</vt:lpstr>
      <vt:lpstr>/Static Structure and Data Analysis</vt:lpstr>
      <vt:lpstr>    4.1 Model-View-Controller (MVC) Model</vt:lpstr>
      <vt:lpstr>        4.1.1	 MVC Model: Sale Order Management Sub-System</vt:lpstr>
      <vt:lpstr>        4.1.2	 MVC Model: Purchases Order Management Sub-System</vt:lpstr>
      <vt:lpstr>        4.1.3	 MVC Model: Products Management Sub-System Sub-System</vt:lpstr>
      <vt:lpstr>        4.1.4	 MVC Model: Accounting Management Sub-System</vt:lpstr>
      <vt:lpstr>        4.1.5	 MVC Model: Inventory Management Sub-System</vt:lpstr>
      <vt:lpstr>        4.1.6	 MVC Model: Staff Management Sub-System</vt:lpstr>
      <vt:lpstr>        4.1.7	 MVC Model: Report Management Sub-System</vt:lpstr>
      <vt:lpstr>    4.2 Entity Class Model </vt:lpstr>
      <vt:lpstr>System Behaviour Model</vt:lpstr>
      <vt:lpstr>    Sequence Diagram demonstrating operation “Create sale order”</vt:lpstr>
      <vt:lpstr>    Sequence Diagram demonstrating operation “Add products to orders”</vt:lpstr>
      <vt:lpstr>    Sequence Diagram demonstrating operation “Delete products from orders”</vt:lpstr>
      <vt:lpstr>    Sequence Diagram demonstrating operation “Save orders to database”</vt:lpstr>
      <vt:lpstr>    Sequence Diagram demonstrating operation “Create purchases order”</vt:lpstr>
      <vt:lpstr>    Sequence Diagram demonstrating operation “Add products to purchases orders”</vt:lpstr>
      <vt:lpstr>    Sequence Diagram demonstrating operation “Delete products from purchases order”</vt:lpstr>
      <vt:lpstr>    Sequence Diagram demonstrating operation “Print purchases order”</vt:lpstr>
      <vt:lpstr>    Sequence Diagram demonstrating operation “Add new product”</vt:lpstr>
      <vt:lpstr>    Sequence Diagram demonstrating operation “Delete product list”</vt:lpstr>
      <vt:lpstr>    Sequence Diagram demonstrating operation “Edit product list”</vt:lpstr>
      <vt:lpstr>    Sequence Diagram demonstrating operation “Check product stock”</vt:lpstr>
      <vt:lpstr>    Sequence Diagram demonstrating operation “Create revenue report and print revenu</vt:lpstr>
      <vt:lpstr>    Sequence Diagram demonstrating operation “Create expense report and print expens</vt:lpstr>
      <vt:lpstr>    Sequence Diagram demonstrating operation “Add Product on Shelves”</vt:lpstr>
      <vt:lpstr>    Sequence Diagram demonstrating operation “Edit Product on Shelves”</vt:lpstr>
      <vt:lpstr>    Sequence Diagram demonstrating operation “View Product on Shelves”</vt:lpstr>
      <vt:lpstr>    Sequence Diagram demonstrating operation “Check Number of Product”</vt:lpstr>
      <vt:lpstr>    Sequence Diagram demonstrating operation “Add Stock of Product”</vt:lpstr>
      <vt:lpstr>    Sequence Diagram demonstrating operation “Edit Stock of Product”</vt:lpstr>
      <vt:lpstr>    Sequence Diagram demonstrating operation “Add new employee details”</vt:lpstr>
      <vt:lpstr>    Sequence Diagram demonstrating operation “Edit employee details”</vt:lpstr>
      <vt:lpstr>    Sequence Diagram demonstrating operation “Delete employee details”</vt:lpstr>
      <vt:lpstr>    Sequence Diagram demonstrating operation “Change permission of employees”</vt:lpstr>
      <vt:lpstr>    Sequence Diagram demonstrating operation “Create daily sales report and print da</vt:lpstr>
      <vt:lpstr>    Sequence Diagram demonstrating operation “Create monthly sales report and print </vt:lpstr>
      <vt:lpstr>    Sequence Diagram demonstrating operation “Create annual sales report and print a</vt:lpstr>
      <vt:lpstr/>
    </vt:vector>
  </TitlesOfParts>
  <Company>TrueFasterOS</Company>
  <LinksUpToDate>false</LinksUpToDate>
  <CharactersWithSpaces>14405</CharactersWithSpaces>
  <SharedDoc>false</SharedDoc>
  <HLinks>
    <vt:vector size="30" baseType="variant">
      <vt:variant>
        <vt:i4>4128848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http://en.wikipedia.org/wiki/Data_element</vt:lpwstr>
      </vt:variant>
      <vt:variant>
        <vt:lpwstr/>
      </vt:variant>
      <vt:variant>
        <vt:i4>4980785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http://en.wikipedia.org/wiki/Data_type</vt:lpwstr>
      </vt:variant>
      <vt:variant>
        <vt:lpwstr/>
      </vt:variant>
      <vt:variant>
        <vt:i4>655469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http://en.wikipedia.org/wiki/Column_(database)</vt:lpwstr>
      </vt:variant>
      <vt:variant>
        <vt:lpwstr/>
      </vt:variant>
      <vt:variant>
        <vt:i4>4194406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http://en.wikipedia.org/wiki/Table_(database)</vt:lpwstr>
      </vt:variant>
      <vt:variant>
        <vt:lpwstr/>
      </vt:variant>
      <vt:variant>
        <vt:i4>4522047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http://en.wikipedia.org/wiki/Structured_programming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TrueFasterUser</dc:creator>
  <cp:keywords/>
  <dc:description/>
  <cp:lastModifiedBy>Natthanicha Chonoo</cp:lastModifiedBy>
  <cp:revision>30</cp:revision>
  <cp:lastPrinted>2016-11-04T20:59:00Z</cp:lastPrinted>
  <dcterms:created xsi:type="dcterms:W3CDTF">2016-11-04T20:24:00Z</dcterms:created>
  <dcterms:modified xsi:type="dcterms:W3CDTF">2016-11-09T18:02:00Z</dcterms:modified>
</cp:coreProperties>
</file>