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D5CB0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</w:rPr>
      </w:pPr>
      <w:r w:rsidRPr="009A3A66">
        <w:rPr>
          <w:rFonts w:ascii="EucrosiaUPC" w:eastAsiaTheme="minorHAnsi" w:hAnsi="EucrosiaUPC" w:cs="EucrosiaUPC"/>
          <w:noProof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</w:rPr>
      </w:pPr>
    </w:p>
    <w:p w14:paraId="059CA49A" w14:textId="7D7B049F" w:rsidR="00E579AD" w:rsidRPr="00042CB2" w:rsidRDefault="0080183B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Analysis Document</w:t>
      </w:r>
    </w:p>
    <w:p w14:paraId="6563543A" w14:textId="77777777" w:rsidR="00E579AD" w:rsidRPr="00042CB2" w:rsidRDefault="00E579AD" w:rsidP="00866F95">
      <w:pPr>
        <w:spacing w:after="160"/>
        <w:rPr>
          <w:rFonts w:ascii="EucrosiaUPC" w:eastAsiaTheme="minorHAnsi" w:hAnsi="EucrosiaUPC" w:cs="EucrosiaUPC"/>
          <w:sz w:val="40"/>
          <w:szCs w:val="40"/>
          <w:cs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C726E36" w14:textId="77777777" w:rsidR="00057DEB" w:rsidRPr="009A3A66" w:rsidRDefault="00057DEB" w:rsidP="00866F95">
      <w:pPr>
        <w:spacing w:after="160"/>
        <w:rPr>
          <w:rFonts w:ascii="EucrosiaUPC" w:eastAsiaTheme="minorHAnsi" w:hAnsi="EucrosiaUPC" w:cs="EucrosiaUPC"/>
        </w:rPr>
      </w:pPr>
    </w:p>
    <w:p w14:paraId="443B6959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36454ECE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1BECF5A7" w14:textId="77777777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Version 1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0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</w:p>
    <w:p w14:paraId="699AAE83" w14:textId="77777777" w:rsidR="00866F95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Prepare by </w:t>
      </w:r>
    </w:p>
    <w:p w14:paraId="6C98BFB6" w14:textId="6E25B59F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color w:val="FF0000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Whatever CO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, LTD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</w:p>
    <w:p w14:paraId="3AFFA43A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7C4C0954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0C0EC791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2E0AB675" w14:textId="77777777" w:rsidR="00E579AD" w:rsidRPr="00337D73" w:rsidRDefault="00E579AD" w:rsidP="00866F95">
      <w:pPr>
        <w:tabs>
          <w:tab w:val="left" w:pos="2977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Mister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Prakasit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Intarasombat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5730213004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(</w:t>
      </w:r>
      <w:r w:rsidRPr="00337D73">
        <w:rPr>
          <w:rFonts w:ascii="EucrosiaUPC" w:eastAsiaTheme="minorHAnsi" w:hAnsi="EucrosiaUPC" w:cs="EucrosiaUPC"/>
          <w:sz w:val="40"/>
          <w:szCs w:val="40"/>
        </w:rPr>
        <w:t>Project Manager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)</w:t>
      </w:r>
    </w:p>
    <w:p w14:paraId="6C06637E" w14:textId="77777777" w:rsidR="00E579AD" w:rsidRPr="00337D73" w:rsidRDefault="00E579AD" w:rsidP="00866F95">
      <w:pPr>
        <w:tabs>
          <w:tab w:val="left" w:pos="2835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Miss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>Araya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Choothong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5730213001</w:t>
      </w:r>
    </w:p>
    <w:p w14:paraId="4C23D36E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Thanyalak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Sirikul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5730213014</w:t>
      </w:r>
    </w:p>
    <w:p w14:paraId="15730A24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Tanawut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Rungpetnimit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5730213023</w:t>
      </w:r>
    </w:p>
    <w:p w14:paraId="7958BF1F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Tanawat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Saeang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5730213026</w:t>
      </w:r>
    </w:p>
    <w:p w14:paraId="5CA9035E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Panyaprach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Tularak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5730213044</w:t>
      </w:r>
    </w:p>
    <w:p w14:paraId="5AF317C5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Natthanicha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Chonoo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5730213047</w:t>
      </w:r>
    </w:p>
    <w:p w14:paraId="3AE3CC9D" w14:textId="77777777" w:rsidR="00E579AD" w:rsidRPr="00337D73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02D7A07" w14:textId="77777777" w:rsidR="00E579AD" w:rsidRPr="00337D73" w:rsidRDefault="00E579AD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9DA76E" w14:textId="77777777" w:rsidR="00042CB2" w:rsidRPr="00337D73" w:rsidRDefault="00042CB2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AF33F5" w14:textId="30562989" w:rsidR="00E579AD" w:rsidRPr="00337D73" w:rsidRDefault="0080183B" w:rsidP="00866F95">
      <w:pPr>
        <w:spacing w:after="160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337D73" w:rsidSect="00057DEB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 w:rsidRPr="00337D73"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337D73">
        <w:rPr>
          <w:rFonts w:ascii="FreesiaUPC" w:eastAsiaTheme="minorHAnsi" w:hAnsi="FreesiaUPC" w:cs="FreesiaUPC"/>
          <w:sz w:val="40"/>
          <w:szCs w:val="40"/>
        </w:rPr>
        <w:t>, 2016</w:t>
      </w:r>
    </w:p>
    <w:p w14:paraId="7B17ED7E" w14:textId="77777777" w:rsidR="00E579AD" w:rsidRPr="00337D73" w:rsidRDefault="00E579AD" w:rsidP="00866F95">
      <w:pPr>
        <w:pStyle w:val="af0"/>
        <w:spacing w:line="240" w:lineRule="auto"/>
        <w:rPr>
          <w:rFonts w:ascii="EucrosiaUPC" w:hAnsi="EucrosiaUPC" w:cs="EucrosiaUPC"/>
          <w:b/>
          <w:bCs/>
        </w:rPr>
      </w:pPr>
      <w:r w:rsidRPr="00337D73">
        <w:rPr>
          <w:rFonts w:ascii="EucrosiaUPC" w:hAnsi="EucrosiaUPC" w:cs="EucrosiaUPC"/>
          <w:b/>
          <w:bCs/>
        </w:rPr>
        <w:lastRenderedPageBreak/>
        <w:t>Table of Contents</w:t>
      </w:r>
    </w:p>
    <w:p w14:paraId="74CC357F" w14:textId="77777777" w:rsidR="00337D73" w:rsidRPr="00337D73" w:rsidRDefault="00337D73" w:rsidP="00337D73">
      <w:pPr>
        <w:rPr>
          <w:rFonts w:ascii="EucrosiaUPC" w:hAnsi="EucrosiaUPC" w:cs="EucrosiaUPC"/>
          <w:sz w:val="16"/>
          <w:szCs w:val="16"/>
          <w:rtl/>
          <w:cs/>
          <w:lang w:bidi="ar-SA"/>
        </w:rPr>
      </w:pPr>
    </w:p>
    <w:p w14:paraId="230F41B0" w14:textId="17D4C996" w:rsidR="00E7550B" w:rsidRPr="00337D73" w:rsidRDefault="00E579AD" w:rsidP="00337D73">
      <w:pPr>
        <w:pStyle w:val="11"/>
        <w:spacing w:line="276" w:lineRule="auto"/>
        <w:rPr>
          <w:rFonts w:eastAsiaTheme="minorEastAsia"/>
        </w:rPr>
      </w:pPr>
      <w:r w:rsidRPr="00337D73">
        <w:fldChar w:fldCharType="begin"/>
      </w:r>
      <w:r w:rsidRPr="00337D73">
        <w:instrText xml:space="preserve"> TOC \o </w:instrText>
      </w:r>
      <w:r w:rsidRPr="00337D73">
        <w:rPr>
          <w:cs/>
        </w:rPr>
        <w:instrText>"</w:instrText>
      </w:r>
      <w:r w:rsidRPr="00337D73">
        <w:instrText>1</w:instrText>
      </w:r>
      <w:r w:rsidRPr="00337D73">
        <w:rPr>
          <w:cs/>
        </w:rPr>
        <w:instrText>-</w:instrText>
      </w:r>
      <w:r w:rsidRPr="00337D73">
        <w:instrText>3</w:instrText>
      </w:r>
      <w:r w:rsidRPr="00337D73">
        <w:rPr>
          <w:cs/>
        </w:rPr>
        <w:instrText xml:space="preserve">" </w:instrText>
      </w:r>
      <w:r w:rsidRPr="00337D73">
        <w:instrText xml:space="preserve">\h \z \u </w:instrText>
      </w:r>
      <w:r w:rsidRPr="00337D73">
        <w:fldChar w:fldCharType="separate"/>
      </w:r>
      <w:hyperlink w:anchor="_Toc466503220" w:history="1">
        <w:r w:rsidR="00E7550B" w:rsidRPr="00337D73">
          <w:rPr>
            <w:rStyle w:val="aa"/>
          </w:rPr>
          <w:t>1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Revision History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B57C7CB" w14:textId="2E9DDC10" w:rsidR="00E7550B" w:rsidRPr="00337D73" w:rsidRDefault="0076350C" w:rsidP="00337D73">
      <w:pPr>
        <w:pStyle w:val="11"/>
        <w:spacing w:line="276" w:lineRule="auto"/>
        <w:rPr>
          <w:rFonts w:eastAsiaTheme="minorEastAsia"/>
        </w:rPr>
      </w:pPr>
      <w:hyperlink w:anchor="_Toc466503221" w:history="1">
        <w:r w:rsidR="00E7550B" w:rsidRPr="00337D73">
          <w:rPr>
            <w:rStyle w:val="aa"/>
          </w:rPr>
          <w:t>2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Use Case Overview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1987BD5" w14:textId="77964ED1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Pharmacy System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D35FFD" w14:textId="1D5E06D3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5163CEF" w14:textId="02199DD8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UC20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12C765E" w14:textId="5DFE9D5F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Products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UC30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C5A9F3" w14:textId="639D0AA4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Accounting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UC40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1592CA" w14:textId="24E272E7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Inventory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UC50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1AD279C" w14:textId="3838AA7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Staff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UC60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AD5741E" w14:textId="4BD6A5CA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Report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UC70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D4AB0A" w14:textId="00169C59" w:rsidR="00E7550B" w:rsidRPr="00337D73" w:rsidRDefault="0076350C" w:rsidP="00337D73">
      <w:pPr>
        <w:pStyle w:val="11"/>
        <w:spacing w:line="276" w:lineRule="auto"/>
        <w:rPr>
          <w:rFonts w:eastAsiaTheme="minorEastAsia"/>
        </w:rPr>
      </w:pPr>
      <w:hyperlink w:anchor="_Toc466503230" w:history="1">
        <w:r w:rsidR="00E7550B" w:rsidRPr="00337D73">
          <w:rPr>
            <w:rStyle w:val="aa"/>
          </w:rPr>
          <w:t>3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Structure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5</w:t>
        </w:r>
        <w:r w:rsidR="00E7550B" w:rsidRPr="00337D73">
          <w:rPr>
            <w:webHidden/>
          </w:rPr>
          <w:fldChar w:fldCharType="end"/>
        </w:r>
      </w:hyperlink>
    </w:p>
    <w:p w14:paraId="1EB2A07C" w14:textId="75FAEDDB" w:rsidR="00E7550B" w:rsidRPr="00337D73" w:rsidRDefault="0076350C" w:rsidP="00337D73">
      <w:pPr>
        <w:pStyle w:val="11"/>
        <w:spacing w:line="276" w:lineRule="auto"/>
        <w:rPr>
          <w:rFonts w:eastAsiaTheme="minorEastAsia"/>
        </w:rPr>
      </w:pPr>
      <w:hyperlink w:anchor="_Toc466503231" w:history="1">
        <w:r w:rsidR="00E7550B" w:rsidRPr="00337D73">
          <w:rPr>
            <w:rStyle w:val="aa"/>
          </w:rPr>
          <w:t>4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Static Structure and Data Analysis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6</w:t>
        </w:r>
        <w:r w:rsidR="00E7550B" w:rsidRPr="00337D73">
          <w:rPr>
            <w:webHidden/>
          </w:rPr>
          <w:fldChar w:fldCharType="end"/>
        </w:r>
      </w:hyperlink>
    </w:p>
    <w:p w14:paraId="45C38692" w14:textId="7B932673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3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1 Model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View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 xml:space="preserve">Controller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MVC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 xml:space="preserve">)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_Toc466503232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90E5A7D" w14:textId="7389EAE5" w:rsidR="00E7550B" w:rsidRPr="00337D73" w:rsidRDefault="0076350C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3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</w:t>
        </w:r>
        <w:r w:rsidR="008431A2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  <w:cs/>
            <w:lang w:bidi="th-TH"/>
          </w:rPr>
          <w:t xml:space="preserve"> </w:t>
        </w:r>
        <w:r w:rsidR="008431A2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_Toc466503233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36B26A3E" w14:textId="1CB6E58C" w:rsidR="00E7550B" w:rsidRPr="00337D73" w:rsidRDefault="0076350C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4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2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_Toc466503234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8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5A297AC" w14:textId="6558C674" w:rsidR="00E7550B" w:rsidRPr="00337D73" w:rsidRDefault="0076350C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-142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5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3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Products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_Toc466503235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9A1A8CD" w14:textId="4B9D13A7" w:rsidR="00E7550B" w:rsidRPr="00337D73" w:rsidRDefault="0076350C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6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Accounting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_Toc466503236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49D5C279" w14:textId="1ADF27FE" w:rsidR="00E7550B" w:rsidRPr="00337D73" w:rsidRDefault="0076350C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7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5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Inventory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_Toc466503237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28927B7E" w14:textId="7C023A13" w:rsidR="00E7550B" w:rsidRPr="00337D73" w:rsidRDefault="0076350C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8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6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Staff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_Toc466503238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12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16985AF5" w14:textId="149425CC" w:rsidR="00E7550B" w:rsidRPr="00337D73" w:rsidRDefault="0076350C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9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7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Report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_Toc466503239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 w:val="32"/>
            <w:szCs w:val="32"/>
          </w:rPr>
          <w:t>13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6DE615BC" w14:textId="0A425894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2 Entity Class 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EDCB7FF" w14:textId="5764981B" w:rsidR="00E7550B" w:rsidRPr="00337D73" w:rsidRDefault="0076350C" w:rsidP="00337D73">
      <w:pPr>
        <w:pStyle w:val="11"/>
        <w:spacing w:line="276" w:lineRule="auto"/>
        <w:rPr>
          <w:rFonts w:eastAsiaTheme="minorEastAsia"/>
        </w:rPr>
      </w:pPr>
      <w:hyperlink w:anchor="_Toc466503241" w:history="1">
        <w:r w:rsidR="00E7550B" w:rsidRPr="00337D73">
          <w:rPr>
            <w:rStyle w:val="aa"/>
          </w:rPr>
          <w:t>5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Behaviour Model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_Toc466503241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C96BA9">
          <w:rPr>
            <w:webHidden/>
          </w:rPr>
          <w:t>15</w:t>
        </w:r>
        <w:r w:rsidR="00E7550B" w:rsidRPr="00337D73">
          <w:rPr>
            <w:webHidden/>
          </w:rPr>
          <w:fldChar w:fldCharType="end"/>
        </w:r>
      </w:hyperlink>
    </w:p>
    <w:p w14:paraId="648B7E49" w14:textId="3D54B12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sale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678AFC1" w14:textId="6DAD4F40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B54E7" w14:textId="4C292CA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F5214C" w14:textId="17A29613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Save orders to database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0B325B" w14:textId="3EC6EA3B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D97AD6A" w14:textId="657BF29C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purchases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E4ABF9" w14:textId="1664C151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5A66205" w14:textId="19D6B37D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Print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B0B4FAD" w14:textId="7B02FBFA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BFC9556" w14:textId="046BABB2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3F9D6E4" w14:textId="58BF186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2B5A9B7" w14:textId="4EC7973F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product stock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3CB6DC" w14:textId="21AA2882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revenue report and print revenue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3FE69F" w14:textId="2651A09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expense report and print expense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07F2D4A" w14:textId="6AF77C94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F94D51" w14:textId="65F1175C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C1809AC" w14:textId="1BEB231B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View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137DEE1" w14:textId="0FCE4B3E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Number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6E3DF2" w14:textId="647453DF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B4B4F73" w14:textId="0B17292D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3339CC9" w14:textId="38C47658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E1292B9" w14:textId="7650592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3BCE5" w14:textId="512C1638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3C25012" w14:textId="4CCBF25F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Change permission of employees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08682D4" w14:textId="67535398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daily sales report and print daily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355D302" w14:textId="56EC6754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monthly sales report and print monthly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E8CE552" w14:textId="5E4090F6" w:rsidR="00E7550B" w:rsidRPr="00337D73" w:rsidRDefault="0076350C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annual sales report and print annual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C96BA9">
          <w:rPr>
            <w:rFonts w:ascii="EucrosiaUPC" w:hAnsi="EucrosiaUPC" w:cs="EucrosiaUPC"/>
            <w:noProof/>
            <w:webHidden/>
            <w:szCs w:val="32"/>
          </w:rPr>
          <w:t>28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7634CAD" w14:textId="77777777" w:rsidR="00E579AD" w:rsidRPr="00E7550B" w:rsidRDefault="00E579AD" w:rsidP="00337D73">
      <w:pPr>
        <w:spacing w:line="276" w:lineRule="auto"/>
        <w:rPr>
          <w:rFonts w:ascii="EucrosiaUPC" w:hAnsi="EucrosiaUPC" w:cs="EucrosiaUPC"/>
        </w:rPr>
      </w:pPr>
      <w:r w:rsidRPr="00337D73">
        <w:rPr>
          <w:rFonts w:ascii="EucrosiaUPC" w:hAnsi="EucrosiaUPC" w:cs="EucrosiaUPC"/>
          <w:b/>
          <w:bCs/>
          <w:noProof/>
        </w:rPr>
        <w:fldChar w:fldCharType="end"/>
      </w:r>
    </w:p>
    <w:p w14:paraId="67817C03" w14:textId="300C5337" w:rsidR="00E579AD" w:rsidRPr="009A3A66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6EEA0429" w14:textId="195AD551" w:rsidR="009A3A66" w:rsidRDefault="00B4021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9A3A66">
        <w:rPr>
          <w:rFonts w:ascii="EucrosiaUPC" w:hAnsi="EucrosiaUPC" w:cs="EucrosiaUPC"/>
          <w:b/>
          <w:bCs/>
          <w:noProof/>
          <w:sz w:val="32"/>
          <w:szCs w:val="32"/>
          <w:cs/>
          <w:lang w:val="en-GB"/>
        </w:rPr>
        <w:tab/>
      </w:r>
    </w:p>
    <w:p w14:paraId="209071AF" w14:textId="77777777" w:rsidR="009A3A66" w:rsidRPr="009A3A66" w:rsidRDefault="009A3A66" w:rsidP="009A3A66">
      <w:pPr>
        <w:rPr>
          <w:cs/>
          <w:lang w:val="en-GB"/>
        </w:rPr>
      </w:pPr>
    </w:p>
    <w:p w14:paraId="450E012F" w14:textId="77777777" w:rsidR="009A3A66" w:rsidRPr="009A3A66" w:rsidRDefault="009A3A66" w:rsidP="009A3A66">
      <w:pPr>
        <w:rPr>
          <w:cs/>
          <w:lang w:val="en-GB"/>
        </w:rPr>
      </w:pPr>
    </w:p>
    <w:p w14:paraId="351FA71C" w14:textId="77777777" w:rsidR="009A3A66" w:rsidRPr="009A3A66" w:rsidRDefault="009A3A66" w:rsidP="009A3A66">
      <w:pPr>
        <w:rPr>
          <w:cs/>
          <w:lang w:val="en-GB"/>
        </w:rPr>
      </w:pPr>
    </w:p>
    <w:p w14:paraId="7E390204" w14:textId="08842E2E" w:rsidR="00B4021B" w:rsidRPr="009A3A66" w:rsidRDefault="009A3A66" w:rsidP="009A3A66">
      <w:pPr>
        <w:tabs>
          <w:tab w:val="left" w:pos="3996"/>
        </w:tabs>
        <w:rPr>
          <w:cs/>
          <w:lang w:val="en-GB"/>
        </w:rPr>
        <w:sectPr w:rsidR="00B4021B" w:rsidRPr="009A3A66" w:rsidSect="008431A2">
          <w:pgSz w:w="11906" w:h="16838"/>
          <w:pgMar w:top="1440" w:right="849" w:bottom="1440" w:left="1134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35F7F2AA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0" w:name="_Toc466503220"/>
      <w:r w:rsidRPr="004D1A3A">
        <w:rPr>
          <w:rFonts w:ascii="EucrosiaUPC" w:hAnsi="EucrosiaUPC" w:cs="EucrosiaUPC"/>
          <w:szCs w:val="32"/>
          <w:lang w:val="en-GB"/>
        </w:rPr>
        <w:lastRenderedPageBreak/>
        <w:t>Revision History</w:t>
      </w:r>
      <w:bookmarkEnd w:id="0"/>
    </w:p>
    <w:p w14:paraId="04252E04" w14:textId="77777777" w:rsidR="00E579AD" w:rsidRPr="004B3F41" w:rsidRDefault="00E579AD" w:rsidP="00866F95">
      <w:pPr>
        <w:pStyle w:val="a4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226"/>
        <w:gridCol w:w="3168"/>
        <w:gridCol w:w="908"/>
      </w:tblGrid>
      <w:tr w:rsidR="00E579AD" w:rsidRPr="00337D73" w14:paraId="70F9FB1B" w14:textId="77777777" w:rsidTr="009B6E19">
        <w:tc>
          <w:tcPr>
            <w:tcW w:w="2155" w:type="dxa"/>
          </w:tcPr>
          <w:p w14:paraId="21630328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226" w:type="dxa"/>
          </w:tcPr>
          <w:p w14:paraId="6E7CD5BE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68" w:type="dxa"/>
          </w:tcPr>
          <w:p w14:paraId="4620CD6A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908" w:type="dxa"/>
          </w:tcPr>
          <w:p w14:paraId="73752ADB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9B6E19">
        <w:tc>
          <w:tcPr>
            <w:tcW w:w="2155" w:type="dxa"/>
          </w:tcPr>
          <w:p w14:paraId="41233C36" w14:textId="34EAA265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Pharmacy System</w:t>
            </w:r>
          </w:p>
        </w:tc>
        <w:tc>
          <w:tcPr>
            <w:tcW w:w="1226" w:type="dxa"/>
          </w:tcPr>
          <w:p w14:paraId="7FC9B1C4" w14:textId="0F242D42" w:rsidR="00E579AD" w:rsidRPr="009B6E19" w:rsidRDefault="009B6E19" w:rsidP="009B6E19">
            <w:pPr>
              <w:pStyle w:val="a4"/>
              <w:jc w:val="center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10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11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16</w:t>
            </w:r>
          </w:p>
        </w:tc>
        <w:tc>
          <w:tcPr>
            <w:tcW w:w="3168" w:type="dxa"/>
          </w:tcPr>
          <w:p w14:paraId="77B59759" w14:textId="28723921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Finished analysis document of Pharmacy system</w:t>
            </w:r>
          </w:p>
        </w:tc>
        <w:tc>
          <w:tcPr>
            <w:tcW w:w="908" w:type="dxa"/>
          </w:tcPr>
          <w:p w14:paraId="0C7C27F2" w14:textId="4CA464D6" w:rsidR="00E579AD" w:rsidRPr="004B3F41" w:rsidRDefault="009B6E19" w:rsidP="009B6E19">
            <w:pPr>
              <w:pStyle w:val="a4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GB"/>
              </w:rPr>
              <w:t>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0</w:t>
            </w:r>
          </w:p>
        </w:tc>
      </w:tr>
    </w:tbl>
    <w:p w14:paraId="6F9E50A4" w14:textId="77777777" w:rsidR="000D42F3" w:rsidRPr="000D42F3" w:rsidRDefault="000D42F3" w:rsidP="000D42F3">
      <w:pPr>
        <w:pStyle w:val="1"/>
        <w:ind w:left="360"/>
        <w:rPr>
          <w:rFonts w:ascii="EucrosiaUPC" w:hAnsi="EucrosiaUPC" w:cs="EucrosiaUPC"/>
          <w:sz w:val="16"/>
          <w:szCs w:val="16"/>
          <w:lang w:val="en-GB"/>
        </w:rPr>
      </w:pPr>
      <w:bookmarkStart w:id="1" w:name="_Toc466503221"/>
    </w:p>
    <w:p w14:paraId="5C27CEA4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4D1A3A">
        <w:rPr>
          <w:rFonts w:ascii="EucrosiaUPC" w:hAnsi="EucrosiaUPC" w:cs="EucrosiaUPC"/>
          <w:szCs w:val="32"/>
          <w:lang w:val="en-GB"/>
        </w:rPr>
        <w:t>Use Case Overview</w:t>
      </w:r>
      <w:bookmarkEnd w:id="1"/>
      <w:r w:rsidRPr="004D1A3A">
        <w:rPr>
          <w:rFonts w:ascii="EucrosiaUPC" w:hAnsi="EucrosiaUPC" w:cs="EucrosiaUPC"/>
          <w:szCs w:val="32"/>
          <w:cs/>
          <w:lang w:val="en-GB"/>
        </w:rPr>
        <w:t xml:space="preserve"> </w:t>
      </w:r>
    </w:p>
    <w:p w14:paraId="7E2F4A75" w14:textId="77777777" w:rsidR="00E579AD" w:rsidRPr="00337D73" w:rsidRDefault="00E579AD" w:rsidP="00433CA8">
      <w:pPr>
        <w:pStyle w:val="2"/>
        <w:ind w:left="360" w:firstLine="360"/>
        <w:rPr>
          <w:rFonts w:ascii="EucrosiaUPC" w:hAnsi="EucrosiaUPC" w:cs="EucrosiaUPC"/>
          <w:lang w:val="en-GB"/>
        </w:rPr>
      </w:pPr>
      <w:bookmarkStart w:id="2" w:name="_Toc466503222"/>
      <w:r w:rsidRPr="00337D73">
        <w:rPr>
          <w:rFonts w:ascii="EucrosiaUPC" w:hAnsi="EucrosiaUPC" w:cs="EucrosiaUPC"/>
          <w:lang w:val="en-GB"/>
        </w:rPr>
        <w:t>Use Case Diagram Level 0</w:t>
      </w:r>
      <w:r w:rsidRPr="00337D73">
        <w:rPr>
          <w:rFonts w:ascii="EucrosiaUPC" w:hAnsi="EucrosiaUPC" w:cs="EucrosiaUPC"/>
          <w:cs/>
          <w:lang w:val="en-GB"/>
        </w:rPr>
        <w:t xml:space="preserve">: </w:t>
      </w:r>
      <w:r w:rsidRPr="00337D73">
        <w:rPr>
          <w:rFonts w:ascii="EucrosiaUPC" w:hAnsi="EucrosiaUPC" w:cs="EucrosiaUPC"/>
          <w:lang w:val="en-GB"/>
        </w:rPr>
        <w:t>Pharmacy System</w:t>
      </w:r>
      <w:bookmarkEnd w:id="2"/>
    </w:p>
    <w:p w14:paraId="77486562" w14:textId="77777777" w:rsidR="00E579AD" w:rsidRPr="004B3F41" w:rsidRDefault="00E579AD" w:rsidP="00866F95">
      <w:pPr>
        <w:pStyle w:val="a4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536FA063" w14:textId="77777777" w:rsidR="0080183B" w:rsidRPr="00E579AD" w:rsidRDefault="0080183B" w:rsidP="00866F95">
      <w:pPr>
        <w:rPr>
          <w:lang w:val="en-GB"/>
        </w:rPr>
      </w:pPr>
    </w:p>
    <w:p w14:paraId="64B96C6A" w14:textId="77777777" w:rsidR="00E579AD" w:rsidRPr="000D42F3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3" w:name="_Toc466503223"/>
      <w:r w:rsidRPr="000D42F3">
        <w:rPr>
          <w:rFonts w:ascii="EucrosiaUPC" w:hAnsi="EucrosiaUPC" w:cs="EucrosiaUPC"/>
          <w:lang w:val="en-GB"/>
        </w:rPr>
        <w:lastRenderedPageBreak/>
        <w:t>Use Case Diagram Level 1</w:t>
      </w:r>
      <w:r w:rsidRPr="000D42F3">
        <w:rPr>
          <w:rFonts w:ascii="EucrosiaUPC" w:hAnsi="EucrosiaUPC" w:cs="EucrosiaUPC"/>
          <w:cs/>
          <w:lang w:val="en-GB"/>
        </w:rPr>
        <w:t xml:space="preserve">: </w:t>
      </w:r>
      <w:r w:rsidRPr="000D42F3">
        <w:rPr>
          <w:rFonts w:ascii="EucrosiaUPC" w:hAnsi="EucrosiaUPC" w:cs="EucrosiaUPC"/>
          <w:lang w:val="en-GB"/>
        </w:rPr>
        <w:t>Sale Order Management Sub</w:t>
      </w:r>
      <w:r w:rsidRPr="000D42F3">
        <w:rPr>
          <w:rFonts w:ascii="EucrosiaUPC" w:hAnsi="EucrosiaUPC" w:cs="EucrosiaUPC"/>
          <w:cs/>
          <w:lang w:val="en-GB"/>
        </w:rPr>
        <w:t>-</w:t>
      </w:r>
      <w:r w:rsidRPr="000D42F3">
        <w:rPr>
          <w:rFonts w:ascii="EucrosiaUPC" w:hAnsi="EucrosiaUPC" w:cs="EucrosiaUPC"/>
          <w:lang w:val="en-GB"/>
        </w:rPr>
        <w:t>System</w:t>
      </w:r>
      <w:r w:rsidRPr="000D42F3">
        <w:rPr>
          <w:rFonts w:ascii="EucrosiaUPC" w:hAnsi="EucrosiaUPC" w:cs="EucrosiaUPC"/>
          <w:cs/>
          <w:lang w:val="en-GB"/>
        </w:rPr>
        <w:t xml:space="preserve"> (</w:t>
      </w:r>
      <w:r w:rsidRPr="000D42F3">
        <w:rPr>
          <w:rFonts w:ascii="EucrosiaUPC" w:hAnsi="EucrosiaUPC" w:cs="EucrosiaUPC"/>
          <w:lang w:val="en-GB"/>
        </w:rPr>
        <w:t>UC</w:t>
      </w:r>
      <w:r w:rsidRPr="000D42F3">
        <w:rPr>
          <w:rFonts w:ascii="EucrosiaUPC" w:hAnsi="EucrosiaUPC" w:cs="EucrosiaUPC"/>
          <w:cs/>
          <w:lang w:val="en-GB"/>
        </w:rPr>
        <w:t>1</w:t>
      </w:r>
      <w:r w:rsidRPr="000D42F3">
        <w:rPr>
          <w:rFonts w:ascii="EucrosiaUPC" w:hAnsi="EucrosiaUPC" w:cs="EucrosiaUPC"/>
          <w:lang w:val="en-GB"/>
        </w:rPr>
        <w:t>0</w:t>
      </w:r>
      <w:r w:rsidRPr="000D42F3">
        <w:rPr>
          <w:rFonts w:ascii="EucrosiaUPC" w:hAnsi="EucrosiaUPC" w:cs="EucrosiaUPC"/>
          <w:cs/>
          <w:lang w:val="en-GB"/>
        </w:rPr>
        <w:t>0)</w:t>
      </w:r>
      <w:bookmarkEnd w:id="3"/>
    </w:p>
    <w:p w14:paraId="38811053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795A0D15" w14:textId="77777777" w:rsidR="000D42F3" w:rsidRDefault="00E579AD" w:rsidP="000D42F3">
      <w:pPr>
        <w:pStyle w:val="a4"/>
        <w:keepNext/>
        <w:jc w:val="center"/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5A2" w14:textId="48122288" w:rsidR="000D42F3" w:rsidRPr="00CF4BCB" w:rsidRDefault="000D42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78A26464" w14:textId="77777777" w:rsidR="00433CA8" w:rsidRPr="00CF4BCB" w:rsidRDefault="00433CA8" w:rsidP="00E077F3">
      <w:pPr>
        <w:pStyle w:val="a4"/>
        <w:rPr>
          <w:rFonts w:ascii="EucrosiaUPC" w:hAnsi="EucrosiaUPC" w:cs="EucrosiaUPC"/>
          <w:sz w:val="32"/>
          <w:szCs w:val="32"/>
          <w:lang w:val="en-GB"/>
        </w:rPr>
      </w:pPr>
    </w:p>
    <w:p w14:paraId="2F76DE3A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lang w:val="en-GB"/>
        </w:rPr>
      </w:pPr>
    </w:p>
    <w:p w14:paraId="7E38146F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4" w:name="_Toc466503224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Purchases Order Management 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UC20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4"/>
    </w:p>
    <w:p w14:paraId="4874DD76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8233" w14:textId="01575B9D" w:rsidR="0080183B" w:rsidRPr="00CF4BCB" w:rsidRDefault="00433CA8" w:rsidP="00E077F3">
      <w:pPr>
        <w:pStyle w:val="a4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69308139" w14:textId="77777777" w:rsidR="00E077F3" w:rsidRPr="00CF4BCB" w:rsidRDefault="00E077F3" w:rsidP="00E077F3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74F1F7C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5" w:name="_Toc466503225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Products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UC30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5"/>
    </w:p>
    <w:p w14:paraId="7177A8A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5738DC5" w14:textId="77777777" w:rsidR="00433CA8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6623" w14:textId="77777777" w:rsidR="00433CA8" w:rsidRPr="00CF4BCB" w:rsidRDefault="00433CA8" w:rsidP="00433CA8">
      <w:pPr>
        <w:ind w:left="113" w:right="113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08F240E0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6ABEEA0" w14:textId="046D3B2C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CEE63F7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6" w:name="_Toc466503226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Accounting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UC40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6"/>
    </w:p>
    <w:p w14:paraId="207DCDAE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6264ADDF" w:rsidR="00E579AD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10302F92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39D9FCD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10831F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C5235CC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92CB7C8" w14:textId="77777777" w:rsidR="0080183B" w:rsidRPr="00CF4BCB" w:rsidRDefault="0080183B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4DA6A03" w14:textId="77777777" w:rsidR="00E077F3" w:rsidRPr="00CF4BCB" w:rsidRDefault="00E077F3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A3F4634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7" w:name="_Toc466503227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Inventory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UC50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7"/>
    </w:p>
    <w:p w14:paraId="3874E2A0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726F4A1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B79F" w14:textId="5098394A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2C83C2E5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AF7E42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5D88F26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8" w:name="_Toc466503228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Staff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UC60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8"/>
    </w:p>
    <w:p w14:paraId="6FF89B57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F6C4015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1C76" w14:textId="24CC8BB2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Tularak</w:t>
      </w:r>
      <w:proofErr w:type="spellEnd"/>
    </w:p>
    <w:p w14:paraId="66E3399F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6267A5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30B69E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DAC92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462C908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9" w:name="_Toc466503229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Report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UC70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9"/>
    </w:p>
    <w:p w14:paraId="0CC73424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C292" w14:textId="0D1DD90C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Natthanicha Chonoo</w:t>
      </w:r>
    </w:p>
    <w:p w14:paraId="512802D9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0310D3" w14:textId="77777777" w:rsidR="00E077F3" w:rsidRPr="00CF4BCB" w:rsidRDefault="00E077F3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39D9043" w14:textId="77777777" w:rsidR="003748DD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0" w:name="_Toc466503230"/>
      <w:r w:rsidRPr="00CF4BCB">
        <w:rPr>
          <w:rFonts w:ascii="EucrosiaUPC" w:hAnsi="EucrosiaUPC" w:cs="EucrosiaUPC"/>
          <w:szCs w:val="32"/>
          <w:lang w:val="en-GB"/>
        </w:rPr>
        <w:t>System Structure</w:t>
      </w:r>
      <w:bookmarkEnd w:id="10"/>
    </w:p>
    <w:p w14:paraId="778B7C3F" w14:textId="1D9A7C26" w:rsidR="00433CA8" w:rsidRPr="00CF4BCB" w:rsidRDefault="00E077F3" w:rsidP="00E077F3">
      <w:pPr>
        <w:pStyle w:val="a4"/>
        <w:ind w:firstLine="360"/>
        <w:jc w:val="both"/>
        <w:rPr>
          <w:rFonts w:ascii="EucrosiaUPC" w:hAnsi="EucrosiaUPC" w:cs="EucrosiaUPC"/>
          <w:sz w:val="32"/>
          <w:szCs w:val="32"/>
          <w:lang w:val="en-GB"/>
        </w:rPr>
      </w:pPr>
      <w:bookmarkStart w:id="11" w:name="_GoBack"/>
      <w:r w:rsidRPr="00CF4BCB">
        <w:rPr>
          <w:rFonts w:ascii="EucrosiaUPC" w:hAnsi="EucrosiaUPC" w:cs="EucrosiaUPC"/>
          <w:sz w:val="32"/>
          <w:szCs w:val="32"/>
          <w:lang w:val="en-GB"/>
        </w:rPr>
        <w:t>This should use structure chart to express the breakdown of the system to the lowest manageable levels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It is used to show the hierarchical arrangement of the subsystems in a system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Each rectangular box represents a subsystems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names of the subsystems are written inside the box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An arrow joins two subsystems that have an invocation relationship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.</w:t>
      </w:r>
    </w:p>
    <w:bookmarkEnd w:id="11"/>
    <w:p w14:paraId="5F3175C4" w14:textId="62893006" w:rsidR="003748DD" w:rsidRPr="00CF4BCB" w:rsidRDefault="00E077F3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759E121D" wp14:editId="2CF1CA10">
            <wp:simplePos x="0" y="0"/>
            <wp:positionH relativeFrom="column">
              <wp:posOffset>-181478</wp:posOffset>
            </wp:positionH>
            <wp:positionV relativeFrom="paragraph">
              <wp:posOffset>338085</wp:posOffset>
            </wp:positionV>
            <wp:extent cx="6000029" cy="1877043"/>
            <wp:effectExtent l="0" t="0" r="1270" b="9525"/>
            <wp:wrapSquare wrapText="bothSides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FD0C0" w14:textId="1C23C16A" w:rsidR="003748DD" w:rsidRPr="00CF4BCB" w:rsidRDefault="003748DD" w:rsidP="003748DD">
      <w:pPr>
        <w:pStyle w:val="a4"/>
        <w:ind w:left="360"/>
        <w:rPr>
          <w:rFonts w:ascii="EucrosiaUPC" w:hAnsi="EucrosiaUPC" w:cs="EucrosiaUPC"/>
          <w:sz w:val="32"/>
          <w:szCs w:val="32"/>
          <w:lang w:val="en-GB"/>
        </w:rPr>
      </w:pPr>
    </w:p>
    <w:p w14:paraId="4D78027B" w14:textId="77777777" w:rsidR="003748DD" w:rsidRPr="00CF4BCB" w:rsidRDefault="003748DD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39B8ADD" w14:textId="77777777" w:rsidR="003748DD" w:rsidRPr="00CF4BCB" w:rsidRDefault="003748DD" w:rsidP="003748DD">
      <w:pPr>
        <w:rPr>
          <w:rFonts w:ascii="EucrosiaUPC" w:hAnsi="EucrosiaUPC" w:cs="EucrosiaUPC"/>
          <w:lang w:val="en-GB"/>
        </w:rPr>
      </w:pPr>
    </w:p>
    <w:p w14:paraId="5A911C79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0BFE3CDB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33714A71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bookmarkStart w:id="12" w:name="_Toc466503231"/>
    <w:p w14:paraId="2226B7D4" w14:textId="61FD8351" w:rsidR="00120E53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CF4BCB">
        <w:rPr>
          <w:rFonts w:ascii="EucrosiaUPC" w:hAnsi="EucrosiaUPC" w:cs="EucrosiaUPC"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r w:rsidRPr="00CF4BCB">
        <w:rPr>
          <w:rFonts w:ascii="EucrosiaUPC" w:hAnsi="EucrosiaUPC" w:cs="EucrosiaUPC"/>
          <w:szCs w:val="32"/>
          <w:lang w:val="en-GB"/>
        </w:rPr>
        <w:t>Static Structure and Data Analysi</w:t>
      </w:r>
      <w:r w:rsidR="00120E53" w:rsidRPr="00CF4BCB">
        <w:rPr>
          <w:rFonts w:ascii="EucrosiaUPC" w:hAnsi="EucrosiaUPC" w:cs="EucrosiaUPC"/>
          <w:szCs w:val="32"/>
          <w:lang w:val="en-GB"/>
        </w:rPr>
        <w:t>s</w:t>
      </w:r>
      <w:bookmarkEnd w:id="12"/>
    </w:p>
    <w:p w14:paraId="3BADE80F" w14:textId="5C3092D2" w:rsidR="00E077F3" w:rsidRPr="00CF4BCB" w:rsidRDefault="008431A2" w:rsidP="000F56A0">
      <w:pPr>
        <w:pStyle w:val="a4"/>
        <w:ind w:firstLine="360"/>
        <w:jc w:val="both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This should show the conceptual description of the systematics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Furthermore, the class diagram is also used for data modelling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Classes in class diagram are classified into 3 types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>:</w:t>
      </w:r>
      <w:r w:rsidR="000F56A0" w:rsidRPr="00CF4BCB">
        <w:rPr>
          <w:rFonts w:ascii="EucrosiaUPC" w:hAnsi="EucrosiaUPC" w:cs="EucrosiaUPC"/>
          <w:szCs w:val="22"/>
          <w:cs/>
          <w:lang w:val="en-GB"/>
        </w:rPr>
        <w:t xml:space="preserve"> </w:t>
      </w:r>
    </w:p>
    <w:p w14:paraId="4C62DE06" w14:textId="57D0753F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07EC6666" w14:textId="7E27F2B7" w:rsidR="00E8736A" w:rsidRPr="00CF4BCB" w:rsidRDefault="000F56A0" w:rsidP="008431A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3EEDA" wp14:editId="09FFA028">
                <wp:simplePos x="0" y="0"/>
                <wp:positionH relativeFrom="column">
                  <wp:posOffset>26670</wp:posOffset>
                </wp:positionH>
                <wp:positionV relativeFrom="paragraph">
                  <wp:posOffset>208308</wp:posOffset>
                </wp:positionV>
                <wp:extent cx="5704764" cy="5513184"/>
                <wp:effectExtent l="0" t="0" r="1079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764" cy="5513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15FB" w14:textId="19FFBBA8" w:rsidR="00A33063" w:rsidRDefault="00A33063" w:rsidP="000F56A0">
                            <w:pPr>
                              <w:jc w:val="center"/>
                            </w:pPr>
                            <w:r w:rsidRPr="000F56A0">
                              <w:rPr>
                                <w:noProof/>
                                <w:cs/>
                              </w:rPr>
                              <w:drawing>
                                <wp:inline distT="0" distB="0" distL="0" distR="0" wp14:anchorId="4A6B7F33" wp14:editId="1B835FD2">
                                  <wp:extent cx="3521075" cy="832485"/>
                                  <wp:effectExtent l="0" t="0" r="317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075" cy="832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E617C6" w14:textId="77777777" w:rsidR="00A33063" w:rsidRDefault="00A33063" w:rsidP="000F56A0"/>
                          <w:p w14:paraId="29970715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Boundaries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view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2B7D4956" w14:textId="4A52E031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Objects that interface with system actors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g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a user or external service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).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Windows, screens and menus are examples of boundaries that interface with users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00732430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  <w:p w14:paraId="5C4004E6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Entities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336BF892" w14:textId="686FA6FE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representing system data, often from the domain 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502BD4D3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</w:p>
                          <w:p w14:paraId="3C90900C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Controls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controller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6FE5FE59" w14:textId="10F2FDB2" w:rsidR="00A33063" w:rsidRPr="000F56A0" w:rsidRDefault="00A33063" w:rsidP="000F56A0">
                            <w:pPr>
                              <w:ind w:firstLine="720"/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that mediate between boundaries and entities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These serve as the glue between boundary elements and entity elements, implementing the logic required to manage the various elements and their interactions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It is important to understand that you may decide to implement controllers within your design as something other than objects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–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many controllers are simple enough to be implemented as a method of an entity or boundary class for example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3EEDA" id="Rectangle 42" o:spid="_x0000_s1026" style="position:absolute;margin-left:2.1pt;margin-top:16.4pt;width:449.2pt;height:434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" fillcolor="white [3201]" strokecolor="black [3200]" strokeweight="1pt">
                <v:textbox>
                  <w:txbxContent>
                    <w:p w14:paraId="6AC615FB" w14:textId="19FFBBA8" w:rsidR="00A33063" w:rsidRDefault="00A33063" w:rsidP="000F56A0">
                      <w:pPr>
                        <w:jc w:val="center"/>
                      </w:pPr>
                      <w:r w:rsidRPr="000F56A0">
                        <w:rPr>
                          <w:noProof/>
                          <w:cs/>
                        </w:rPr>
                        <w:drawing>
                          <wp:inline distT="0" distB="0" distL="0" distR="0" wp14:anchorId="4A6B7F33" wp14:editId="1B835FD2">
                            <wp:extent cx="3521075" cy="832485"/>
                            <wp:effectExtent l="0" t="0" r="3175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1075" cy="832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E617C6" w14:textId="77777777" w:rsidR="00A33063" w:rsidRDefault="00A33063" w:rsidP="000F56A0"/>
                    <w:p w14:paraId="29970715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Boundaries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view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2B7D4956" w14:textId="4A52E031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 xml:space="preserve">Objects that interface with system actors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g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a user or external service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).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Windows, screens and menus are examples of boundaries that interface with users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00732430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</w:p>
                    <w:p w14:paraId="5C4004E6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Entities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model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336BF892" w14:textId="686FA6FE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representing system data, often from the domain model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502BD4D3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</w:p>
                    <w:p w14:paraId="3C90900C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Controls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controller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6FE5FE59" w14:textId="10F2FDB2" w:rsidR="00A33063" w:rsidRPr="000F56A0" w:rsidRDefault="00A33063" w:rsidP="000F56A0">
                      <w:pPr>
                        <w:ind w:firstLine="720"/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that mediate between boundaries and entities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These serve as the glue between boundary elements and entity elements, implementing the logic required to manage the various elements and their interactions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 xml:space="preserve">It is important to understand that you may decide to implement controllers within your design as something other than objects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–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many controllers are simple enough to be implemented as a method of an entity or boundary class for example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320FED8" w14:textId="464C74C1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73DD6940" w14:textId="3B12FDAD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01BB2B7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1A3D0B4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3DEAC7A2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7CC4ABB" w14:textId="77777777" w:rsidR="000F56A0" w:rsidRPr="00CF4BCB" w:rsidRDefault="000F56A0" w:rsidP="00E077F3">
      <w:pPr>
        <w:pStyle w:val="2"/>
        <w:ind w:firstLine="284"/>
        <w:rPr>
          <w:rStyle w:val="af"/>
          <w:rFonts w:ascii="EucrosiaUPC" w:hAnsi="EucrosiaUPC" w:cs="EucrosiaUPC"/>
          <w:b/>
          <w:bCs/>
          <w:color w:val="auto"/>
        </w:rPr>
      </w:pPr>
      <w:bookmarkStart w:id="13" w:name="_Toc466503232"/>
    </w:p>
    <w:p w14:paraId="135BB87C" w14:textId="48D6FAEC" w:rsidR="000F56A0" w:rsidRPr="00CF4BCB" w:rsidRDefault="000F56A0" w:rsidP="000F56A0">
      <w:pPr>
        <w:rPr>
          <w:rFonts w:ascii="EucrosiaUPC" w:hAnsi="EucrosiaUPC" w:cs="EucrosiaUPC"/>
        </w:rPr>
      </w:pPr>
    </w:p>
    <w:p w14:paraId="40C12AA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D8D94E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B95DB5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F0BD997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4A758E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30AC16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EAB6A2E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115630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C84777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0E87A29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A32DA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C1BCA7F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343330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A9CBC7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69F6D6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3D9B71E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F6CA4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5FAFAB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870A80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E30260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0E99674" w14:textId="77777777" w:rsidR="00120E53" w:rsidRPr="00CF4BCB" w:rsidRDefault="00120E53" w:rsidP="00E077F3">
      <w:pPr>
        <w:pStyle w:val="2"/>
        <w:ind w:firstLine="284"/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</w:pPr>
      <w:r w:rsidRPr="00CF4BCB">
        <w:rPr>
          <w:rStyle w:val="af"/>
          <w:rFonts w:ascii="EucrosiaUPC" w:hAnsi="EucrosiaUPC" w:cs="EucrosiaUPC"/>
          <w:b/>
          <w:bCs/>
          <w:color w:val="auto"/>
        </w:rPr>
        <w:lastRenderedPageBreak/>
        <w:t>4</w:t>
      </w:r>
      <w:r w:rsidRPr="00CF4BCB">
        <w:rPr>
          <w:rStyle w:val="af"/>
          <w:rFonts w:ascii="EucrosiaUPC" w:hAnsi="EucrosiaUPC" w:cs="EucrosiaUPC"/>
          <w:b/>
          <w:bCs/>
          <w:color w:val="auto"/>
          <w:cs/>
        </w:rPr>
        <w:t>.</w:t>
      </w:r>
      <w:r w:rsidRPr="00CF4BCB">
        <w:rPr>
          <w:rStyle w:val="af"/>
          <w:rFonts w:ascii="EucrosiaUPC" w:hAnsi="EucrosiaUPC" w:cs="EucrosiaUPC"/>
          <w:b/>
          <w:bCs/>
          <w:color w:val="auto"/>
        </w:rPr>
        <w:t xml:space="preserve">1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View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 xml:space="preserve">Controller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(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MVC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 xml:space="preserve">)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bookmarkEnd w:id="13"/>
    </w:p>
    <w:p w14:paraId="48554C13" w14:textId="59E7E5D0" w:rsidR="00476CCF" w:rsidRPr="00CF4BCB" w:rsidRDefault="00E077F3" w:rsidP="00E077F3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4" w:name="_Toc466503233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 xml:space="preserve">1 </w:t>
      </w:r>
      <w:r w:rsidR="00476CCF" w:rsidRPr="00CF4BCB">
        <w:rPr>
          <w:rFonts w:ascii="EucrosiaUPC" w:hAnsi="EucrosiaUPC" w:cs="EucrosiaUPC"/>
          <w:color w:val="auto"/>
          <w:szCs w:val="32"/>
        </w:rPr>
        <w:t>MVC Model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476CCF" w:rsidRPr="00CF4BCB">
        <w:rPr>
          <w:rFonts w:ascii="EucrosiaUPC" w:hAnsi="EucrosiaUPC" w:cs="EucrosiaUPC"/>
          <w:color w:val="auto"/>
          <w:szCs w:val="32"/>
        </w:rPr>
        <w:t>Sale Order Management Sub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476CCF" w:rsidRPr="00CF4BCB">
        <w:rPr>
          <w:rFonts w:ascii="EucrosiaUPC" w:hAnsi="EucrosiaUPC" w:cs="EucrosiaUPC"/>
          <w:color w:val="auto"/>
          <w:szCs w:val="32"/>
        </w:rPr>
        <w:t>System</w:t>
      </w:r>
      <w:bookmarkEnd w:id="14"/>
    </w:p>
    <w:p w14:paraId="24D3B0EE" w14:textId="1C41A353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sale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order</w:t>
      </w:r>
    </w:p>
    <w:p w14:paraId="68375175" w14:textId="77777777" w:rsidR="00BA546B" w:rsidRPr="00CF4BCB" w:rsidRDefault="00BA546B" w:rsidP="00BA546B">
      <w:pPr>
        <w:jc w:val="center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28F0DBD" wp14:editId="1873C0C9">
            <wp:extent cx="4904573" cy="155254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31653" b="2330"/>
                    <a:stretch/>
                  </pic:blipFill>
                  <pic:spPr bwMode="auto">
                    <a:xfrm>
                      <a:off x="0" y="0"/>
                      <a:ext cx="4926603" cy="15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5EAE" w14:textId="2A439ECD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12C85F2D" w14:textId="1D236B90" w:rsidR="00BA546B" w:rsidRPr="00CF4BCB" w:rsidRDefault="00BA546B" w:rsidP="00BE27D2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orders</w:t>
      </w:r>
    </w:p>
    <w:p w14:paraId="2BF7FAD2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423183B" wp14:editId="4D1317E3">
            <wp:extent cx="5729758" cy="146494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09FA" w14:textId="79C846E5" w:rsidR="00BA546B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8C366B2" w14:textId="77777777" w:rsidR="00E077F3" w:rsidRPr="00CF4BCB" w:rsidRDefault="00E077F3" w:rsidP="00E077F3">
      <w:pPr>
        <w:rPr>
          <w:rFonts w:ascii="EucrosiaUPC" w:hAnsi="EucrosiaUPC" w:cs="EucrosiaUPC"/>
          <w:sz w:val="16"/>
          <w:szCs w:val="16"/>
        </w:rPr>
      </w:pPr>
    </w:p>
    <w:p w14:paraId="29B1A4CC" w14:textId="72E246EE" w:rsidR="00BA546B" w:rsidRPr="00CF4BCB" w:rsidRDefault="00BA546B" w:rsidP="00E8736A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products from orders</w:t>
      </w:r>
    </w:p>
    <w:p w14:paraId="1F0BE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3D19DD" wp14:editId="672E97F0">
            <wp:extent cx="5728970" cy="1447800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9"/>
                    <a:stretch/>
                  </pic:blipFill>
                  <pic:spPr bwMode="auto">
                    <a:xfrm>
                      <a:off x="0" y="0"/>
                      <a:ext cx="5731510" cy="14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9EC" w14:textId="77777777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767617B" w14:textId="77777777" w:rsidR="00BA546B" w:rsidRPr="00CF4BCB" w:rsidRDefault="00BA546B" w:rsidP="00E077F3">
      <w:pPr>
        <w:jc w:val="right"/>
        <w:rPr>
          <w:rFonts w:ascii="EucrosiaUPC" w:hAnsi="EucrosiaUPC" w:cs="EucrosiaUPC"/>
          <w:sz w:val="16"/>
          <w:szCs w:val="16"/>
        </w:rPr>
      </w:pPr>
    </w:p>
    <w:p w14:paraId="441378DC" w14:textId="6DC80D92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Save orders to database</w:t>
      </w:r>
    </w:p>
    <w:p w14:paraId="4489531C" w14:textId="2EBD96A5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10D7EC4" wp14:editId="68B5304F">
            <wp:extent cx="5267325" cy="139457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/>
                    <a:stretch/>
                  </pic:blipFill>
                  <pic:spPr bwMode="auto">
                    <a:xfrm>
                      <a:off x="0" y="0"/>
                      <a:ext cx="5277905" cy="13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1B0E" w14:textId="1BB58258" w:rsidR="00BE27D2" w:rsidRPr="00CF4BCB" w:rsidRDefault="00E077F3" w:rsidP="00E8736A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30EB86E" w14:textId="40F30F07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5" w:name="_Toc466503234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2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Purchases Order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5"/>
    </w:p>
    <w:p w14:paraId="0739D93F" w14:textId="77777777" w:rsidR="00E8736A" w:rsidRPr="00CF4BCB" w:rsidRDefault="00E8736A" w:rsidP="00E8736A">
      <w:pPr>
        <w:rPr>
          <w:rFonts w:ascii="EucrosiaUPC" w:hAnsi="EucrosiaUPC" w:cs="EucrosiaUPC"/>
          <w:sz w:val="16"/>
          <w:szCs w:val="16"/>
        </w:rPr>
      </w:pPr>
    </w:p>
    <w:p w14:paraId="5CC4CBA8" w14:textId="63224A1E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purchases order</w:t>
      </w:r>
    </w:p>
    <w:p w14:paraId="04C5C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28CF061" wp14:editId="03EEA6F0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336" w14:textId="08FD1576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8220111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78DB0D1B" w14:textId="35823B0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purchases orders</w:t>
      </w:r>
    </w:p>
    <w:p w14:paraId="0692B16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586F5AA" wp14:editId="558B689A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CBC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4ABB7B8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0AB3F3C0" w14:textId="601FB5D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 xml:space="preserve">Delete products from purchases order </w:t>
      </w:r>
    </w:p>
    <w:p w14:paraId="349AC16D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038C0DF" wp14:editId="68060A16">
            <wp:extent cx="5484467" cy="1351696"/>
            <wp:effectExtent l="0" t="0" r="0" b="127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35" cy="13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F93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797207A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2FFB40AD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54ECEAAA" w14:textId="3B8EDBD5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Print purchases order</w:t>
      </w:r>
    </w:p>
    <w:p w14:paraId="1FF34FFB" w14:textId="77777777" w:rsidR="00BA546B" w:rsidRPr="00CF4BCB" w:rsidRDefault="00BA546B" w:rsidP="00BA546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3CE483" wp14:editId="2E172E9D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6D4" w14:textId="42BCAEB8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6E63F96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</w:p>
    <w:p w14:paraId="0B588F8F" w14:textId="39730EF8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6" w:name="_Toc466503235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3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Products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 xml:space="preserve">System </w:t>
      </w:r>
      <w:r w:rsidR="00BA546B" w:rsidRPr="00CF4BCB">
        <w:rPr>
          <w:rFonts w:ascii="EucrosiaUPC" w:hAnsi="EucrosiaUPC" w:cs="EucrosiaUPC"/>
          <w:color w:val="auto"/>
          <w:szCs w:val="32"/>
        </w:rPr>
        <w:t>Sub</w:t>
      </w:r>
      <w:r w:rsidR="00BA546B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BA546B" w:rsidRPr="00CF4BCB">
        <w:rPr>
          <w:rFonts w:ascii="EucrosiaUPC" w:hAnsi="EucrosiaUPC" w:cs="EucrosiaUPC"/>
          <w:color w:val="auto"/>
          <w:szCs w:val="32"/>
        </w:rPr>
        <w:t>System</w:t>
      </w:r>
      <w:bookmarkEnd w:id="16"/>
    </w:p>
    <w:p w14:paraId="3F6286C7" w14:textId="151E2DAE" w:rsidR="00BA546B" w:rsidRPr="00CF4BCB" w:rsidRDefault="00BA546B" w:rsidP="00BA546B">
      <w:pPr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Add new product</w:t>
      </w:r>
      <w:r w:rsidRPr="00CF4BCB">
        <w:rPr>
          <w:rFonts w:ascii="EucrosiaUPC" w:hAnsi="EucrosiaUPC" w:cs="EucrosiaUPC"/>
          <w:lang w:val="en-GB"/>
        </w:rPr>
        <w:br/>
      </w: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EDE989B" wp14:editId="3C9178A8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F47" w14:textId="710A9762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0BEADE67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1D95BA1" w14:textId="673C8CA0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Delete product list</w:t>
      </w:r>
    </w:p>
    <w:p w14:paraId="2DAF9D44" w14:textId="27344217" w:rsidR="00BE27D2" w:rsidRPr="00CF4BCB" w:rsidRDefault="00BA546B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3CE92BC" wp14:editId="0766F429">
            <wp:extent cx="5339900" cy="1787856"/>
            <wp:effectExtent l="0" t="0" r="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"/>
                    <a:stretch/>
                  </pic:blipFill>
                  <pic:spPr bwMode="auto">
                    <a:xfrm>
                      <a:off x="0" y="0"/>
                      <a:ext cx="5349412" cy="179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lang w:val="en-GB"/>
        </w:rPr>
        <w:br/>
      </w:r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4227CCDC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A9D1970" w14:textId="2673D544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Edit product list</w:t>
      </w:r>
    </w:p>
    <w:p w14:paraId="07E5B163" w14:textId="77777777" w:rsidR="00BA546B" w:rsidRPr="00CF4BCB" w:rsidRDefault="00BA546B" w:rsidP="00BA546B">
      <w:pPr>
        <w:ind w:left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92BEAAE" wp14:editId="6330BC3D">
            <wp:extent cx="4568825" cy="15430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"/>
                    <a:stretch/>
                  </pic:blipFill>
                  <pic:spPr bwMode="auto">
                    <a:xfrm>
                      <a:off x="0" y="0"/>
                      <a:ext cx="4579649" cy="154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1557" w14:textId="5FE9CB9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37408B2B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11D2D253" w14:textId="7AF1C25E" w:rsidR="00BA546B" w:rsidRPr="00CF4BCB" w:rsidRDefault="00BA546B" w:rsidP="00BE27D2">
      <w:pPr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Check product stock</w:t>
      </w:r>
    </w:p>
    <w:p w14:paraId="5FDB65D5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0F8771FB" wp14:editId="7D55FA00">
            <wp:extent cx="4324350" cy="1499677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"/>
                    <a:stretch/>
                  </pic:blipFill>
                  <pic:spPr bwMode="auto">
                    <a:xfrm>
                      <a:off x="0" y="0"/>
                      <a:ext cx="4336459" cy="150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D3B1" w14:textId="13B175DB" w:rsidR="00BE27D2" w:rsidRPr="00CF4BCB" w:rsidRDefault="00BE27D2" w:rsidP="000F56A0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5F882369" w14:textId="01E4CE7E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7" w:name="_Toc466503236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Accounting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7"/>
    </w:p>
    <w:p w14:paraId="7B7043AB" w14:textId="6084443B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revenue report and print revenue report</w:t>
      </w:r>
    </w:p>
    <w:p w14:paraId="1CE0E917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670FFD" wp14:editId="33383984">
            <wp:extent cx="4714875" cy="1350838"/>
            <wp:effectExtent l="0" t="0" r="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14" cy="13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578" w14:textId="1AF02881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3D18093C" w14:textId="77777777" w:rsidR="00BE27D2" w:rsidRPr="00CF4BCB" w:rsidRDefault="00BE27D2" w:rsidP="00BA546B">
      <w:pPr>
        <w:rPr>
          <w:rFonts w:ascii="EucrosiaUPC" w:hAnsi="EucrosiaUPC" w:cs="EucrosiaUPC"/>
          <w:lang w:val="en-GB"/>
        </w:rPr>
      </w:pPr>
    </w:p>
    <w:p w14:paraId="66BC4CAF" w14:textId="4D3A7049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expenses report and print expense report</w:t>
      </w:r>
    </w:p>
    <w:p w14:paraId="60D6CB96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EA97CFA" wp14:editId="272C76F6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87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5B5CB446" w14:textId="77777777" w:rsidR="00BA546B" w:rsidRPr="00CF4BCB" w:rsidRDefault="00BA546B" w:rsidP="00BA546B">
      <w:pPr>
        <w:rPr>
          <w:rFonts w:ascii="EucrosiaUPC" w:hAnsi="EucrosiaUPC" w:cs="EucrosiaUPC"/>
          <w:sz w:val="24"/>
          <w:szCs w:val="24"/>
        </w:rPr>
      </w:pPr>
    </w:p>
    <w:p w14:paraId="04C35169" w14:textId="5632C2C4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8" w:name="_Toc466503237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5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Inventory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8"/>
    </w:p>
    <w:p w14:paraId="6AFEB18F" w14:textId="5F63DCC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</w:rPr>
        <w:t>Management product on the shelves</w:t>
      </w:r>
    </w:p>
    <w:p w14:paraId="47EEA75F" w14:textId="040ABDAE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="0032124E">
        <w:rPr>
          <w:rFonts w:ascii="EucrosiaUPC" w:hAnsi="EucrosiaUPC" w:cs="EucrosiaUPC"/>
        </w:rPr>
        <w:t>Add p</w:t>
      </w:r>
      <w:r w:rsidR="00AB67EA">
        <w:rPr>
          <w:rFonts w:ascii="EucrosiaUPC" w:hAnsi="EucrosiaUPC" w:cs="EucrosiaUPC"/>
        </w:rPr>
        <w:t>roduct on s</w:t>
      </w:r>
      <w:r w:rsidRPr="00CF4BCB">
        <w:rPr>
          <w:rFonts w:ascii="EucrosiaUPC" w:hAnsi="EucrosiaUPC" w:cs="EucrosiaUPC"/>
        </w:rPr>
        <w:t>helves</w:t>
      </w:r>
    </w:p>
    <w:p w14:paraId="2997BB0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4A327E7" wp14:editId="5477AD47">
            <wp:extent cx="5045547" cy="1500187"/>
            <wp:effectExtent l="0" t="0" r="3175" b="508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4569" cy="15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2EC4" w14:textId="0F035A18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CC60FB9" w14:textId="57CEF6A4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2 </w:t>
      </w:r>
      <w:r w:rsidR="0032124E">
        <w:rPr>
          <w:rFonts w:ascii="EucrosiaUPC" w:hAnsi="EucrosiaUPC" w:cs="EucrosiaUPC"/>
          <w:szCs w:val="40"/>
        </w:rPr>
        <w:t>Edit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AB67EA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35560154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727C775" wp14:editId="7F50D024">
            <wp:extent cx="5045075" cy="1479567"/>
            <wp:effectExtent l="0" t="0" r="3175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9" cy="1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92F" w14:textId="33B4D74E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1B0FD0F" w14:textId="108BD4D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lastRenderedPageBreak/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3 </w:t>
      </w:r>
      <w:r w:rsidR="0032124E">
        <w:rPr>
          <w:rFonts w:ascii="EucrosiaUPC" w:hAnsi="EucrosiaUPC" w:cs="EucrosiaUPC"/>
          <w:szCs w:val="40"/>
        </w:rPr>
        <w:t>View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32124E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0DE91240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0FD6ACA" wp14:editId="54F6AA83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FFBC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416DE702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04415B0" w14:textId="1366DBF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Check number of p</w:t>
      </w:r>
      <w:r w:rsidRPr="00CF4BCB">
        <w:rPr>
          <w:rFonts w:ascii="EucrosiaUPC" w:hAnsi="EucrosiaUPC" w:cs="EucrosiaUPC"/>
        </w:rPr>
        <w:t>roduct</w:t>
      </w:r>
    </w:p>
    <w:p w14:paraId="3F00D23C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5F84958" wp14:editId="71228211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202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1D8E24B6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1231695" w14:textId="2BD93A1F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Add stock of p</w:t>
      </w:r>
      <w:r w:rsidRPr="00CF4BCB">
        <w:rPr>
          <w:rFonts w:ascii="EucrosiaUPC" w:hAnsi="EucrosiaUPC" w:cs="EucrosiaUPC"/>
        </w:rPr>
        <w:t>roduct</w:t>
      </w:r>
    </w:p>
    <w:p w14:paraId="6A26425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3E4C2DB" wp14:editId="0A142EFE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CA87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8CD143F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E8E97A4" w14:textId="0F7FDD33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Edit stock of p</w:t>
      </w:r>
      <w:r w:rsidRPr="00CF4BCB">
        <w:rPr>
          <w:rFonts w:ascii="EucrosiaUPC" w:hAnsi="EucrosiaUPC" w:cs="EucrosiaUPC"/>
        </w:rPr>
        <w:t>roduct</w:t>
      </w:r>
      <w:r w:rsidRPr="00CF4BCB">
        <w:rPr>
          <w:rFonts w:ascii="EucrosiaUPC" w:hAnsi="EucrosiaUPC" w:cs="EucrosiaUPC"/>
          <w:noProof/>
          <w:cs/>
        </w:rPr>
        <w:t xml:space="preserve">  </w:t>
      </w:r>
    </w:p>
    <w:p w14:paraId="4F5C57DA" w14:textId="77777777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435B7B2C" wp14:editId="279129F7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640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135C0A13" w14:textId="77777777" w:rsidR="00BA546B" w:rsidRPr="00CF4BCB" w:rsidRDefault="00BA546B" w:rsidP="00E8736A">
      <w:pPr>
        <w:jc w:val="right"/>
        <w:rPr>
          <w:rFonts w:ascii="EucrosiaUPC" w:hAnsi="EucrosiaUPC" w:cs="EucrosiaUPC"/>
        </w:rPr>
      </w:pPr>
    </w:p>
    <w:p w14:paraId="5416C996" w14:textId="56A624C1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9" w:name="_Toc466503238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6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Staff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9"/>
    </w:p>
    <w:p w14:paraId="2610211E" w14:textId="472F4171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new employee details</w:t>
      </w:r>
    </w:p>
    <w:p w14:paraId="53D34EEC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305AC62" wp14:editId="6BB31F10">
            <wp:extent cx="5731510" cy="157162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91A" w14:textId="02B78A6C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67D3B84" w14:textId="39BE7F4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Edit employee details</w:t>
      </w:r>
    </w:p>
    <w:p w14:paraId="2D610A5A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1BBA57E" wp14:editId="26C8B635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319" w14:textId="5A4DF128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33E08AB" w14:textId="70D887FD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employee details</w:t>
      </w:r>
    </w:p>
    <w:p w14:paraId="4DDF3634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D02C426" wp14:editId="6E2BEF25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12A" w14:textId="7B2983F0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397384E0" w14:textId="682FF5C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Change permission of employees</w:t>
      </w:r>
    </w:p>
    <w:p w14:paraId="1FBD5EFE" w14:textId="77777777" w:rsidR="00BA546B" w:rsidRPr="00CF4BCB" w:rsidRDefault="00BA546B" w:rsidP="00BA546B">
      <w:pPr>
        <w:ind w:firstLine="720"/>
        <w:rPr>
          <w:rFonts w:ascii="EucrosiaUPC" w:hAnsi="EucrosiaUPC" w:cs="EucrosiaUPC"/>
          <w:b/>
          <w:bCs/>
          <w:lang w:val="en-GB"/>
        </w:rPr>
      </w:pPr>
      <w:r w:rsidRPr="00CF4BCB">
        <w:rPr>
          <w:rFonts w:ascii="EucrosiaUPC" w:hAnsi="EucrosiaUPC" w:cs="EucrosiaUPC"/>
          <w:b/>
          <w:bCs/>
          <w:noProof/>
        </w:rPr>
        <w:drawing>
          <wp:inline distT="0" distB="0" distL="0" distR="0" wp14:anchorId="26825CB3" wp14:editId="722AF50C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3C7" w14:textId="36658C3B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50CAB397" w14:textId="3F9AB0CA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20" w:name="_Toc466503239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7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Report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20"/>
    </w:p>
    <w:p w14:paraId="301F31B6" w14:textId="383C3AA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daily sales report and Print daily sale report</w:t>
      </w:r>
    </w:p>
    <w:p w14:paraId="37C2DF9F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067693C" wp14:editId="3A3CD97F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D16" w14:textId="7CE9CE99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4A099BB2" w14:textId="77777777" w:rsidR="00BA546B" w:rsidRPr="00CF4BCB" w:rsidRDefault="00BA546B" w:rsidP="00BA546B">
      <w:pPr>
        <w:rPr>
          <w:rFonts w:ascii="EucrosiaUPC" w:hAnsi="EucrosiaUPC" w:cs="EucrosiaUPC"/>
        </w:rPr>
      </w:pPr>
    </w:p>
    <w:p w14:paraId="6DA6D9B2" w14:textId="68F818B2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monthly sales report and Print monthly sale report</w:t>
      </w:r>
    </w:p>
    <w:p w14:paraId="34FA804B" w14:textId="77777777" w:rsidR="00BA546B" w:rsidRPr="00CF4BCB" w:rsidRDefault="00BA546B" w:rsidP="00BA546B">
      <w:pPr>
        <w:ind w:left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B70A78A" wp14:editId="3BD8412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B6E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9189631" w14:textId="77777777" w:rsidR="00BA546B" w:rsidRPr="00CF4BCB" w:rsidRDefault="00BA546B" w:rsidP="00E8736A">
      <w:pPr>
        <w:jc w:val="right"/>
        <w:rPr>
          <w:rFonts w:ascii="EucrosiaUPC" w:hAnsi="EucrosiaUPC" w:cs="EucrosiaUPC"/>
        </w:rPr>
      </w:pPr>
    </w:p>
    <w:p w14:paraId="0F467A38" w14:textId="190F811B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annual sales report and Print annual sale report</w:t>
      </w:r>
    </w:p>
    <w:p w14:paraId="1DCB7476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24793AF" wp14:editId="3EF994B7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E76" w14:textId="77777777" w:rsidR="00476CCF" w:rsidRPr="00CF4BCB" w:rsidRDefault="00476CCF" w:rsidP="00476CCF">
      <w:pPr>
        <w:rPr>
          <w:rFonts w:ascii="EucrosiaUPC" w:hAnsi="EucrosiaUPC" w:cs="EucrosiaUPC"/>
          <w:lang w:val="en-GB"/>
        </w:rPr>
      </w:pPr>
    </w:p>
    <w:p w14:paraId="666F2122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2D897CB" w14:textId="77777777" w:rsidR="00BA546B" w:rsidRPr="00CF4BCB" w:rsidRDefault="00BA546B" w:rsidP="00E8736A">
      <w:pPr>
        <w:jc w:val="right"/>
        <w:rPr>
          <w:rFonts w:ascii="EucrosiaUPC" w:hAnsi="EucrosiaUPC" w:cs="EucrosiaUPC"/>
          <w:lang w:val="en-GB"/>
        </w:rPr>
      </w:pPr>
    </w:p>
    <w:p w14:paraId="4A43F5F3" w14:textId="77777777" w:rsidR="00BA546B" w:rsidRPr="00CF4BCB" w:rsidRDefault="00BA546B" w:rsidP="00476CCF">
      <w:pPr>
        <w:rPr>
          <w:rFonts w:ascii="EucrosiaUPC" w:hAnsi="EucrosiaUPC" w:cs="EucrosiaUPC"/>
          <w:lang w:val="en-GB"/>
        </w:rPr>
      </w:pPr>
    </w:p>
    <w:p w14:paraId="6B89C05B" w14:textId="77777777" w:rsidR="00BA546B" w:rsidRPr="00CF4BCB" w:rsidRDefault="00BA546B" w:rsidP="00476CCF">
      <w:pPr>
        <w:rPr>
          <w:rFonts w:ascii="EucrosiaUPC" w:hAnsi="EucrosiaUPC" w:cs="EucrosiaUPC"/>
        </w:rPr>
      </w:pPr>
    </w:p>
    <w:p w14:paraId="09AF9A53" w14:textId="52EE71DF" w:rsidR="00120E53" w:rsidRPr="00CF4BCB" w:rsidRDefault="00120E53" w:rsidP="00120E53">
      <w:pPr>
        <w:pStyle w:val="2"/>
        <w:ind w:firstLine="284"/>
        <w:rPr>
          <w:rFonts w:ascii="EucrosiaUPC" w:hAnsi="EucrosiaUPC" w:cs="EucrosiaUPC"/>
          <w:lang w:val="en-GB"/>
        </w:rPr>
      </w:pPr>
      <w:bookmarkStart w:id="21" w:name="_Toc466503240"/>
      <w:r w:rsidRPr="00CF4BCB">
        <w:rPr>
          <w:rFonts w:ascii="EucrosiaUPC" w:hAnsi="EucrosiaUPC" w:cs="EucrosiaUPC"/>
          <w:lang w:val="en-GB"/>
        </w:rPr>
        <w:lastRenderedPageBreak/>
        <w:t>4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2 Entity Class Model</w:t>
      </w:r>
      <w:bookmarkEnd w:id="21"/>
      <w:r w:rsidRPr="00CF4BCB">
        <w:rPr>
          <w:rFonts w:ascii="EucrosiaUPC" w:hAnsi="EucrosiaUPC" w:cs="EucrosiaUPC"/>
          <w:lang w:val="en-GB"/>
        </w:rPr>
        <w:t xml:space="preserve"> </w:t>
      </w:r>
    </w:p>
    <w:p w14:paraId="59B18DD3" w14:textId="3C48FF84" w:rsidR="00AB5E45" w:rsidRPr="00CF4BCB" w:rsidRDefault="00120E53" w:rsidP="00AB5E45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 xml:space="preserve">Then, a set of conceptual entity and data model is described by 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sz w:val="32"/>
          <w:szCs w:val="32"/>
          <w:lang w:val="en-GB"/>
        </w:rPr>
        <w:t>Entity Class Diagram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”. </w:t>
      </w:r>
      <w:r w:rsidR="00E8736A"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      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relationship between each entity class must be specified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</w:p>
    <w:p w14:paraId="577F4B9C" w14:textId="77777777" w:rsidR="00AB5E45" w:rsidRPr="00CF4BCB" w:rsidRDefault="00AB5E45" w:rsidP="00AB5E45">
      <w:pPr>
        <w:pStyle w:val="a4"/>
        <w:ind w:firstLine="284"/>
        <w:rPr>
          <w:rFonts w:ascii="EucrosiaUPC" w:hAnsi="EucrosiaUPC" w:cs="EucrosiaUPC"/>
          <w:sz w:val="16"/>
          <w:szCs w:val="16"/>
          <w:lang w:val="en-GB"/>
        </w:rPr>
      </w:pPr>
    </w:p>
    <w:p w14:paraId="42F54545" w14:textId="77777777" w:rsidR="00AB5E45" w:rsidRPr="00CF4BCB" w:rsidRDefault="00AB5E45" w:rsidP="00E8736A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</w:p>
    <w:p w14:paraId="2D311ED5" w14:textId="5CD9AE04" w:rsidR="00BA546B" w:rsidRPr="00CF4BCB" w:rsidRDefault="00AB5E45" w:rsidP="000F56A0">
      <w:pPr>
        <w:pStyle w:val="a4"/>
        <w:ind w:left="-284" w:hanging="851"/>
        <w:jc w:val="center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827F285" wp14:editId="7F8F9933">
            <wp:extent cx="7083425" cy="3553460"/>
            <wp:effectExtent l="0" t="0" r="3175" b="8890"/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415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7FA3F43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0659D71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F9C65F7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E0096CF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27A67A7D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8B5C77B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0B28AC2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C81FC7B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1BFE9E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2A7C257F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77B73AEC" w14:textId="250E29A3" w:rsidR="00AB5E45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548E26EC" w14:textId="366414AD" w:rsidR="00A33063" w:rsidRPr="00CF4BCB" w:rsidRDefault="00A33063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B5C5C0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441906D" w14:textId="77777777" w:rsidR="004D1A3A" w:rsidRPr="00CF4BCB" w:rsidRDefault="00E579AD" w:rsidP="004D1A3A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2" w:name="_Toc466503241"/>
      <w:r w:rsidRPr="00CF4BCB">
        <w:rPr>
          <w:rFonts w:ascii="EucrosiaUPC" w:hAnsi="EucrosiaUPC" w:cs="EucrosiaUPC"/>
          <w:szCs w:val="32"/>
          <w:lang w:val="en-GB"/>
        </w:rPr>
        <w:lastRenderedPageBreak/>
        <w:t>System Behaviour Model</w:t>
      </w:r>
      <w:bookmarkStart w:id="23" w:name="_Toc466503242"/>
      <w:bookmarkEnd w:id="22"/>
    </w:p>
    <w:p w14:paraId="5AF70C3E" w14:textId="167ADC87" w:rsidR="004D1A3A" w:rsidRDefault="004D1A3A" w:rsidP="004D1A3A">
      <w:pPr>
        <w:ind w:firstLine="36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This section should describe the system behaviour by using a sequence diagram</w:t>
      </w:r>
      <w:r w:rsidRPr="00CF4BCB">
        <w:rPr>
          <w:rFonts w:ascii="EucrosiaUPC" w:hAnsi="EucrosiaUPC" w:cs="EucrosiaUPC"/>
          <w:cs/>
          <w:lang w:val="en-GB"/>
        </w:rPr>
        <w:t xml:space="preserve">.  </w:t>
      </w:r>
      <w:r w:rsidRPr="00CF4BCB">
        <w:rPr>
          <w:rFonts w:ascii="EucrosiaUPC" w:hAnsi="EucrosiaUPC" w:cs="EucrosiaUPC"/>
          <w:lang w:val="en-GB"/>
        </w:rPr>
        <w:t>This diagram must demonstrate the interaction among objects of the system in time sequence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objects and classes involved the scenario are depicted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scenario representing the system behaviour or functionality is demonstrated by the sequence of messages exchanged between the objects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</w:p>
    <w:p w14:paraId="026AE71C" w14:textId="77777777" w:rsidR="00C33EF5" w:rsidRPr="00CF4BCB" w:rsidRDefault="00C33EF5" w:rsidP="004D1A3A">
      <w:pPr>
        <w:ind w:firstLine="360"/>
        <w:rPr>
          <w:rFonts w:ascii="EucrosiaUPC" w:hAnsi="EucrosiaUPC" w:cs="EucrosiaUPC"/>
          <w:lang w:val="en-GB"/>
        </w:rPr>
      </w:pPr>
    </w:p>
    <w:p w14:paraId="31427E56" w14:textId="77777777" w:rsidR="00AB5E45" w:rsidRPr="00CF4BCB" w:rsidRDefault="00AB5E45" w:rsidP="004D1A3A">
      <w:pPr>
        <w:ind w:firstLine="360"/>
        <w:rPr>
          <w:rFonts w:ascii="EucrosiaUPC" w:hAnsi="EucrosiaUPC" w:cs="EucrosiaUPC"/>
          <w:lang w:val="en-GB"/>
        </w:rPr>
      </w:pPr>
    </w:p>
    <w:p w14:paraId="117916B0" w14:textId="424E8FFF" w:rsidR="00E579AD" w:rsidRPr="00CF4BCB" w:rsidRDefault="00E579AD" w:rsidP="00AB5E45">
      <w:pPr>
        <w:pStyle w:val="2"/>
        <w:ind w:firstLine="426"/>
        <w:rPr>
          <w:rFonts w:ascii="EucrosiaUPC" w:hAnsi="EucrosiaUPC" w:cs="EucrosiaUPC"/>
          <w:u w:val="single"/>
          <w:lang w:val="en-GB"/>
        </w:rPr>
      </w:pPr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sale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3"/>
    </w:p>
    <w:p w14:paraId="6D6814A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sale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91E9407" w14:textId="77777777" w:rsidR="00AB5E45" w:rsidRPr="00CF4BCB" w:rsidRDefault="00AB5E45" w:rsidP="00AB5E45">
      <w:pPr>
        <w:pStyle w:val="a4"/>
        <w:ind w:left="720"/>
        <w:rPr>
          <w:rFonts w:ascii="EucrosiaUPC" w:hAnsi="EucrosiaUPC" w:cs="EucrosiaUPC"/>
          <w:b/>
          <w:bCs/>
          <w:sz w:val="16"/>
          <w:szCs w:val="16"/>
        </w:rPr>
      </w:pPr>
    </w:p>
    <w:p w14:paraId="4CEC7B9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274F447A" w14:textId="77777777" w:rsidR="00E579AD" w:rsidRPr="00CF4BCB" w:rsidRDefault="00E579AD" w:rsidP="00866F95">
      <w:pPr>
        <w:pStyle w:val="a4"/>
        <w:ind w:firstLine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5F6FD8C2" w:rsidR="00E579AD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60DB84C2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ED6C2FF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4" w:name="_Toc46650324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4"/>
    </w:p>
    <w:p w14:paraId="0003795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UC120</w:t>
      </w:r>
      <w:r w:rsidRPr="00CF4BCB">
        <w:rPr>
          <w:rFonts w:ascii="EucrosiaUPC" w:hAnsi="EucrosiaUPC" w:cs="EucrosiaUPC"/>
          <w:szCs w:val="22"/>
          <w:cs/>
        </w:rPr>
        <w:t xml:space="preserve">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F8EDC1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028D1300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03E19FB5" w14:textId="226AB617" w:rsidR="00E579AD" w:rsidRPr="00CF4BCB" w:rsidRDefault="00E579AD" w:rsidP="00AB5E4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247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01B88F61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9863734" w14:textId="09CEB904" w:rsidR="00E579AD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A9C866C" w14:textId="77777777" w:rsidR="00A33063" w:rsidRPr="00CF4BCB" w:rsidRDefault="00A33063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3D00AF34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5" w:name="_Toc466503244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5"/>
    </w:p>
    <w:p w14:paraId="5E4E2FDC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A266687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788F002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2106EF2E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473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221284F7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751E5EC" w14:textId="77777777" w:rsidR="000F56A0" w:rsidRPr="00CF4BCB" w:rsidRDefault="000F56A0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B83B59F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6DB6FF3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6" w:name="_Toc46650324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Save orders to database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6"/>
    </w:p>
    <w:p w14:paraId="6B62994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Save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38408F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409F87D2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32A585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BDD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4A8B94F0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7DD8FC8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9E1C84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F95E696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04BBC50A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7" w:name="_Toc46650324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7"/>
    </w:p>
    <w:p w14:paraId="3282BB1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C51475D" w14:textId="77777777" w:rsidR="00E579AD" w:rsidRPr="00CF4BCB" w:rsidRDefault="00E579AD" w:rsidP="00AB5E4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9B2D" w14:textId="77777777" w:rsidR="00AB5E45" w:rsidRPr="00CF4BCB" w:rsidRDefault="00AB5E45" w:rsidP="00AB5E45">
      <w:pPr>
        <w:pStyle w:val="a4"/>
        <w:ind w:right="-472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BEE59F6" w14:textId="77777777" w:rsidR="000F56A0" w:rsidRPr="00CF4BCB" w:rsidRDefault="000F56A0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52B8FFB" w14:textId="66B7D7E6" w:rsidR="00E579AD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633F57D0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8" w:name="_Toc46650324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purchases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8"/>
    </w:p>
    <w:p w14:paraId="1018B948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purchases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050BD9D" w14:textId="579CA7FA" w:rsidR="00AB5E45" w:rsidRPr="00CF4BCB" w:rsidRDefault="00E579AD" w:rsidP="00AB5E45">
      <w:pPr>
        <w:pStyle w:val="a4"/>
        <w:ind w:right="-46" w:firstLine="284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F88B628" w14:textId="77777777" w:rsidR="00E579AD" w:rsidRPr="00CF4BCB" w:rsidRDefault="00E579AD" w:rsidP="00AB5E45">
      <w:pPr>
        <w:pStyle w:val="a4"/>
        <w:ind w:left="142" w:firstLine="578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AC0DC72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3D5D8EE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2F1DCD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090A7F4C" w14:textId="77777777" w:rsidR="0080183B" w:rsidRPr="00CF4BCB" w:rsidRDefault="0080183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2DF0024C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B94DD4C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9" w:name="_Toc46650324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9"/>
    </w:p>
    <w:p w14:paraId="48FA959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BA8898F" w14:textId="77777777" w:rsidR="00AB5E45" w:rsidRPr="00CF4BCB" w:rsidRDefault="00E579AD" w:rsidP="00AB5E45">
      <w:pPr>
        <w:pStyle w:val="a4"/>
        <w:ind w:right="-46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087623D5" w14:textId="0BB21FAC" w:rsidR="00AB5E45" w:rsidRPr="00CF4BCB" w:rsidRDefault="00AB5E45" w:rsidP="00AB5E45">
      <w:pPr>
        <w:pStyle w:val="a4"/>
        <w:ind w:right="-46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0496166" w14:textId="77777777" w:rsidR="00E579AD" w:rsidRPr="00CF4BCB" w:rsidRDefault="00E579AD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1FE1A4A" w14:textId="77777777" w:rsidR="000F56A0" w:rsidRPr="00CF4BCB" w:rsidRDefault="000F56A0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A2A71F4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96266B2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30" w:name="_Toc46650324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Print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0"/>
    </w:p>
    <w:p w14:paraId="0F0A9854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749690A" w14:textId="77777777" w:rsidR="00AB5E45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48283F1" w14:textId="77777777" w:rsidR="00E579AD" w:rsidRPr="00CF4BCB" w:rsidRDefault="00E579AD" w:rsidP="00AB5E4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E0C7B95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4625AD5" w14:textId="77777777" w:rsidR="00E579AD" w:rsidRPr="00CF4BCB" w:rsidRDefault="00E579AD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C4380CF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1" w:name="_Toc46650325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1"/>
    </w:p>
    <w:p w14:paraId="34B1607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product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FCACF0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3CE71DA" w14:textId="57AE8218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5CC1B3AD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F26CADF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C43869C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71F269A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2" w:name="_Toc46650325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2"/>
    </w:p>
    <w:p w14:paraId="7BCBDAA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36781C7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568FE7F2" w14:textId="74EA82E9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63AD19C1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E5B87B9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872977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F290F6A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54119EC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D8C1FFE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73B42205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08A1658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E6977D3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9C2206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3" w:name="_Toc46650325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3"/>
    </w:p>
    <w:p w14:paraId="5762FCE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19B88D3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6DCE789" w14:textId="77777777" w:rsidR="00FA2905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EDD" w14:textId="5CDAB786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  <w:r w:rsidR="00E579AD" w:rsidRPr="00CF4BCB">
        <w:rPr>
          <w:rFonts w:ascii="EucrosiaUPC" w:hAnsi="EucrosiaUPC" w:cs="EucrosiaUPC"/>
          <w:sz w:val="32"/>
          <w:szCs w:val="32"/>
        </w:rPr>
        <w:br/>
      </w:r>
    </w:p>
    <w:p w14:paraId="759006EE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9E1D6E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3142F71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4" w:name="_Toc46650325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product stock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4"/>
    </w:p>
    <w:p w14:paraId="3016F884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Check product stock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6CF3DE" w14:textId="153EFB39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3BE" w14:textId="1DCB245E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16D4621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3881B7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ED51250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F2C4FD2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1FEED15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642B3A14" w14:textId="77777777" w:rsidR="00FA2905" w:rsidRPr="00CF4BCB" w:rsidRDefault="00FA2905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CC4E3E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5" w:name="_Toc46650325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revenue report and print revenue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5"/>
    </w:p>
    <w:p w14:paraId="5867E7F0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F264831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825BF7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44B20F64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2539C5EB" w14:textId="3E624DBD" w:rsidR="00E579AD" w:rsidRPr="00CF4BCB" w:rsidRDefault="00E579AD" w:rsidP="00FA290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C4D2B58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346A992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6" w:name="_Toc46650325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expense report and print expense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6"/>
    </w:p>
    <w:p w14:paraId="7881F2EF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47A0F36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51BA81" w14:textId="08BECF71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7F8" w14:textId="3075CF8D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7CE49935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66CAE1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7" w:name="_Toc46650325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7"/>
    </w:p>
    <w:p w14:paraId="6D8A2F62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260AB23" w14:textId="6948C78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105FAEB" wp14:editId="56AB3FE1">
            <wp:extent cx="4832863" cy="2893325"/>
            <wp:effectExtent l="0" t="0" r="0" b="254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"/>
                    <a:stretch/>
                  </pic:blipFill>
                  <pic:spPr bwMode="auto">
                    <a:xfrm>
                      <a:off x="0" y="0"/>
                      <a:ext cx="4837851" cy="28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F949" w14:textId="3F645A26" w:rsidR="0080183B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07E336AE" w14:textId="77777777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166C6D5" w14:textId="77777777" w:rsidR="000F56A0" w:rsidRPr="00CF4BCB" w:rsidRDefault="000F56A0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5E0C34F7" w14:textId="77777777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F47ECD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8" w:name="_Toc46650325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8"/>
    </w:p>
    <w:p w14:paraId="06B62BE2" w14:textId="77777777" w:rsidR="00FA2905" w:rsidRPr="00CF4BCB" w:rsidRDefault="00E579AD" w:rsidP="00FA290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5556A24" w14:textId="15BE2C1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A8E0936" wp14:editId="465D41C6">
            <wp:extent cx="4676140" cy="2797791"/>
            <wp:effectExtent l="0" t="0" r="0" b="3175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7"/>
                    <a:stretch/>
                  </pic:blipFill>
                  <pic:spPr bwMode="auto">
                    <a:xfrm>
                      <a:off x="0" y="0"/>
                      <a:ext cx="4681827" cy="280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254B" w14:textId="6505C92B" w:rsidR="00CF4BCB" w:rsidRPr="00CF4BCB" w:rsidRDefault="00FA2905" w:rsidP="00CF4BCB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8D5BAD9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9" w:name="_Toc46650325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View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9"/>
    </w:p>
    <w:p w14:paraId="431B7A0B" w14:textId="77777777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A6DF385" w14:textId="1025CC7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5CFA1D9C" wp14:editId="219FA42B">
            <wp:extent cx="5067075" cy="3070225"/>
            <wp:effectExtent l="0" t="0" r="0" b="0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"/>
                    <a:stretch/>
                  </pic:blipFill>
                  <pic:spPr bwMode="auto">
                    <a:xfrm>
                      <a:off x="0" y="0"/>
                      <a:ext cx="5071340" cy="3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7516E" w14:textId="284D83C5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0C4F62E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85A5B0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3B9D37C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0" w:name="_Toc46650325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Number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0"/>
    </w:p>
    <w:p w14:paraId="45F0F3E0" w14:textId="6BDA5EE9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Check </w:t>
      </w:r>
      <w:r w:rsidR="0032124E">
        <w:rPr>
          <w:rFonts w:ascii="EucrosiaUPC" w:hAnsi="EucrosiaUPC" w:cs="EucrosiaUPC"/>
          <w:b/>
          <w:bCs/>
          <w:sz w:val="32"/>
          <w:szCs w:val="32"/>
        </w:rPr>
        <w:t>n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umber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97136BE" w14:textId="524A41E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2EBA78C" wp14:editId="6C40255B">
            <wp:extent cx="4821231" cy="2879678"/>
            <wp:effectExtent l="0" t="0" r="0" b="0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5"/>
                    <a:stretch/>
                  </pic:blipFill>
                  <pic:spPr bwMode="auto">
                    <a:xfrm>
                      <a:off x="0" y="0"/>
                      <a:ext cx="4868712" cy="290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7E07" w14:textId="05CE594A" w:rsidR="00924406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362DAE7D" w14:textId="77777777" w:rsidR="00CF4BCB" w:rsidRPr="00CF4BCB" w:rsidRDefault="00CF4BCB" w:rsidP="00CF4BCB">
      <w:pPr>
        <w:pStyle w:val="a4"/>
        <w:rPr>
          <w:rFonts w:ascii="EucrosiaUPC" w:hAnsi="EucrosiaUPC" w:cs="EucrosiaUPC"/>
          <w:sz w:val="24"/>
          <w:szCs w:val="24"/>
        </w:rPr>
      </w:pPr>
    </w:p>
    <w:p w14:paraId="274DD70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1" w:name="_Toc46650326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1"/>
    </w:p>
    <w:p w14:paraId="703E6C92" w14:textId="5A7DA25D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Add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320B1B8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5D81F1E" w14:textId="5130558E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8B1106B" wp14:editId="040B220A">
            <wp:extent cx="5015320" cy="3070746"/>
            <wp:effectExtent l="0" t="0" r="0" b="0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5023680" cy="30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916D" w14:textId="464F15E8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63083FA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849E0A0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6F2E81F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2" w:name="_Toc46650326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2"/>
    </w:p>
    <w:p w14:paraId="663C9FD1" w14:textId="62D54948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Edit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8CDE782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3ECC1308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CB9A2D4" wp14:editId="4D7A942B">
            <wp:extent cx="4916153" cy="3016156"/>
            <wp:effectExtent l="0" t="0" r="0" b="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"/>
                    <a:stretch/>
                  </pic:blipFill>
                  <pic:spPr bwMode="auto">
                    <a:xfrm>
                      <a:off x="0" y="0"/>
                      <a:ext cx="4921459" cy="30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2624" w14:textId="3006490E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79995623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24"/>
          <w:szCs w:val="24"/>
        </w:rPr>
      </w:pPr>
    </w:p>
    <w:p w14:paraId="3602E848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3" w:name="_Toc46650326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3"/>
    </w:p>
    <w:p w14:paraId="2895EBD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DD7402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A85A792" w14:textId="77777777" w:rsidR="00E579AD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2E3" w14:textId="4DB5F87D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590AB3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CB63D22" w14:textId="77777777" w:rsidR="00A15350" w:rsidRPr="00CF4BCB" w:rsidRDefault="00A15350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470BD7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B87C3D7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4" w:name="_Toc46650326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4"/>
    </w:p>
    <w:p w14:paraId="3270E07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827FF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7401C4" w14:textId="77777777" w:rsidR="00924406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7B3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C479B76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223B40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EBEC9F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71A869EA" w14:textId="77777777" w:rsidR="00CF4BCB" w:rsidRDefault="00CF4BCB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5EF5F3D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5" w:name="_Toc46650326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5"/>
    </w:p>
    <w:p w14:paraId="6B25716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F7A604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67CC993" w14:textId="77777777" w:rsidR="00E579AD" w:rsidRPr="00CF4BCB" w:rsidRDefault="00E579AD" w:rsidP="00A15350">
      <w:pPr>
        <w:pStyle w:val="a4"/>
        <w:ind w:left="28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AE5" w14:textId="4910233F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0B250241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65414E6" w14:textId="77777777" w:rsidR="00A15350" w:rsidRPr="00CF4BCB" w:rsidRDefault="00A15350" w:rsidP="00A15350">
      <w:pPr>
        <w:pStyle w:val="a4"/>
        <w:ind w:left="142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2A3C5A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AB776B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6" w:name="_Toc46650326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Change permission of employees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6"/>
    </w:p>
    <w:p w14:paraId="7B52A5D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Change permission of employees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FA12FC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B22FDC" w14:textId="18DCD6EB" w:rsidR="00E579AD" w:rsidRPr="00CF4BCB" w:rsidRDefault="00E579AD" w:rsidP="00A15350">
      <w:pPr>
        <w:pStyle w:val="a4"/>
        <w:ind w:left="426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D75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812597F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B2DC10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553D4B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C14EF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AE2C84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7" w:name="_Toc46650326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daily sales report and print daily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7"/>
    </w:p>
    <w:p w14:paraId="792A8FA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6776F4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D5F286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301644" wp14:editId="2C8B0D80">
            <wp:extent cx="5949394" cy="2514617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99" cy="25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D71" w14:textId="10EA7542" w:rsidR="00E579AD" w:rsidRPr="00CF4BCB" w:rsidRDefault="00924406" w:rsidP="007367CF">
      <w:pPr>
        <w:pStyle w:val="a4"/>
        <w:ind w:left="720" w:right="95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DA11C0D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405F87B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1EE4EB0" w14:textId="30C32D7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8" w:name="_Toc46650326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</w:t>
      </w:r>
      <w:r w:rsidR="0087725E" w:rsidRPr="00CF4BCB">
        <w:rPr>
          <w:rFonts w:ascii="EucrosiaUPC" w:hAnsi="EucrosiaUPC" w:cs="EucrosiaUPC"/>
          <w:u w:val="single"/>
          <w:lang w:val="en-GB"/>
        </w:rPr>
        <w:t>reate monthly sales report and p</w:t>
      </w:r>
      <w:r w:rsidRPr="00CF4BCB">
        <w:rPr>
          <w:rFonts w:ascii="EucrosiaUPC" w:hAnsi="EucrosiaUPC" w:cs="EucrosiaUPC"/>
          <w:u w:val="single"/>
          <w:lang w:val="en-GB"/>
        </w:rPr>
        <w:t>rint monthly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8"/>
    </w:p>
    <w:p w14:paraId="3E4D973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70BFA8" w14:textId="77777777" w:rsidR="007367CF" w:rsidRPr="00CF4BCB" w:rsidRDefault="007367CF" w:rsidP="0098288A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1AE2A2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6F4" w14:textId="77777777" w:rsidR="007367CF" w:rsidRPr="00CF4BCB" w:rsidRDefault="007367CF" w:rsidP="007367CF">
      <w:pPr>
        <w:pStyle w:val="a4"/>
        <w:ind w:left="720" w:right="-46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8757483" w14:textId="77777777" w:rsidR="007367CF" w:rsidRPr="00CF4BCB" w:rsidRDefault="007367CF" w:rsidP="00CF4BCB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418C8690" w14:textId="3F4CBAB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9" w:name="_Toc46650326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="0087725E" w:rsidRPr="00CF4BCB">
        <w:rPr>
          <w:rFonts w:ascii="EucrosiaUPC" w:hAnsi="EucrosiaUPC" w:cs="EucrosiaUPC"/>
          <w:u w:val="single"/>
          <w:lang w:val="en-GB"/>
        </w:rPr>
        <w:t>Create annual sales report and p</w:t>
      </w:r>
      <w:r w:rsidRPr="00CF4BCB">
        <w:rPr>
          <w:rFonts w:ascii="EucrosiaUPC" w:hAnsi="EucrosiaUPC" w:cs="EucrosiaUPC"/>
          <w:u w:val="single"/>
          <w:lang w:val="en-GB"/>
        </w:rPr>
        <w:t>rint annual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9"/>
    </w:p>
    <w:p w14:paraId="47130AB1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3C87FA" w14:textId="77777777" w:rsidR="007367CF" w:rsidRPr="00CF4BCB" w:rsidRDefault="007367CF" w:rsidP="007367CF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08E13F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7C784B1" wp14:editId="0536FF82">
            <wp:extent cx="5928280" cy="2505693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89" cy="25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32" w14:textId="77777777" w:rsidR="007367CF" w:rsidRPr="00CF4BCB" w:rsidRDefault="007367CF" w:rsidP="007367CF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5A111F9" w14:textId="77777777" w:rsidR="00E579AD" w:rsidRPr="00CF4BCB" w:rsidRDefault="00E579AD" w:rsidP="007367CF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F3B411E" w14:textId="77777777" w:rsidR="00E579AD" w:rsidRPr="00CF4BCB" w:rsidRDefault="00E579AD" w:rsidP="00866F95">
      <w:pPr>
        <w:pStyle w:val="a4"/>
        <w:tabs>
          <w:tab w:val="left" w:pos="1324"/>
        </w:tabs>
        <w:jc w:val="both"/>
        <w:rPr>
          <w:rFonts w:ascii="EucrosiaUPC" w:hAnsi="EucrosiaUPC" w:cs="EucrosiaUPC"/>
          <w:bCs/>
          <w:sz w:val="32"/>
          <w:szCs w:val="32"/>
        </w:rPr>
      </w:pPr>
    </w:p>
    <w:p w14:paraId="0F3DF691" w14:textId="77777777" w:rsidR="00E579AD" w:rsidRPr="00CF4BCB" w:rsidRDefault="00E579AD" w:rsidP="00866F95">
      <w:pPr>
        <w:rPr>
          <w:rFonts w:ascii="EucrosiaUPC" w:hAnsi="EucrosiaUPC" w:cs="EucrosiaUPC"/>
        </w:rPr>
      </w:pPr>
    </w:p>
    <w:p w14:paraId="51F09411" w14:textId="340C0ADF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3B5A553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A9423B0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029FC2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F247253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</w:p>
    <w:p w14:paraId="0EBE2A2B" w14:textId="77777777" w:rsidR="00CF4BCB" w:rsidRPr="00CF4BCB" w:rsidRDefault="00CF4BCB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</w:p>
    <w:sectPr w:rsidR="00CF4BCB" w:rsidRPr="00CF4BCB" w:rsidSect="00E077F3">
      <w:footerReference w:type="default" r:id="rId77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748FE" w14:textId="77777777" w:rsidR="0076350C" w:rsidRDefault="0076350C" w:rsidP="00013330">
      <w:r>
        <w:separator/>
      </w:r>
    </w:p>
  </w:endnote>
  <w:endnote w:type="continuationSeparator" w:id="0">
    <w:p w14:paraId="4F58117E" w14:textId="77777777" w:rsidR="0076350C" w:rsidRDefault="0076350C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Leelawadee UI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SarabunPSK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ucrosiaUPC">
    <w:altName w:val="TH SarabunPSK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68"/>
      <w:gridCol w:w="4955"/>
    </w:tblGrid>
    <w:tr w:rsidR="00A33063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A33063" w:rsidRDefault="00A33063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A33063" w:rsidRDefault="00A33063">
          <w:pPr>
            <w:pStyle w:val="a6"/>
            <w:jc w:val="right"/>
            <w:rPr>
              <w:caps/>
              <w:sz w:val="18"/>
            </w:rPr>
          </w:pPr>
        </w:p>
      </w:tc>
    </w:tr>
    <w:tr w:rsidR="00A33063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 w:val="18"/>
            <w:szCs w:val="18"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056B986A" w:rsidR="00A33063" w:rsidRDefault="00A33063">
              <w:pPr>
                <w:pStyle w:val="a8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FreesiaUPC" w:hAnsi="FreesiaUPC" w:cs="FreesiaUPC" w:hint="cs"/>
                  <w:caps/>
                  <w:sz w:val="18"/>
                  <w:szCs w:val="18"/>
                </w:rPr>
                <w:t>TrueFasterUser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7A0D53FD" w:rsidR="00A33063" w:rsidRPr="00A03AF3" w:rsidRDefault="00A33063">
          <w:pPr>
            <w:pStyle w:val="a8"/>
            <w:jc w:val="right"/>
            <w:rPr>
              <w:rFonts w:ascii="FreesiaUPC" w:hAnsi="FreesiaUPC" w:cs="FreesiaUPC"/>
              <w:caps/>
              <w:color w:val="808080" w:themeColor="background1" w:themeShade="80"/>
              <w:sz w:val="18"/>
              <w:szCs w:val="18"/>
            </w:rPr>
          </w:pPr>
          <w:r w:rsidRPr="00A03AF3">
            <w:rPr>
              <w:rFonts w:ascii="FreesiaUPC" w:hAnsi="FreesiaUPC" w:cs="FreesiaUPC"/>
              <w:caps/>
              <w:sz w:val="18"/>
              <w:szCs w:val="18"/>
            </w:rPr>
            <w:t>Page</w: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t>.</w: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begin"/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 PAGE   \</w:instrTex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instrText xml:space="preserve">*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MERGEFORMAT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separate"/>
          </w:r>
          <w:r w:rsidR="00C96BA9">
            <w:rPr>
              <w:rFonts w:ascii="FreesiaUPC" w:hAnsi="FreesiaUPC" w:cs="FreesiaUPC"/>
              <w:caps/>
              <w:noProof/>
              <w:sz w:val="18"/>
              <w:szCs w:val="18"/>
            </w:rPr>
            <w:t>3</w:t>
          </w:r>
          <w:r w:rsidRPr="00A03AF3">
            <w:rPr>
              <w:rFonts w:ascii="FreesiaUPC" w:hAnsi="FreesiaUPC" w:cs="FreesiaUPC"/>
              <w:caps/>
              <w:noProof/>
              <w:sz w:val="18"/>
              <w:szCs w:val="18"/>
            </w:rPr>
            <w:fldChar w:fldCharType="end"/>
          </w:r>
        </w:p>
      </w:tc>
    </w:tr>
  </w:tbl>
  <w:p w14:paraId="3531C0F9" w14:textId="77777777" w:rsidR="00A33063" w:rsidRDefault="00A3306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AB25E" w14:textId="536818B2" w:rsidR="00A33063" w:rsidRPr="0099139A" w:rsidRDefault="00A33063" w:rsidP="00A95C06">
    <w:pPr>
      <w:pStyle w:val="a8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TH SarabunPSK" w:hAnsi="TH SarabunPSK" w:cs="TH SarabunPSK"/>
        <w:b/>
        <w:bCs/>
      </w:rPr>
    </w:pPr>
    <w:r w:rsidRPr="0099139A">
      <w:rPr>
        <w:rFonts w:ascii="TH SarabunPSK" w:hAnsi="TH SarabunPSK" w:cs="TH SarabunPSK"/>
        <w:b/>
        <w:bCs/>
        <w:szCs w:val="32"/>
        <w:cs/>
      </w:rPr>
      <w:t>[</w:t>
    </w:r>
    <w:r>
      <w:rPr>
        <w:rFonts w:ascii="TH SarabunPSK" w:eastAsia="Times New Roman" w:hAnsi="TH SarabunPSK" w:cs="TH SarabunPSK"/>
        <w:b/>
        <w:bCs/>
        <w:szCs w:val="32"/>
      </w:rPr>
      <w:t xml:space="preserve">Analysis Document </w:t>
    </w:r>
    <w:r>
      <w:rPr>
        <w:rFonts w:ascii="TH SarabunPSK" w:eastAsia="Times New Roman" w:hAnsi="TH SarabunPSK" w:cs="TH SarabunPSK"/>
        <w:b/>
        <w:bCs/>
        <w:szCs w:val="32"/>
        <w:cs/>
      </w:rPr>
      <w:t xml:space="preserve">– </w:t>
    </w:r>
    <w:r>
      <w:rPr>
        <w:rFonts w:ascii="TH SarabunPSK" w:eastAsia="Times New Roman" w:hAnsi="TH SarabunPSK" w:cs="TH SarabunPSK"/>
        <w:b/>
        <w:bCs/>
        <w:szCs w:val="32"/>
      </w:rPr>
      <w:t>Hygeia pharmacy</w:t>
    </w:r>
    <w:r w:rsidRPr="0099139A">
      <w:rPr>
        <w:rFonts w:ascii="TH SarabunPSK" w:hAnsi="TH SarabunPSK" w:cs="TH SarabunPSK"/>
        <w:b/>
        <w:bCs/>
        <w:szCs w:val="32"/>
        <w:cs/>
      </w:rPr>
      <w:t xml:space="preserve">]                                         </w:t>
    </w:r>
    <w:r>
      <w:rPr>
        <w:rFonts w:ascii="TH SarabunPSK" w:hAnsi="TH SarabunPSK" w:cs="TH SarabunPSK"/>
        <w:b/>
        <w:bCs/>
        <w:szCs w:val="32"/>
        <w:cs/>
      </w:rPr>
      <w:t xml:space="preserve">          </w:t>
    </w:r>
    <w:r w:rsidRPr="0099139A">
      <w:rPr>
        <w:rFonts w:ascii="TH SarabunPSK" w:hAnsi="TH SarabunPSK" w:cs="TH SarabunPSK"/>
        <w:b/>
        <w:bCs/>
      </w:rPr>
      <w:fldChar w:fldCharType="begin"/>
    </w:r>
    <w:r w:rsidRPr="0099139A">
      <w:rPr>
        <w:rFonts w:ascii="TH SarabunPSK" w:hAnsi="TH SarabunPSK" w:cs="TH SarabunPSK"/>
        <w:b/>
        <w:bCs/>
      </w:rPr>
      <w:instrText xml:space="preserve"> PAGE   \</w:instrText>
    </w:r>
    <w:r w:rsidRPr="0099139A">
      <w:rPr>
        <w:rFonts w:ascii="TH SarabunPSK" w:hAnsi="TH SarabunPSK" w:cs="TH SarabunPSK"/>
        <w:b/>
        <w:bCs/>
        <w:szCs w:val="32"/>
        <w:cs/>
      </w:rPr>
      <w:instrText xml:space="preserve">* </w:instrText>
    </w:r>
    <w:r w:rsidRPr="0099139A">
      <w:rPr>
        <w:rFonts w:ascii="TH SarabunPSK" w:hAnsi="TH SarabunPSK" w:cs="TH SarabunPSK"/>
        <w:b/>
        <w:bCs/>
      </w:rPr>
      <w:instrText xml:space="preserve">MERGEFORMAT </w:instrText>
    </w:r>
    <w:r w:rsidRPr="0099139A">
      <w:rPr>
        <w:rFonts w:ascii="TH SarabunPSK" w:hAnsi="TH SarabunPSK" w:cs="TH SarabunPSK"/>
        <w:b/>
        <w:bCs/>
      </w:rPr>
      <w:fldChar w:fldCharType="separate"/>
    </w:r>
    <w:r w:rsidR="00C96BA9">
      <w:rPr>
        <w:rFonts w:ascii="TH SarabunPSK" w:hAnsi="TH SarabunPSK" w:cs="TH SarabunPSK"/>
        <w:b/>
        <w:bCs/>
        <w:noProof/>
      </w:rPr>
      <w:t>5</w:t>
    </w:r>
    <w:r w:rsidRPr="0099139A">
      <w:rPr>
        <w:rFonts w:ascii="TH SarabunPSK" w:hAnsi="TH SarabunPSK" w:cs="TH SarabunPSK"/>
        <w:b/>
        <w:bCs/>
        <w:noProof/>
      </w:rPr>
      <w:fldChar w:fldCharType="end"/>
    </w:r>
    <w:r w:rsidRPr="0099139A">
      <w:rPr>
        <w:rFonts w:ascii="TH SarabunPSK" w:hAnsi="TH SarabunPSK" w:cs="TH SarabunPSK"/>
        <w:b/>
        <w:bCs/>
      </w:rPr>
      <w:t xml:space="preserve"> | </w:t>
    </w:r>
    <w:r w:rsidRPr="0099139A">
      <w:rPr>
        <w:rFonts w:ascii="TH SarabunPSK" w:hAnsi="TH SarabunPSK" w:cs="TH SarabunPSK"/>
        <w:b/>
        <w:bCs/>
        <w:color w:val="7F7F7F"/>
        <w:spacing w:val="60"/>
      </w:rPr>
      <w:t>Page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</w:p>
  <w:p w14:paraId="1B89B2F1" w14:textId="77777777" w:rsidR="00A33063" w:rsidRPr="0099139A" w:rsidRDefault="00A33063">
    <w:pPr>
      <w:pStyle w:val="a8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2CF905" w14:textId="77777777" w:rsidR="0076350C" w:rsidRDefault="0076350C" w:rsidP="00013330">
      <w:r>
        <w:separator/>
      </w:r>
    </w:p>
  </w:footnote>
  <w:footnote w:type="continuationSeparator" w:id="0">
    <w:p w14:paraId="1BD3D378" w14:textId="77777777" w:rsidR="0076350C" w:rsidRDefault="0076350C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2904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2617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85935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7D05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1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028B4"/>
    <w:multiLevelType w:val="hybridMultilevel"/>
    <w:tmpl w:val="7152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7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9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7"/>
  </w:num>
  <w:num w:numId="9">
    <w:abstractNumId w:val="19"/>
  </w:num>
  <w:num w:numId="10">
    <w:abstractNumId w:val="21"/>
  </w:num>
  <w:num w:numId="11">
    <w:abstractNumId w:val="26"/>
  </w:num>
  <w:num w:numId="12">
    <w:abstractNumId w:val="2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20"/>
  </w:num>
  <w:num w:numId="18">
    <w:abstractNumId w:val="14"/>
  </w:num>
  <w:num w:numId="19">
    <w:abstractNumId w:val="28"/>
  </w:num>
  <w:num w:numId="20">
    <w:abstractNumId w:val="25"/>
  </w:num>
  <w:num w:numId="21">
    <w:abstractNumId w:val="0"/>
  </w:num>
  <w:num w:numId="22">
    <w:abstractNumId w:val="18"/>
  </w:num>
  <w:num w:numId="23">
    <w:abstractNumId w:val="27"/>
  </w:num>
  <w:num w:numId="24">
    <w:abstractNumId w:val="29"/>
  </w:num>
  <w:num w:numId="25">
    <w:abstractNumId w:val="1"/>
  </w:num>
  <w:num w:numId="26">
    <w:abstractNumId w:val="24"/>
  </w:num>
  <w:num w:numId="27">
    <w:abstractNumId w:val="4"/>
  </w:num>
  <w:num w:numId="28">
    <w:abstractNumId w:val="3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60"/>
  <w:displayHorizontalDrawingGridEvery w:val="2"/>
  <w:characterSpacingControl w:val="doNotCompress"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42CB2"/>
    <w:rsid w:val="00057DEB"/>
    <w:rsid w:val="00074951"/>
    <w:rsid w:val="000A331C"/>
    <w:rsid w:val="000A625F"/>
    <w:rsid w:val="000B3900"/>
    <w:rsid w:val="000B78A8"/>
    <w:rsid w:val="000D04A1"/>
    <w:rsid w:val="000D42F3"/>
    <w:rsid w:val="000E0C89"/>
    <w:rsid w:val="000E611F"/>
    <w:rsid w:val="000F56A0"/>
    <w:rsid w:val="001016D3"/>
    <w:rsid w:val="00105037"/>
    <w:rsid w:val="00120E53"/>
    <w:rsid w:val="00122892"/>
    <w:rsid w:val="00131568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03387"/>
    <w:rsid w:val="003168D5"/>
    <w:rsid w:val="00320970"/>
    <w:rsid w:val="00320A08"/>
    <w:rsid w:val="0032124E"/>
    <w:rsid w:val="00336EBB"/>
    <w:rsid w:val="00337D73"/>
    <w:rsid w:val="00337EF2"/>
    <w:rsid w:val="003431D4"/>
    <w:rsid w:val="00344E7A"/>
    <w:rsid w:val="00350651"/>
    <w:rsid w:val="0036640F"/>
    <w:rsid w:val="003748DD"/>
    <w:rsid w:val="00383C50"/>
    <w:rsid w:val="0039229E"/>
    <w:rsid w:val="003D019D"/>
    <w:rsid w:val="003E05E9"/>
    <w:rsid w:val="00404F2C"/>
    <w:rsid w:val="00432557"/>
    <w:rsid w:val="00433CA8"/>
    <w:rsid w:val="00445A98"/>
    <w:rsid w:val="0045549B"/>
    <w:rsid w:val="004742AA"/>
    <w:rsid w:val="00476CCF"/>
    <w:rsid w:val="004819C3"/>
    <w:rsid w:val="00490B81"/>
    <w:rsid w:val="004A5342"/>
    <w:rsid w:val="004B0F72"/>
    <w:rsid w:val="004B3053"/>
    <w:rsid w:val="004B3F41"/>
    <w:rsid w:val="004B496A"/>
    <w:rsid w:val="004D1A3A"/>
    <w:rsid w:val="004D2E5A"/>
    <w:rsid w:val="004D4E45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26691"/>
    <w:rsid w:val="007360A4"/>
    <w:rsid w:val="007367CF"/>
    <w:rsid w:val="00757EDB"/>
    <w:rsid w:val="0076350C"/>
    <w:rsid w:val="00764B76"/>
    <w:rsid w:val="007761C7"/>
    <w:rsid w:val="007C143D"/>
    <w:rsid w:val="007F3033"/>
    <w:rsid w:val="0080183B"/>
    <w:rsid w:val="00813C21"/>
    <w:rsid w:val="0082520F"/>
    <w:rsid w:val="008431A2"/>
    <w:rsid w:val="00852FFF"/>
    <w:rsid w:val="008550F2"/>
    <w:rsid w:val="00866F95"/>
    <w:rsid w:val="0087725E"/>
    <w:rsid w:val="008A65DD"/>
    <w:rsid w:val="008C3604"/>
    <w:rsid w:val="008E0D40"/>
    <w:rsid w:val="00903F03"/>
    <w:rsid w:val="00924406"/>
    <w:rsid w:val="009252E5"/>
    <w:rsid w:val="009378F7"/>
    <w:rsid w:val="00943E8F"/>
    <w:rsid w:val="0095144A"/>
    <w:rsid w:val="00953E20"/>
    <w:rsid w:val="0096138C"/>
    <w:rsid w:val="00976CCE"/>
    <w:rsid w:val="0098288A"/>
    <w:rsid w:val="0099139A"/>
    <w:rsid w:val="009A3A66"/>
    <w:rsid w:val="009B04B1"/>
    <w:rsid w:val="009B176E"/>
    <w:rsid w:val="009B6E19"/>
    <w:rsid w:val="009D5725"/>
    <w:rsid w:val="00A019AD"/>
    <w:rsid w:val="00A025D4"/>
    <w:rsid w:val="00A04CCE"/>
    <w:rsid w:val="00A15350"/>
    <w:rsid w:val="00A318A8"/>
    <w:rsid w:val="00A33063"/>
    <w:rsid w:val="00A8547F"/>
    <w:rsid w:val="00A8791B"/>
    <w:rsid w:val="00A95C06"/>
    <w:rsid w:val="00AB0A40"/>
    <w:rsid w:val="00AB3ACD"/>
    <w:rsid w:val="00AB5E45"/>
    <w:rsid w:val="00AB67EA"/>
    <w:rsid w:val="00AE1FC1"/>
    <w:rsid w:val="00AF5053"/>
    <w:rsid w:val="00B4021B"/>
    <w:rsid w:val="00B86728"/>
    <w:rsid w:val="00BA546B"/>
    <w:rsid w:val="00BB74F6"/>
    <w:rsid w:val="00BC5EF5"/>
    <w:rsid w:val="00BC6359"/>
    <w:rsid w:val="00BD05F7"/>
    <w:rsid w:val="00BE2767"/>
    <w:rsid w:val="00BE27D2"/>
    <w:rsid w:val="00BE5D73"/>
    <w:rsid w:val="00BF2152"/>
    <w:rsid w:val="00C1491D"/>
    <w:rsid w:val="00C225D4"/>
    <w:rsid w:val="00C33EF5"/>
    <w:rsid w:val="00C96BA9"/>
    <w:rsid w:val="00CA6D24"/>
    <w:rsid w:val="00CB0EDB"/>
    <w:rsid w:val="00CF4BCB"/>
    <w:rsid w:val="00D34434"/>
    <w:rsid w:val="00D664EC"/>
    <w:rsid w:val="00D87E85"/>
    <w:rsid w:val="00DA7620"/>
    <w:rsid w:val="00DB6972"/>
    <w:rsid w:val="00DE3206"/>
    <w:rsid w:val="00DE61CD"/>
    <w:rsid w:val="00DF75B0"/>
    <w:rsid w:val="00E077F3"/>
    <w:rsid w:val="00E200D2"/>
    <w:rsid w:val="00E208BF"/>
    <w:rsid w:val="00E22EEA"/>
    <w:rsid w:val="00E27976"/>
    <w:rsid w:val="00E332DB"/>
    <w:rsid w:val="00E375CC"/>
    <w:rsid w:val="00E579AD"/>
    <w:rsid w:val="00E7550B"/>
    <w:rsid w:val="00E84551"/>
    <w:rsid w:val="00E8736A"/>
    <w:rsid w:val="00EC5F41"/>
    <w:rsid w:val="00ED20FF"/>
    <w:rsid w:val="00EE43B9"/>
    <w:rsid w:val="00EF39E1"/>
    <w:rsid w:val="00F53242"/>
    <w:rsid w:val="00F72109"/>
    <w:rsid w:val="00FA2905"/>
    <w:rsid w:val="00FA5001"/>
    <w:rsid w:val="00FB47A9"/>
    <w:rsid w:val="00FB5F35"/>
    <w:rsid w:val="00FD3FD1"/>
    <w:rsid w:val="00FE134E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aa">
    <w:name w:val="Hyperlink"/>
    <w:uiPriority w:val="99"/>
    <w:unhideWhenUsed/>
    <w:rsid w:val="00534601"/>
    <w:rPr>
      <w:color w:val="0000FF"/>
      <w:u w:val="single"/>
    </w:rPr>
  </w:style>
  <w:style w:type="character" w:styleId="ab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ac">
    <w:name w:val="Body Text"/>
    <w:basedOn w:val="a"/>
    <w:link w:val="ad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ad">
    <w:name w:val="เนื้อความ อักขระ"/>
    <w:link w:val="ac"/>
    <w:rsid w:val="0036640F"/>
    <w:rPr>
      <w:rFonts w:ascii="Cordia New" w:eastAsia="Cordia New" w:hAnsi="Cordia New"/>
      <w:sz w:val="40"/>
      <w:szCs w:val="40"/>
    </w:rPr>
  </w:style>
  <w:style w:type="paragraph" w:styleId="ae">
    <w:name w:val="Normal (Web)"/>
    <w:basedOn w:val="a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">
    <w:name w:val="Strong"/>
    <w:uiPriority w:val="22"/>
    <w:qFormat/>
    <w:rsid w:val="00214601"/>
    <w:rPr>
      <w:b/>
      <w:bCs/>
    </w:rPr>
  </w:style>
  <w:style w:type="character" w:customStyle="1" w:styleId="10">
    <w:name w:val="หัวเรื่อง 1 อักขระ"/>
    <w:link w:val="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f0">
    <w:name w:val="TOC Heading"/>
    <w:basedOn w:val="1"/>
    <w:next w:val="a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E7550B"/>
    <w:pPr>
      <w:tabs>
        <w:tab w:val="left" w:pos="480"/>
        <w:tab w:val="right" w:leader="dot" w:pos="10206"/>
      </w:tabs>
    </w:pPr>
    <w:rPr>
      <w:rFonts w:ascii="EucrosiaUPC" w:hAnsi="EucrosiaUPC" w:cs="EucrosiaUPC"/>
      <w:noProof/>
      <w:lang w:val="en-GB"/>
    </w:rPr>
  </w:style>
  <w:style w:type="paragraph" w:styleId="23">
    <w:name w:val="toc 2"/>
    <w:basedOn w:val="a"/>
    <w:next w:val="a"/>
    <w:autoRedefine/>
    <w:uiPriority w:val="39"/>
    <w:unhideWhenUsed/>
    <w:rsid w:val="0082520F"/>
    <w:pPr>
      <w:tabs>
        <w:tab w:val="left" w:pos="709"/>
        <w:tab w:val="right" w:leader="dot" w:pos="10206"/>
      </w:tabs>
      <w:ind w:left="320"/>
    </w:pPr>
    <w:rPr>
      <w:szCs w:val="40"/>
    </w:rPr>
  </w:style>
  <w:style w:type="paragraph" w:styleId="af1">
    <w:name w:val="Balloon Text"/>
    <w:basedOn w:val="a"/>
    <w:link w:val="af2"/>
    <w:uiPriority w:val="99"/>
    <w:semiHidden/>
    <w:unhideWhenUsed/>
    <w:rsid w:val="003748DD"/>
    <w:rPr>
      <w:rFonts w:ascii="Segoe UI" w:hAnsi="Segoe UI"/>
      <w:sz w:val="18"/>
      <w:szCs w:val="22"/>
    </w:rPr>
  </w:style>
  <w:style w:type="character" w:customStyle="1" w:styleId="af2">
    <w:name w:val="ข้อความบอลลูน อักขระ"/>
    <w:basedOn w:val="a0"/>
    <w:link w:val="af1"/>
    <w:uiPriority w:val="99"/>
    <w:semiHidden/>
    <w:rsid w:val="003748DD"/>
    <w:rPr>
      <w:rFonts w:ascii="Segoe UI" w:eastAsia="Cordia New" w:hAnsi="Segoe UI" w:cs="Angsana New"/>
      <w:sz w:val="18"/>
      <w:szCs w:val="22"/>
      <w:lang w:val="en-US" w:eastAsia="en-US"/>
    </w:rPr>
  </w:style>
  <w:style w:type="paragraph" w:styleId="af3">
    <w:name w:val="Subtitle"/>
    <w:basedOn w:val="a"/>
    <w:next w:val="a"/>
    <w:link w:val="af4"/>
    <w:uiPriority w:val="11"/>
    <w:qFormat/>
    <w:rsid w:val="009A3A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af4">
    <w:name w:val="ชื่อเรื่องรอง อักขระ"/>
    <w:basedOn w:val="a0"/>
    <w:link w:val="af3"/>
    <w:uiPriority w:val="11"/>
    <w:rsid w:val="009A3A6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 w:eastAsia="en-US"/>
    </w:rPr>
  </w:style>
  <w:style w:type="character" w:styleId="af5">
    <w:name w:val="Subtle Emphasis"/>
    <w:basedOn w:val="a0"/>
    <w:uiPriority w:val="19"/>
    <w:qFormat/>
    <w:rsid w:val="00120E53"/>
    <w:rPr>
      <w:i/>
      <w:iCs/>
      <w:color w:val="404040" w:themeColor="text1" w:themeTint="BF"/>
    </w:rPr>
  </w:style>
  <w:style w:type="paragraph" w:styleId="af6">
    <w:name w:val="caption"/>
    <w:basedOn w:val="a"/>
    <w:next w:val="a"/>
    <w:uiPriority w:val="35"/>
    <w:unhideWhenUsed/>
    <w:qFormat/>
    <w:rsid w:val="000D42F3"/>
    <w:pPr>
      <w:spacing w:after="200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0.w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07/relationships/hdphoto" Target="media/hdphoto1.wdp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0D2EB-9315-4966-B0D8-FD9FC0E2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978</TotalTime>
  <Pages>1</Pages>
  <Words>2358</Words>
  <Characters>13445</Characters>
  <Application>Microsoft Office Word</Application>
  <DocSecurity>0</DocSecurity>
  <Lines>112</Lines>
  <Paragraphs>31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51</vt:i4>
      </vt:variant>
    </vt:vector>
  </HeadingPairs>
  <TitlesOfParts>
    <vt:vector size="53" baseType="lpstr">
      <vt:lpstr/>
      <vt:lpstr/>
      <vt:lpstr>Revision History</vt:lpstr>
      <vt:lpstr/>
      <vt:lpstr>Use Case Overview </vt:lpstr>
      <vt:lpstr>    Use Case Diagram Level 0: Pharmacy System</vt:lpstr>
      <vt:lpstr>    Use Case Diagram Level 1: Sale Order Management Sub-System (UC100)</vt:lpstr>
      <vt:lpstr>    Use Case Diagram Level 1: Purchases Order Management Sub-System (UC200)</vt:lpstr>
      <vt:lpstr>    Use Case Diagram Level 1: Products Management Sub-System (UC300)</vt:lpstr>
      <vt:lpstr>    Use Case Diagram Level 1: Accounting Management Sub-System (UC400)</vt:lpstr>
      <vt:lpstr>    Use Case Diagram Level 1: Inventory Management Sub-System (UC500)</vt:lpstr>
      <vt:lpstr>    Use Case Diagram Level 1: Staff Management Sub-System (UC600)</vt:lpstr>
      <vt:lpstr>    Use Case Diagram Level 1: Report Management Sub-System (UC700)</vt:lpstr>
      <vt:lpstr>System Structure</vt:lpstr>
      <vt:lpstr>/Static Structure and Data Analysis</vt:lpstr>
      <vt:lpstr>    </vt:lpstr>
      <vt:lpstr>    4.1 Model-View-Controller (MVC) Model</vt:lpstr>
      <vt:lpstr>        4.1.1 MVC Model: Sale Order Management Sub-System</vt:lpstr>
      <vt:lpstr>        4.1.2	 MVC Model: Purchases Order Management Sub-System</vt:lpstr>
      <vt:lpstr>        4.1.3	 MVC Model: Products Management Sub-System Sub-System</vt:lpstr>
      <vt:lpstr>        4.1.4	 MVC Model: Accounting Management Sub-System</vt:lpstr>
      <vt:lpstr>        4.1.5	 MVC Model: Inventory Management Sub-System</vt:lpstr>
      <vt:lpstr>        4.1.6	 MVC Model: Staff Management Sub-System</vt:lpstr>
      <vt:lpstr>        4.1.7	 MVC Model: Report Management Sub-System</vt:lpstr>
      <vt:lpstr>    4.2 Entity Class Model </vt:lpstr>
      <vt:lpstr>System Behaviour Model</vt:lpstr>
      <vt:lpstr>    Sequence Diagram demonstrating operation “Create sale order”</vt:lpstr>
      <vt:lpstr>    Sequence Diagram demonstrating operation “Add products to orders”</vt:lpstr>
      <vt:lpstr>    Sequence Diagram demonstrating operation “Delete products from orders”</vt:lpstr>
      <vt:lpstr>    Sequence Diagram demonstrating operation “Save orders to database”</vt:lpstr>
      <vt:lpstr>    Sequence Diagram demonstrating operation “Create purchases order”</vt:lpstr>
      <vt:lpstr>    Sequence Diagram demonstrating operation “Add products to purchases orders”</vt:lpstr>
      <vt:lpstr>    Sequence Diagram demonstrating operation “Delete products from purchases order”</vt:lpstr>
      <vt:lpstr>    Sequence Diagram demonstrating operation “Print purchases order”</vt:lpstr>
      <vt:lpstr>    Sequence Diagram demonstrating operation “Add new product”</vt:lpstr>
      <vt:lpstr>    Sequence Diagram demonstrating operation “Delete product list”</vt:lpstr>
      <vt:lpstr>    Sequence Diagram demonstrating operation “Edit product list”</vt:lpstr>
      <vt:lpstr>    Sequence Diagram demonstrating operation “Check product stock”</vt:lpstr>
      <vt:lpstr>    Sequence Diagram demonstrating operation “Create revenue report and print revenu</vt:lpstr>
      <vt:lpstr>    Sequence Diagram demonstrating operation “Create expense report and print expens</vt:lpstr>
      <vt:lpstr>    Sequence Diagram demonstrating operation “Add Product on Shelves”</vt:lpstr>
      <vt:lpstr>    Sequence Diagram demonstrating operation “Edit Product on Shelves”</vt:lpstr>
      <vt:lpstr>    Sequence Diagram demonstrating operation “View Product on Shelves”</vt:lpstr>
      <vt:lpstr>    Sequence Diagram demonstrating operation “Check Number of Product”</vt:lpstr>
      <vt:lpstr>    Sequence Diagram demonstrating operation “Add Stock of Product”</vt:lpstr>
      <vt:lpstr>    Sequence Diagram demonstrating operation “Edit Stock of Product”</vt:lpstr>
      <vt:lpstr>    Sequence Diagram demonstrating operation “Add new employee details”</vt:lpstr>
      <vt:lpstr>    Sequence Diagram demonstrating operation “Edit employee details”</vt:lpstr>
      <vt:lpstr>    Sequence Diagram demonstrating operation “Delete employee details”</vt:lpstr>
      <vt:lpstr>    Sequence Diagram demonstrating operation “Change permission of employees”</vt:lpstr>
      <vt:lpstr>    Sequence Diagram demonstrating operation “Create daily sales report and print da</vt:lpstr>
      <vt:lpstr>    Sequence Diagram demonstrating operation “Create monthly sales report and print </vt:lpstr>
      <vt:lpstr>    Sequence Diagram demonstrating operation “Create annual sales report and print a</vt:lpstr>
    </vt:vector>
  </TitlesOfParts>
  <Company>TrueFasterOS</Company>
  <LinksUpToDate>false</LinksUpToDate>
  <CharactersWithSpaces>15772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PRAKASIT INTARASOMBAT</cp:lastModifiedBy>
  <cp:revision>50</cp:revision>
  <cp:lastPrinted>2016-11-10T14:06:00Z</cp:lastPrinted>
  <dcterms:created xsi:type="dcterms:W3CDTF">2016-11-04T20:24:00Z</dcterms:created>
  <dcterms:modified xsi:type="dcterms:W3CDTF">2016-11-10T14:06:00Z</dcterms:modified>
</cp:coreProperties>
</file>