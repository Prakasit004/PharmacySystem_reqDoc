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D5CB0" w14:textId="77777777" w:rsidR="00E579AD" w:rsidRPr="00E579AD" w:rsidRDefault="00E579AD" w:rsidP="00E579AD">
      <w:pPr>
        <w:tabs>
          <w:tab w:val="left" w:pos="2460"/>
        </w:tabs>
        <w:spacing w:after="160" w:line="259" w:lineRule="auto"/>
        <w:rPr>
          <w:rFonts w:ascii="TH SarabunPSK" w:eastAsiaTheme="minorHAnsi" w:hAnsi="TH SarabunPSK" w:cs="TH SarabunPSK"/>
          <w:sz w:val="40"/>
          <w:szCs w:val="40"/>
        </w:rPr>
      </w:pPr>
      <w:r w:rsidRPr="00E579AD">
        <w:rPr>
          <w:rFonts w:ascii="TH SarabunPSK" w:eastAsiaTheme="minorHAnsi" w:hAnsi="TH SarabunPSK" w:cs="TH SarabunPSK"/>
          <w:noProof/>
          <w:sz w:val="40"/>
          <w:szCs w:val="40"/>
        </w:rPr>
        <w:drawing>
          <wp:anchor distT="0" distB="0" distL="114300" distR="114300" simplePos="0" relativeHeight="251705344" behindDoc="0" locked="0" layoutInCell="1" allowOverlap="1" wp14:anchorId="0B6940E8" wp14:editId="5FEBC458">
            <wp:simplePos x="0" y="0"/>
            <wp:positionH relativeFrom="column">
              <wp:posOffset>-48149</wp:posOffset>
            </wp:positionH>
            <wp:positionV relativeFrom="paragraph">
              <wp:posOffset>269130</wp:posOffset>
            </wp:positionV>
            <wp:extent cx="177355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45" y="21352"/>
                <wp:lineTo x="21345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805417_10208902985550544_78989689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C1CE" w14:textId="77777777" w:rsidR="00E579AD" w:rsidRPr="00E579AD" w:rsidRDefault="00E579AD" w:rsidP="00E579AD">
      <w:pPr>
        <w:tabs>
          <w:tab w:val="left" w:pos="2460"/>
        </w:tabs>
        <w:spacing w:after="160" w:line="259" w:lineRule="auto"/>
        <w:rPr>
          <w:rFonts w:ascii="TH SarabunPSK" w:eastAsiaTheme="minorHAnsi" w:hAnsi="TH SarabunPSK" w:cs="TH SarabunPSK"/>
          <w:b/>
          <w:bCs/>
          <w:sz w:val="40"/>
          <w:szCs w:val="40"/>
        </w:rPr>
      </w:pPr>
    </w:p>
    <w:p w14:paraId="059CA49A" w14:textId="7D7B049F" w:rsidR="00E579AD" w:rsidRPr="00E579AD" w:rsidRDefault="0080183B" w:rsidP="00E579AD">
      <w:pPr>
        <w:tabs>
          <w:tab w:val="left" w:pos="2460"/>
        </w:tabs>
        <w:spacing w:after="160" w:line="259" w:lineRule="auto"/>
        <w:rPr>
          <w:rFonts w:ascii="FreesiaUPC" w:eastAsiaTheme="minorHAnsi" w:hAnsi="FreesiaUPC" w:cs="FreesiaUPC"/>
          <w:b/>
          <w:bCs/>
          <w:sz w:val="40"/>
          <w:szCs w:val="40"/>
        </w:rPr>
      </w:pPr>
      <w:r>
        <w:rPr>
          <w:rFonts w:ascii="FreesiaUPC" w:eastAsiaTheme="minorHAnsi" w:hAnsi="FreesiaUPC" w:cs="FreesiaUPC"/>
          <w:b/>
          <w:bCs/>
          <w:sz w:val="40"/>
          <w:szCs w:val="40"/>
        </w:rPr>
        <w:t>Analysis Document</w:t>
      </w:r>
    </w:p>
    <w:p w14:paraId="6563543A" w14:textId="77777777" w:rsidR="00E579AD" w:rsidRPr="00E579AD" w:rsidRDefault="00E579AD" w:rsidP="00E579AD">
      <w:pPr>
        <w:spacing w:after="160" w:line="259" w:lineRule="auto"/>
        <w:rPr>
          <w:rFonts w:ascii="FreesiaUPC" w:eastAsiaTheme="minorHAnsi" w:hAnsi="FreesiaUPC" w:cs="FreesiaUPC"/>
          <w:sz w:val="40"/>
          <w:szCs w:val="40"/>
          <w:cs/>
        </w:rPr>
      </w:pPr>
      <w:r w:rsidRPr="00E579AD">
        <w:rPr>
          <w:rFonts w:ascii="FreesiaUPC" w:eastAsiaTheme="minorHAnsi" w:hAnsi="FreesiaUPC" w:cs="FreesiaUPC"/>
          <w:b/>
          <w:bCs/>
          <w:sz w:val="40"/>
          <w:szCs w:val="40"/>
          <w:shd w:val="clear" w:color="auto" w:fill="FFFFFF"/>
        </w:rPr>
        <w:t>Hygeia pharmacy</w:t>
      </w:r>
    </w:p>
    <w:p w14:paraId="2EA327D2" w14:textId="77777777" w:rsidR="00E579AD" w:rsidRPr="00E579AD" w:rsidRDefault="00E579AD" w:rsidP="00E579AD">
      <w:pPr>
        <w:spacing w:after="160" w:line="259" w:lineRule="auto"/>
        <w:rPr>
          <w:rFonts w:ascii="TH SarabunPSK" w:eastAsiaTheme="minorHAnsi" w:hAnsi="TH SarabunPSK" w:cs="TH SarabunPSK"/>
          <w:sz w:val="40"/>
          <w:szCs w:val="40"/>
        </w:rPr>
      </w:pPr>
    </w:p>
    <w:p w14:paraId="443B6959" w14:textId="77777777" w:rsidR="00E579AD" w:rsidRPr="00E579AD" w:rsidRDefault="00E579AD" w:rsidP="00E579AD">
      <w:pPr>
        <w:spacing w:after="160" w:line="259" w:lineRule="auto"/>
        <w:rPr>
          <w:rFonts w:ascii="TH SarabunPSK" w:eastAsiaTheme="minorHAnsi" w:hAnsi="TH SarabunPSK" w:cs="TH SarabunPSK"/>
          <w:sz w:val="40"/>
          <w:szCs w:val="40"/>
        </w:rPr>
      </w:pPr>
    </w:p>
    <w:p w14:paraId="36454ECE" w14:textId="77777777" w:rsidR="00E579AD" w:rsidRPr="00E579AD" w:rsidRDefault="00E579AD" w:rsidP="00E579AD">
      <w:pPr>
        <w:spacing w:after="160" w:line="259" w:lineRule="auto"/>
        <w:rPr>
          <w:rFonts w:ascii="TH SarabunPSK" w:eastAsiaTheme="minorHAnsi" w:hAnsi="TH SarabunPSK" w:cs="TH SarabunPSK"/>
          <w:sz w:val="40"/>
          <w:szCs w:val="40"/>
        </w:rPr>
      </w:pPr>
    </w:p>
    <w:p w14:paraId="1BECF5A7" w14:textId="77777777" w:rsidR="00E579AD" w:rsidRPr="00E579AD" w:rsidRDefault="00E579AD" w:rsidP="00E579AD">
      <w:pPr>
        <w:spacing w:after="160" w:line="259" w:lineRule="auto"/>
        <w:jc w:val="right"/>
        <w:rPr>
          <w:rFonts w:ascii="FreesiaUPC" w:eastAsiaTheme="minorHAnsi" w:hAnsi="FreesiaUPC" w:cs="FreesiaUPC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>Version 1</w:t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>.</w:t>
      </w:r>
      <w:r w:rsidRPr="00E579AD">
        <w:rPr>
          <w:rFonts w:ascii="FreesiaUPC" w:eastAsiaTheme="minorHAnsi" w:hAnsi="FreesiaUPC" w:cs="FreesiaUPC"/>
          <w:sz w:val="40"/>
          <w:szCs w:val="40"/>
        </w:rPr>
        <w:t>0</w:t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 xml:space="preserve">  </w:t>
      </w:r>
    </w:p>
    <w:p w14:paraId="6C98BFB6" w14:textId="77777777" w:rsidR="00E579AD" w:rsidRPr="00E579AD" w:rsidRDefault="00E579AD" w:rsidP="00E579AD">
      <w:pPr>
        <w:spacing w:after="160" w:line="259" w:lineRule="auto"/>
        <w:jc w:val="right"/>
        <w:rPr>
          <w:rFonts w:ascii="FreesiaUPC" w:eastAsiaTheme="minorHAnsi" w:hAnsi="FreesiaUPC" w:cs="FreesiaUPC"/>
          <w:color w:val="FF0000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>Prepare by Whatever CO</w:t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>.</w:t>
      </w:r>
      <w:r w:rsidRPr="00E579AD">
        <w:rPr>
          <w:rFonts w:ascii="FreesiaUPC" w:eastAsiaTheme="minorHAnsi" w:hAnsi="FreesiaUPC" w:cs="FreesiaUPC"/>
          <w:sz w:val="40"/>
          <w:szCs w:val="40"/>
        </w:rPr>
        <w:t>, LTD.</w:t>
      </w:r>
    </w:p>
    <w:p w14:paraId="3AFFA43A" w14:textId="77777777" w:rsidR="00E579AD" w:rsidRPr="00E579AD" w:rsidRDefault="00E579AD" w:rsidP="00E579AD">
      <w:pPr>
        <w:spacing w:after="160" w:line="259" w:lineRule="auto"/>
        <w:ind w:left="1134" w:hanging="141"/>
        <w:jc w:val="right"/>
        <w:rPr>
          <w:rFonts w:ascii="FreesiaUPC" w:eastAsiaTheme="minorHAnsi" w:hAnsi="FreesiaUPC" w:cs="FreesiaUPC"/>
          <w:color w:val="FF0000"/>
          <w:sz w:val="40"/>
          <w:szCs w:val="40"/>
        </w:rPr>
      </w:pPr>
    </w:p>
    <w:p w14:paraId="7C4C0954" w14:textId="77777777" w:rsidR="00E579AD" w:rsidRPr="00E579AD" w:rsidRDefault="00E579AD" w:rsidP="00E579AD">
      <w:pPr>
        <w:spacing w:after="160" w:line="259" w:lineRule="auto"/>
        <w:ind w:left="1134" w:hanging="141"/>
        <w:jc w:val="right"/>
        <w:rPr>
          <w:rFonts w:ascii="FreesiaUPC" w:eastAsiaTheme="minorHAnsi" w:hAnsi="FreesiaUPC" w:cs="FreesiaUPC"/>
          <w:color w:val="FF0000"/>
          <w:sz w:val="40"/>
          <w:szCs w:val="40"/>
        </w:rPr>
      </w:pPr>
    </w:p>
    <w:p w14:paraId="0C0EC791" w14:textId="77777777" w:rsidR="00E579AD" w:rsidRPr="00E579AD" w:rsidRDefault="00E579AD" w:rsidP="00E579AD">
      <w:pPr>
        <w:spacing w:after="160" w:line="259" w:lineRule="auto"/>
        <w:ind w:left="1134" w:hanging="141"/>
        <w:jc w:val="right"/>
        <w:rPr>
          <w:rFonts w:ascii="FreesiaUPC" w:eastAsiaTheme="minorHAnsi" w:hAnsi="FreesiaUPC" w:cs="FreesiaUPC"/>
          <w:color w:val="FF0000"/>
          <w:sz w:val="40"/>
          <w:szCs w:val="40"/>
        </w:rPr>
      </w:pPr>
    </w:p>
    <w:p w14:paraId="2E0AB675" w14:textId="77777777" w:rsidR="00E579AD" w:rsidRPr="00E579AD" w:rsidRDefault="00E579AD" w:rsidP="00E579AD">
      <w:pPr>
        <w:tabs>
          <w:tab w:val="left" w:pos="2977"/>
        </w:tabs>
        <w:spacing w:line="259" w:lineRule="auto"/>
        <w:ind w:left="1418" w:hanging="1134"/>
        <w:rPr>
          <w:rFonts w:ascii="FreesiaUPC" w:eastAsiaTheme="minorHAnsi" w:hAnsi="FreesiaUPC" w:cs="FreesiaUPC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>Mister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Prakasit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ab/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Intarasombat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5730213004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>(</w:t>
      </w:r>
      <w:r w:rsidRPr="00E579AD">
        <w:rPr>
          <w:rFonts w:ascii="FreesiaUPC" w:eastAsiaTheme="minorHAnsi" w:hAnsi="FreesiaUPC" w:cs="FreesiaUPC"/>
          <w:sz w:val="40"/>
          <w:szCs w:val="40"/>
        </w:rPr>
        <w:t>Project Manager</w:t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>)</w:t>
      </w:r>
    </w:p>
    <w:p w14:paraId="6C06637E" w14:textId="77777777" w:rsidR="00E579AD" w:rsidRPr="00E579AD" w:rsidRDefault="00E579AD" w:rsidP="00E579AD">
      <w:pPr>
        <w:tabs>
          <w:tab w:val="left" w:pos="2835"/>
        </w:tabs>
        <w:spacing w:line="259" w:lineRule="auto"/>
        <w:ind w:left="1418" w:hanging="1134"/>
        <w:rPr>
          <w:rFonts w:ascii="FreesiaUPC" w:eastAsiaTheme="minorHAnsi" w:hAnsi="FreesiaUPC" w:cs="FreesiaUPC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>Miss</w:t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 xml:space="preserve"> </w:t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>Araya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 </w:t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Choothong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>5730213001</w:t>
      </w:r>
    </w:p>
    <w:p w14:paraId="4C23D36E" w14:textId="77777777" w:rsidR="00E579AD" w:rsidRPr="00E579AD" w:rsidRDefault="00E579AD" w:rsidP="00E579AD">
      <w:pPr>
        <w:tabs>
          <w:tab w:val="left" w:pos="2552"/>
        </w:tabs>
        <w:spacing w:line="259" w:lineRule="auto"/>
        <w:ind w:left="1418" w:right="113" w:hanging="1134"/>
        <w:rPr>
          <w:rFonts w:ascii="FreesiaUPC" w:eastAsiaTheme="minorHAnsi" w:hAnsi="FreesiaUPC" w:cs="FreesiaUPC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 xml:space="preserve">Miss </w:t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 xml:space="preserve"> 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Thanyalak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 xml:space="preserve">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 </w:t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Sirikul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>5730213014</w:t>
      </w:r>
    </w:p>
    <w:p w14:paraId="15730A24" w14:textId="77777777" w:rsidR="00E579AD" w:rsidRPr="00E579AD" w:rsidRDefault="00E579AD" w:rsidP="00E579AD">
      <w:pPr>
        <w:tabs>
          <w:tab w:val="left" w:pos="2552"/>
        </w:tabs>
        <w:spacing w:line="259" w:lineRule="auto"/>
        <w:ind w:left="1418" w:right="113" w:hanging="1134"/>
        <w:rPr>
          <w:rFonts w:ascii="FreesiaUPC" w:eastAsiaTheme="minorHAnsi" w:hAnsi="FreesiaUPC" w:cs="FreesiaUPC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 xml:space="preserve">Mister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Tanawut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 xml:space="preserve">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 </w:t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Rungpetnimit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ab/>
        <w:t>5730213023</w:t>
      </w:r>
    </w:p>
    <w:p w14:paraId="7958BF1F" w14:textId="77777777" w:rsidR="00E579AD" w:rsidRPr="00E579AD" w:rsidRDefault="00E579AD" w:rsidP="00E579AD">
      <w:pPr>
        <w:tabs>
          <w:tab w:val="left" w:pos="2552"/>
        </w:tabs>
        <w:spacing w:line="259" w:lineRule="auto"/>
        <w:ind w:left="1418" w:right="113" w:hanging="1134"/>
        <w:rPr>
          <w:rFonts w:ascii="FreesiaUPC" w:eastAsiaTheme="minorHAnsi" w:hAnsi="FreesiaUPC" w:cs="FreesiaUPC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 xml:space="preserve">Mister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Tanawat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 xml:space="preserve">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 </w:t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Saeang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>5730213026</w:t>
      </w:r>
    </w:p>
    <w:p w14:paraId="5CA9035E" w14:textId="77777777" w:rsidR="00E579AD" w:rsidRPr="00E579AD" w:rsidRDefault="00E579AD" w:rsidP="00E579AD">
      <w:pPr>
        <w:tabs>
          <w:tab w:val="left" w:pos="851"/>
        </w:tabs>
        <w:spacing w:line="259" w:lineRule="auto"/>
        <w:ind w:left="284" w:hanging="1418"/>
        <w:rPr>
          <w:rFonts w:ascii="FreesiaUPC" w:eastAsiaTheme="minorHAnsi" w:hAnsi="FreesiaUPC" w:cs="FreesiaUPC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Mister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Panyaprach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 </w:t>
      </w:r>
      <w:proofErr w:type="spellStart"/>
      <w:r w:rsidRPr="00E579AD">
        <w:rPr>
          <w:rFonts w:ascii="FreesiaUPC" w:eastAsiaTheme="minorHAnsi" w:hAnsi="FreesiaUPC" w:cs="FreesiaUPC"/>
          <w:sz w:val="40"/>
          <w:szCs w:val="40"/>
        </w:rPr>
        <w:t>Tularak</w:t>
      </w:r>
      <w:proofErr w:type="spellEnd"/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>5730213044</w:t>
      </w:r>
    </w:p>
    <w:p w14:paraId="5AF317C5" w14:textId="77777777" w:rsidR="00E579AD" w:rsidRPr="00E579AD" w:rsidRDefault="00E579AD" w:rsidP="00E579AD">
      <w:pPr>
        <w:tabs>
          <w:tab w:val="left" w:pos="851"/>
        </w:tabs>
        <w:spacing w:line="259" w:lineRule="auto"/>
        <w:ind w:left="284" w:hanging="1418"/>
        <w:rPr>
          <w:rFonts w:ascii="FreesiaUPC" w:eastAsiaTheme="minorHAnsi" w:hAnsi="FreesiaUPC" w:cs="FreesiaUPC"/>
          <w:sz w:val="40"/>
          <w:szCs w:val="40"/>
        </w:rPr>
      </w:pPr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Miss </w:t>
      </w:r>
      <w:r w:rsidRPr="00E579AD">
        <w:rPr>
          <w:rFonts w:ascii="FreesiaUPC" w:eastAsiaTheme="minorHAnsi" w:hAnsi="FreesiaUPC" w:cs="FreesiaUPC"/>
          <w:sz w:val="40"/>
          <w:szCs w:val="40"/>
          <w:cs/>
        </w:rPr>
        <w:t xml:space="preserve">  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>Natthanicha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 xml:space="preserve"> Chonoo</w:t>
      </w:r>
      <w:r w:rsidRPr="00E579AD">
        <w:rPr>
          <w:rFonts w:ascii="FreesiaUPC" w:eastAsiaTheme="minorHAnsi" w:hAnsi="FreesiaUPC" w:cs="FreesiaUPC"/>
          <w:sz w:val="40"/>
          <w:szCs w:val="40"/>
        </w:rPr>
        <w:tab/>
      </w:r>
      <w:r w:rsidRPr="00E579AD">
        <w:rPr>
          <w:rFonts w:ascii="FreesiaUPC" w:eastAsiaTheme="minorHAnsi" w:hAnsi="FreesiaUPC" w:cs="FreesiaUPC"/>
          <w:sz w:val="40"/>
          <w:szCs w:val="40"/>
        </w:rPr>
        <w:tab/>
        <w:t>5730213047</w:t>
      </w:r>
    </w:p>
    <w:p w14:paraId="3AE3CC9D" w14:textId="77777777" w:rsidR="00E579AD" w:rsidRPr="00E579AD" w:rsidRDefault="00E579AD" w:rsidP="00E579AD">
      <w:pPr>
        <w:spacing w:after="160" w:line="259" w:lineRule="auto"/>
        <w:rPr>
          <w:rFonts w:ascii="FreesiaUPC" w:eastAsiaTheme="minorHAnsi" w:hAnsi="FreesiaUPC" w:cs="FreesiaUPC"/>
          <w:sz w:val="40"/>
          <w:szCs w:val="40"/>
        </w:rPr>
      </w:pPr>
    </w:p>
    <w:p w14:paraId="502D7A07" w14:textId="77777777" w:rsidR="00E579AD" w:rsidRPr="00E579AD" w:rsidRDefault="00E579AD" w:rsidP="00E579AD">
      <w:pPr>
        <w:tabs>
          <w:tab w:val="left" w:pos="2460"/>
        </w:tabs>
        <w:spacing w:line="259" w:lineRule="auto"/>
        <w:jc w:val="center"/>
        <w:rPr>
          <w:rFonts w:ascii="FreesiaUPC" w:eastAsiaTheme="minorHAnsi" w:hAnsi="FreesiaUPC" w:cs="FreesiaUPC"/>
          <w:sz w:val="40"/>
          <w:szCs w:val="40"/>
        </w:rPr>
      </w:pPr>
    </w:p>
    <w:p w14:paraId="7BAF33F5" w14:textId="30562989" w:rsidR="00E579AD" w:rsidRPr="00E579AD" w:rsidRDefault="0080183B" w:rsidP="00E579AD">
      <w:pPr>
        <w:spacing w:after="160" w:line="259" w:lineRule="auto"/>
        <w:jc w:val="right"/>
        <w:rPr>
          <w:rFonts w:ascii="FreesiaUPC" w:eastAsiaTheme="minorHAnsi" w:hAnsi="FreesiaUPC" w:cs="FreesiaUPC"/>
          <w:sz w:val="40"/>
          <w:szCs w:val="40"/>
          <w:cs/>
        </w:rPr>
        <w:sectPr w:rsidR="00E579AD" w:rsidRPr="00E579AD" w:rsidSect="00B76D0E">
          <w:footerReference w:type="default" r:id="rId9"/>
          <w:pgSz w:w="11907" w:h="16840" w:code="9"/>
          <w:pgMar w:top="568" w:right="1080" w:bottom="1440" w:left="1080" w:header="720" w:footer="57" w:gutter="0"/>
          <w:pgNumType w:start="1"/>
          <w:cols w:space="720"/>
          <w:titlePg/>
          <w:docGrid w:linePitch="299"/>
        </w:sectPr>
      </w:pPr>
      <w:r>
        <w:rPr>
          <w:rFonts w:ascii="FreesiaUPC" w:eastAsiaTheme="minorHAnsi" w:hAnsi="FreesiaUPC" w:cs="FreesiaUPC"/>
          <w:sz w:val="40"/>
          <w:szCs w:val="40"/>
        </w:rPr>
        <w:t>7 November</w:t>
      </w:r>
      <w:r w:rsidR="00E579AD" w:rsidRPr="00E579AD">
        <w:rPr>
          <w:rFonts w:ascii="FreesiaUPC" w:eastAsiaTheme="minorHAnsi" w:hAnsi="FreesiaUPC" w:cs="FreesiaUPC"/>
          <w:sz w:val="40"/>
          <w:szCs w:val="40"/>
        </w:rPr>
        <w:t>, 20</w:t>
      </w:r>
      <w:bookmarkStart w:id="0" w:name="_GoBack"/>
      <w:bookmarkEnd w:id="0"/>
      <w:r w:rsidR="00E579AD" w:rsidRPr="00E579AD">
        <w:rPr>
          <w:rFonts w:ascii="FreesiaUPC" w:eastAsiaTheme="minorHAnsi" w:hAnsi="FreesiaUPC" w:cs="FreesiaUPC"/>
          <w:sz w:val="40"/>
          <w:szCs w:val="40"/>
        </w:rPr>
        <w:t>16</w:t>
      </w:r>
    </w:p>
    <w:p w14:paraId="7B17ED7E" w14:textId="77777777" w:rsidR="00E579AD" w:rsidRPr="004B3F41" w:rsidRDefault="00E579AD" w:rsidP="00E579AD">
      <w:pPr>
        <w:pStyle w:val="TOCHeading"/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</w:pPr>
      <w:r w:rsidRPr="004B3F41">
        <w:rPr>
          <w:rFonts w:ascii="TH SarabunPSK" w:hAnsi="TH SarabunPSK" w:cs="TH SarabunPSK"/>
          <w:b/>
          <w:bCs/>
          <w:sz w:val="36"/>
          <w:szCs w:val="36"/>
        </w:rPr>
        <w:lastRenderedPageBreak/>
        <w:t>Table of Contents</w:t>
      </w:r>
    </w:p>
    <w:p w14:paraId="5FFEF9B3" w14:textId="77777777" w:rsidR="00E579AD" w:rsidRPr="004B3F41" w:rsidRDefault="00E579AD" w:rsidP="00E579AD">
      <w:pPr>
        <w:pStyle w:val="TOC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r w:rsidRPr="004B3F41">
        <w:rPr>
          <w:rFonts w:ascii="TH SarabunPSK" w:hAnsi="TH SarabunPSK" w:cs="TH SarabunPSK"/>
        </w:rPr>
        <w:fldChar w:fldCharType="begin"/>
      </w:r>
      <w:r w:rsidRPr="004B3F41">
        <w:rPr>
          <w:rFonts w:ascii="TH SarabunPSK" w:hAnsi="TH SarabunPSK" w:cs="TH SarabunPSK"/>
        </w:rPr>
        <w:instrText xml:space="preserve"> TOC \o </w:instrText>
      </w:r>
      <w:r w:rsidRPr="004B3F41">
        <w:rPr>
          <w:rFonts w:ascii="TH SarabunPSK" w:hAnsi="TH SarabunPSK" w:cs="TH SarabunPSK"/>
          <w:szCs w:val="32"/>
          <w:cs/>
        </w:rPr>
        <w:instrText>"</w:instrText>
      </w:r>
      <w:r w:rsidRPr="004B3F41">
        <w:rPr>
          <w:rFonts w:ascii="TH SarabunPSK" w:hAnsi="TH SarabunPSK" w:cs="TH SarabunPSK"/>
        </w:rPr>
        <w:instrText>1</w:instrText>
      </w:r>
      <w:r w:rsidRPr="004B3F41">
        <w:rPr>
          <w:rFonts w:ascii="TH SarabunPSK" w:hAnsi="TH SarabunPSK" w:cs="TH SarabunPSK"/>
          <w:szCs w:val="32"/>
          <w:cs/>
        </w:rPr>
        <w:instrText>-</w:instrText>
      </w:r>
      <w:r w:rsidRPr="004B3F41">
        <w:rPr>
          <w:rFonts w:ascii="TH SarabunPSK" w:hAnsi="TH SarabunPSK" w:cs="TH SarabunPSK"/>
        </w:rPr>
        <w:instrText>3</w:instrText>
      </w:r>
      <w:r w:rsidRPr="004B3F41">
        <w:rPr>
          <w:rFonts w:ascii="TH SarabunPSK" w:hAnsi="TH SarabunPSK" w:cs="TH SarabunPSK"/>
          <w:szCs w:val="32"/>
          <w:cs/>
        </w:rPr>
        <w:instrText xml:space="preserve">" </w:instrText>
      </w:r>
      <w:r w:rsidRPr="004B3F41">
        <w:rPr>
          <w:rFonts w:ascii="TH SarabunPSK" w:hAnsi="TH SarabunPSK" w:cs="TH SarabunPSK"/>
        </w:rPr>
        <w:instrText xml:space="preserve">\h \z \u </w:instrText>
      </w:r>
      <w:r w:rsidRPr="004B3F41">
        <w:rPr>
          <w:rFonts w:ascii="TH SarabunPSK" w:hAnsi="TH SarabunPSK" w:cs="TH SarabunPSK"/>
        </w:rPr>
        <w:fldChar w:fldCharType="separate"/>
      </w:r>
      <w:hyperlink w:anchor="_Toc465004968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1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Pr="004B3F41">
          <w:rPr>
            <w:rFonts w:ascii="TH SarabunPSK" w:hAnsi="TH SarabunPSK" w:cs="TH SarabunPSK"/>
            <w:noProof/>
          </w:rPr>
          <w:tab/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Revision History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_Toc465004968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1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3BE3CD7" w14:textId="77777777" w:rsidR="00E579AD" w:rsidRPr="004B3F41" w:rsidRDefault="00E579AD" w:rsidP="00E579AD">
      <w:pPr>
        <w:pStyle w:val="TOC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69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2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Pr="004B3F41">
          <w:rPr>
            <w:rFonts w:ascii="TH SarabunPSK" w:hAnsi="TH SarabunPSK" w:cs="TH SarabunPSK"/>
            <w:noProof/>
          </w:rPr>
          <w:tab/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Use Case Overview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_Toc465004969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1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430E4C3" w14:textId="77777777" w:rsidR="00E579AD" w:rsidRPr="004B3F41" w:rsidRDefault="00E579AD" w:rsidP="00E579AD">
      <w:pPr>
        <w:pStyle w:val="TOC2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0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Use Case Diagram Level 0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 xml:space="preserve">: 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Inventory and Point of Sale Management System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_Toc465004970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1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22C4F2D2" w14:textId="77777777" w:rsidR="00E579AD" w:rsidRPr="004B3F41" w:rsidRDefault="00E579AD" w:rsidP="00E579AD">
      <w:pPr>
        <w:pStyle w:val="TOC2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1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Use Case Diagram Level 1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 xml:space="preserve">: 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Personal Management Sub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-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 xml:space="preserve">System 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(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UC</w:t>
        </w:r>
        <w:r w:rsidRPr="004B3F41">
          <w:rPr>
            <w:rStyle w:val="Hyperlink"/>
            <w:rFonts w:ascii="TH SarabunPSK" w:hAnsi="TH SarabunPSK" w:cs="TH SarabunPSK"/>
            <w:noProof/>
            <w:cs/>
            <w:lang w:val="en-GB"/>
          </w:rPr>
          <w:t>1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0</w:t>
        </w:r>
        <w:r w:rsidRPr="004B3F41">
          <w:rPr>
            <w:rStyle w:val="Hyperlink"/>
            <w:rFonts w:ascii="TH SarabunPSK" w:hAnsi="TH SarabunPSK" w:cs="TH SarabunPSK"/>
            <w:noProof/>
            <w:cs/>
            <w:lang w:val="en-GB"/>
          </w:rPr>
          <w:t>0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)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_Toc465004971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2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8A41DEE" w14:textId="77777777" w:rsidR="00E579AD" w:rsidRPr="004B3F41" w:rsidRDefault="00E579AD" w:rsidP="00E579AD">
      <w:pPr>
        <w:pStyle w:val="TOC2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2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Use Case Diagram Level 1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 xml:space="preserve">: 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Inventory Management Sub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-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 xml:space="preserve">System 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(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UC200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)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_Toc465004972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b/>
            <w:bCs/>
            <w:noProof/>
            <w:webHidden/>
            <w:cs/>
          </w:rPr>
          <w:t>ผิดพลาด! ไม่ได้กำหนดบุ๊กมาร์ก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B1D23C7" w14:textId="77777777" w:rsidR="00E579AD" w:rsidRPr="004B3F41" w:rsidRDefault="00E579AD" w:rsidP="00E579AD">
      <w:pPr>
        <w:pStyle w:val="TOC2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3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Use Case Diagram Level 2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 xml:space="preserve">: 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 xml:space="preserve">Customer Management 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(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UC12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)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_Toc465004973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b/>
            <w:bCs/>
            <w:noProof/>
            <w:webHidden/>
            <w:cs/>
          </w:rPr>
          <w:t>ผิดพลาด! ไม่ได้กำหนดบุ๊กมาร์ก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7F26DEC" w14:textId="77777777" w:rsidR="00E579AD" w:rsidRPr="004B3F41" w:rsidRDefault="00E579AD" w:rsidP="00E579AD">
      <w:pPr>
        <w:pStyle w:val="TOC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4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3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Pr="004B3F41">
          <w:rPr>
            <w:rFonts w:ascii="TH SarabunPSK" w:hAnsi="TH SarabunPSK" w:cs="TH SarabunPSK"/>
            <w:noProof/>
          </w:rPr>
          <w:tab/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System Structure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_Toc465004974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5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6A6FCE66" w14:textId="77777777" w:rsidR="00E579AD" w:rsidRPr="004B3F41" w:rsidRDefault="00E579AD" w:rsidP="00E579AD">
      <w:pPr>
        <w:pStyle w:val="TOC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5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4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Pr="004B3F41">
          <w:rPr>
            <w:rFonts w:ascii="TH SarabunPSK" w:hAnsi="TH SarabunPSK" w:cs="TH SarabunPSK"/>
            <w:noProof/>
          </w:rPr>
          <w:tab/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Static Structure and Data Analysis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_Toc465004975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6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E4E0CD3" w14:textId="77777777" w:rsidR="00E579AD" w:rsidRPr="004B3F41" w:rsidRDefault="00E579AD" w:rsidP="00E579AD">
      <w:pPr>
        <w:pStyle w:val="TOC2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6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4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 xml:space="preserve">1 </w:t>
        </w:r>
        <w:r w:rsidRPr="004B3F41">
          <w:rPr>
            <w:rStyle w:val="Hyperlink"/>
            <w:rFonts w:ascii="TH SarabunPSK" w:hAnsi="TH SarabunPSK" w:cs="TH SarabunPSK"/>
            <w:noProof/>
            <w:kern w:val="32"/>
          </w:rPr>
          <w:t xml:space="preserve">Model View Controller </w:t>
        </w:r>
        <w:r w:rsidRPr="004B3F41">
          <w:rPr>
            <w:rStyle w:val="Hyperlink"/>
            <w:rFonts w:ascii="TH SarabunPSK" w:hAnsi="TH SarabunPSK" w:cs="TH SarabunPSK"/>
            <w:noProof/>
            <w:kern w:val="32"/>
            <w:szCs w:val="32"/>
            <w:cs/>
          </w:rPr>
          <w:t>(</w:t>
        </w:r>
        <w:r w:rsidRPr="004B3F41">
          <w:rPr>
            <w:rStyle w:val="Hyperlink"/>
            <w:rFonts w:ascii="TH SarabunPSK" w:hAnsi="TH SarabunPSK" w:cs="TH SarabunPSK"/>
            <w:noProof/>
            <w:kern w:val="32"/>
          </w:rPr>
          <w:t>MVC</w:t>
        </w:r>
        <w:r w:rsidRPr="004B3F41">
          <w:rPr>
            <w:rStyle w:val="Hyperlink"/>
            <w:rFonts w:ascii="TH SarabunPSK" w:hAnsi="TH SarabunPSK" w:cs="TH SarabunPSK"/>
            <w:noProof/>
            <w:kern w:val="32"/>
            <w:szCs w:val="32"/>
            <w:cs/>
          </w:rPr>
          <w:t xml:space="preserve">) </w:t>
        </w:r>
        <w:r w:rsidRPr="004B3F41">
          <w:rPr>
            <w:rStyle w:val="Hyperlink"/>
            <w:rFonts w:ascii="TH SarabunPSK" w:hAnsi="TH SarabunPSK" w:cs="TH SarabunPSK"/>
            <w:noProof/>
            <w:kern w:val="32"/>
          </w:rPr>
          <w:t>Model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_Toc465004976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6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34ED876" w14:textId="77777777" w:rsidR="00E579AD" w:rsidRPr="004B3F41" w:rsidRDefault="00E579AD" w:rsidP="00E579AD">
      <w:pPr>
        <w:pStyle w:val="TOC2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7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4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2 Entity Class Model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_Toc465004977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7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2D31098" w14:textId="77777777" w:rsidR="00E579AD" w:rsidRPr="004B3F41" w:rsidRDefault="00E579AD" w:rsidP="00E579AD">
      <w:pPr>
        <w:pStyle w:val="TOC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8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5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Pr="004B3F41">
          <w:rPr>
            <w:rFonts w:ascii="TH SarabunPSK" w:hAnsi="TH SarabunPSK" w:cs="TH SarabunPSK"/>
            <w:noProof/>
          </w:rPr>
          <w:tab/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System Behaviour Model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_Toc465004978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8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66305615" w14:textId="77777777" w:rsidR="00E579AD" w:rsidRPr="004B3F41" w:rsidRDefault="00E579AD" w:rsidP="00E579AD">
      <w:pPr>
        <w:pStyle w:val="TOC2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9" w:history="1"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 xml:space="preserve">Sequence Diagram demonstrating operation 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“</w:t>
        </w:r>
        <w:r w:rsidRPr="004B3F41">
          <w:rPr>
            <w:rStyle w:val="Hyperlink"/>
            <w:rFonts w:ascii="TH SarabunPSK" w:hAnsi="TH SarabunPSK" w:cs="TH SarabunPSK"/>
            <w:noProof/>
            <w:lang w:val="en-GB"/>
          </w:rPr>
          <w:t>add new customer</w:t>
        </w:r>
        <w:r w:rsidRPr="004B3F41">
          <w:rPr>
            <w:rStyle w:val="Hyperlink"/>
            <w:rFonts w:ascii="TH SarabunPSK" w:hAnsi="TH SarabunPSK" w:cs="TH SarabunPSK"/>
            <w:noProof/>
            <w:szCs w:val="32"/>
            <w:cs/>
            <w:lang w:val="en-GB"/>
          </w:rPr>
          <w:t>”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_Toc465004979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Pr="004B3F41">
          <w:rPr>
            <w:rFonts w:ascii="TH SarabunPSK" w:hAnsi="TH SarabunPSK" w:cs="TH SarabunPSK"/>
            <w:noProof/>
            <w:webHidden/>
          </w:rPr>
          <w:t>8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67634CAD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b/>
          <w:bCs/>
          <w:noProof/>
        </w:rPr>
        <w:fldChar w:fldCharType="end"/>
      </w:r>
    </w:p>
    <w:p w14:paraId="67817C03" w14:textId="300C533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EEA0429" w14:textId="0C590FC0" w:rsidR="00B4021B" w:rsidRPr="004B3F41" w:rsidRDefault="00B4021B" w:rsidP="00E579AD">
      <w:pPr>
        <w:pStyle w:val="NoSpacing"/>
        <w:ind w:left="720"/>
        <w:rPr>
          <w:rFonts w:ascii="TH SarabunPSK" w:hAnsi="TH SarabunPSK" w:cs="TH SarabunPSK" w:hint="cs"/>
          <w:b/>
          <w:bCs/>
          <w:sz w:val="40"/>
          <w:szCs w:val="40"/>
          <w:cs/>
          <w:lang w:val="en-GB"/>
        </w:rPr>
        <w:sectPr w:rsidR="00B4021B" w:rsidRPr="004B3F41" w:rsidSect="00F721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4B3F41">
        <w:rPr>
          <w:rFonts w:ascii="TH SarabunPSK" w:hAnsi="TH SarabunPSK" w:cs="TH SarabunPSK"/>
          <w:b/>
          <w:bCs/>
          <w:noProof/>
          <w:sz w:val="46"/>
          <w:szCs w:val="46"/>
          <w:cs/>
          <w:lang w:val="en-GB"/>
        </w:rPr>
        <w:tab/>
      </w:r>
    </w:p>
    <w:p w14:paraId="35F7F2AA" w14:textId="77777777" w:rsidR="00E579AD" w:rsidRPr="004B3F41" w:rsidRDefault="00E579AD" w:rsidP="00E579AD">
      <w:pPr>
        <w:pStyle w:val="Heading1"/>
        <w:numPr>
          <w:ilvl w:val="0"/>
          <w:numId w:val="22"/>
        </w:numPr>
        <w:rPr>
          <w:rFonts w:ascii="TH SarabunPSK" w:hAnsi="TH SarabunPSK" w:cs="TH SarabunPSK"/>
          <w:lang w:val="en-GB"/>
        </w:rPr>
      </w:pPr>
      <w:bookmarkStart w:id="1" w:name="_Toc465004968"/>
      <w:r w:rsidRPr="004B3F41">
        <w:rPr>
          <w:rFonts w:ascii="TH SarabunPSK" w:hAnsi="TH SarabunPSK" w:cs="TH SarabunPSK"/>
          <w:lang w:val="en-GB"/>
        </w:rPr>
        <w:t>Revision History</w:t>
      </w:r>
      <w:bookmarkEnd w:id="1"/>
    </w:p>
    <w:p w14:paraId="04252E04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noProof/>
          <w:sz w:val="16"/>
          <w:szCs w:val="16"/>
          <w:lang w:val="en-GB"/>
        </w:rPr>
      </w:pP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0"/>
        <w:gridCol w:w="1517"/>
        <w:gridCol w:w="3032"/>
        <w:gridCol w:w="1050"/>
      </w:tblGrid>
      <w:tr w:rsidR="00E579AD" w:rsidRPr="004B3F41" w14:paraId="70F9FB1B" w14:textId="77777777" w:rsidTr="00C965A1">
        <w:tc>
          <w:tcPr>
            <w:tcW w:w="2693" w:type="dxa"/>
          </w:tcPr>
          <w:p w14:paraId="21630328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Name</w:t>
            </w:r>
          </w:p>
        </w:tc>
        <w:tc>
          <w:tcPr>
            <w:tcW w:w="1560" w:type="dxa"/>
          </w:tcPr>
          <w:p w14:paraId="6E7CD5BE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Date</w:t>
            </w:r>
          </w:p>
        </w:tc>
        <w:tc>
          <w:tcPr>
            <w:tcW w:w="3118" w:type="dxa"/>
          </w:tcPr>
          <w:p w14:paraId="4620CD6A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Description</w:t>
            </w:r>
          </w:p>
        </w:tc>
        <w:tc>
          <w:tcPr>
            <w:tcW w:w="1054" w:type="dxa"/>
          </w:tcPr>
          <w:p w14:paraId="73752ADB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Version</w:t>
            </w:r>
          </w:p>
        </w:tc>
      </w:tr>
      <w:tr w:rsidR="00E579AD" w:rsidRPr="004B3F41" w14:paraId="12153713" w14:textId="77777777" w:rsidTr="00C965A1">
        <w:tc>
          <w:tcPr>
            <w:tcW w:w="2693" w:type="dxa"/>
          </w:tcPr>
          <w:p w14:paraId="41233C36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1560" w:type="dxa"/>
          </w:tcPr>
          <w:p w14:paraId="7FC9B1C4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14:paraId="77B59759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1054" w:type="dxa"/>
          </w:tcPr>
          <w:p w14:paraId="0C7C27F2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</w:tr>
      <w:tr w:rsidR="00E579AD" w:rsidRPr="004B3F41" w14:paraId="72665DC2" w14:textId="77777777" w:rsidTr="00C965A1">
        <w:tc>
          <w:tcPr>
            <w:tcW w:w="2693" w:type="dxa"/>
          </w:tcPr>
          <w:p w14:paraId="52EE844E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</w:p>
        </w:tc>
        <w:tc>
          <w:tcPr>
            <w:tcW w:w="1560" w:type="dxa"/>
          </w:tcPr>
          <w:p w14:paraId="23568B37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14:paraId="4A277F84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1054" w:type="dxa"/>
          </w:tcPr>
          <w:p w14:paraId="6853D02E" w14:textId="77777777" w:rsidR="00E579AD" w:rsidRPr="004B3F41" w:rsidRDefault="00E579AD" w:rsidP="00C965A1">
            <w:pPr>
              <w:pStyle w:val="NoSpacing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</w:tr>
    </w:tbl>
    <w:p w14:paraId="5C27CEA4" w14:textId="77777777" w:rsidR="00E579AD" w:rsidRPr="004B3F41" w:rsidRDefault="00E579AD" w:rsidP="00E579AD">
      <w:pPr>
        <w:pStyle w:val="Heading1"/>
        <w:numPr>
          <w:ilvl w:val="0"/>
          <w:numId w:val="22"/>
        </w:numPr>
        <w:rPr>
          <w:rFonts w:ascii="TH SarabunPSK" w:hAnsi="TH SarabunPSK" w:cs="TH SarabunPSK"/>
          <w:lang w:val="en-GB"/>
        </w:rPr>
      </w:pPr>
      <w:bookmarkStart w:id="2" w:name="_Toc465004969"/>
      <w:r w:rsidRPr="004B3F41">
        <w:rPr>
          <w:rFonts w:ascii="TH SarabunPSK" w:hAnsi="TH SarabunPSK" w:cs="TH SarabunPSK"/>
          <w:lang w:val="en-GB"/>
        </w:rPr>
        <w:t>Use Case Overview</w:t>
      </w:r>
      <w:bookmarkEnd w:id="2"/>
      <w:r w:rsidRPr="004B3F41">
        <w:rPr>
          <w:rFonts w:ascii="TH SarabunPSK" w:hAnsi="TH SarabunPSK" w:cs="TH SarabunPSK"/>
          <w:szCs w:val="32"/>
          <w:cs/>
          <w:lang w:val="en-GB"/>
        </w:rPr>
        <w:t xml:space="preserve"> </w:t>
      </w:r>
    </w:p>
    <w:p w14:paraId="7E2F4A75" w14:textId="77777777" w:rsidR="00E579AD" w:rsidRPr="004B3F41" w:rsidRDefault="00E579AD" w:rsidP="00E579AD">
      <w:pPr>
        <w:pStyle w:val="Heading2"/>
        <w:ind w:left="360"/>
        <w:rPr>
          <w:rFonts w:ascii="TH SarabunPSK" w:hAnsi="TH SarabunPSK" w:cs="TH SarabunPSK"/>
          <w:lang w:val="en-GB"/>
        </w:rPr>
      </w:pPr>
      <w:bookmarkStart w:id="3" w:name="_Toc465004970"/>
      <w:r w:rsidRPr="004B3F41">
        <w:rPr>
          <w:rFonts w:ascii="TH SarabunPSK" w:hAnsi="TH SarabunPSK" w:cs="TH SarabunPSK"/>
          <w:lang w:val="en-GB"/>
        </w:rPr>
        <w:t>Use Case Diagram Level 0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Pharmacy System</w:t>
      </w:r>
      <w:bookmarkEnd w:id="3"/>
    </w:p>
    <w:p w14:paraId="77486562" w14:textId="77777777" w:rsidR="00E579AD" w:rsidRPr="004B3F41" w:rsidRDefault="00E579AD" w:rsidP="00E579AD">
      <w:pPr>
        <w:pStyle w:val="NoSpacing"/>
        <w:rPr>
          <w:rFonts w:ascii="TH SarabunPSK" w:hAnsi="TH SarabunPSK" w:cs="TH SarabunPSK"/>
        </w:rPr>
      </w:pPr>
    </w:p>
    <w:p w14:paraId="2F665C9C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56D2286" wp14:editId="16D23A0F">
            <wp:extent cx="5545419" cy="565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Use cas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19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97D4" w14:textId="77777777" w:rsidR="00E579AD" w:rsidRPr="004B3F41" w:rsidRDefault="00E579AD" w:rsidP="00E579AD">
      <w:pPr>
        <w:pStyle w:val="NoSpacing"/>
        <w:ind w:left="1440"/>
        <w:rPr>
          <w:rFonts w:ascii="TH SarabunPSK" w:hAnsi="TH SarabunPSK" w:cs="TH SarabunPSK"/>
          <w:lang w:val="en-GB"/>
        </w:rPr>
      </w:pPr>
    </w:p>
    <w:p w14:paraId="42FC5A9C" w14:textId="77777777" w:rsidR="00E579AD" w:rsidRPr="004B3F41" w:rsidRDefault="00E579AD" w:rsidP="00E579AD">
      <w:pPr>
        <w:pStyle w:val="NoSpacing"/>
        <w:ind w:left="1440"/>
        <w:rPr>
          <w:rFonts w:ascii="TH SarabunPSK" w:hAnsi="TH SarabunPSK" w:cs="TH SarabunPSK"/>
          <w:lang w:val="en-GB"/>
        </w:rPr>
      </w:pPr>
    </w:p>
    <w:p w14:paraId="662CEE28" w14:textId="77777777" w:rsidR="00E579AD" w:rsidRDefault="00E579AD" w:rsidP="00E579AD">
      <w:pPr>
        <w:pStyle w:val="Heading2"/>
        <w:rPr>
          <w:rFonts w:ascii="TH SarabunPSK" w:hAnsi="TH SarabunPSK" w:cs="TH SarabunPSK"/>
          <w:lang w:val="en-GB"/>
        </w:rPr>
      </w:pPr>
      <w:bookmarkStart w:id="4" w:name="_Toc465004971"/>
    </w:p>
    <w:p w14:paraId="05EB6D0C" w14:textId="77777777" w:rsidR="00E579AD" w:rsidRDefault="00E579AD" w:rsidP="00E579AD">
      <w:pPr>
        <w:rPr>
          <w:lang w:val="en-GB"/>
        </w:rPr>
      </w:pPr>
    </w:p>
    <w:p w14:paraId="536FA063" w14:textId="77777777" w:rsidR="0080183B" w:rsidRPr="00E579AD" w:rsidRDefault="0080183B" w:rsidP="00E579AD">
      <w:pPr>
        <w:rPr>
          <w:lang w:val="en-GB"/>
        </w:rPr>
      </w:pPr>
    </w:p>
    <w:p w14:paraId="64B96C6A" w14:textId="77777777" w:rsidR="00E579AD" w:rsidRPr="004B3F41" w:rsidRDefault="00E579AD" w:rsidP="00E579AD">
      <w:pPr>
        <w:pStyle w:val="Heading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Sale Order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</w:t>
      </w:r>
      <w:r w:rsidRPr="004B3F41">
        <w:rPr>
          <w:rFonts w:ascii="TH SarabunPSK" w:hAnsi="TH SarabunPSK" w:cs="TH SarabunPSK"/>
          <w:cs/>
          <w:lang w:val="en-GB"/>
        </w:rPr>
        <w:t>1</w:t>
      </w:r>
      <w:r w:rsidRPr="004B3F41">
        <w:rPr>
          <w:rFonts w:ascii="TH SarabunPSK" w:hAnsi="TH SarabunPSK" w:cs="TH SarabunPSK"/>
          <w:lang w:val="en-GB"/>
        </w:rPr>
        <w:t>0</w:t>
      </w:r>
      <w:r w:rsidRPr="004B3F41">
        <w:rPr>
          <w:rFonts w:ascii="TH SarabunPSK" w:hAnsi="TH SarabunPSK" w:cs="TH SarabunPSK"/>
          <w:cs/>
          <w:lang w:val="en-GB"/>
        </w:rPr>
        <w:t>0)</w:t>
      </w:r>
      <w:bookmarkEnd w:id="4"/>
    </w:p>
    <w:p w14:paraId="38811053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lang w:val="en-GB"/>
        </w:rPr>
      </w:pPr>
    </w:p>
    <w:p w14:paraId="4A5C169F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A0A20F3" wp14:editId="119ED968">
            <wp:extent cx="4537424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UC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24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9CC4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lang w:val="en-GB"/>
        </w:rPr>
      </w:pPr>
    </w:p>
    <w:p w14:paraId="2F76DE3A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lang w:val="en-GB"/>
        </w:rPr>
      </w:pPr>
    </w:p>
    <w:p w14:paraId="7E38146F" w14:textId="77777777" w:rsidR="00E579AD" w:rsidRPr="004B3F41" w:rsidRDefault="00E579AD" w:rsidP="00E579AD">
      <w:pPr>
        <w:pStyle w:val="Heading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Purchases Order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UC20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4874DD76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6071711" wp14:editId="290CA811">
            <wp:extent cx="4554855" cy="326844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U2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CA83" w14:textId="77777777" w:rsidR="00E579AD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3C3098D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A45EAD8" w14:textId="77777777" w:rsidR="00E579AD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3934B06" w14:textId="77777777" w:rsidR="0080183B" w:rsidRDefault="0080183B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4B1F714" w14:textId="77777777" w:rsidR="0080183B" w:rsidRDefault="0080183B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A608233" w14:textId="77777777" w:rsidR="0080183B" w:rsidRPr="004B3F41" w:rsidRDefault="0080183B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74F1F7C" w14:textId="77777777" w:rsidR="00E579AD" w:rsidRPr="004B3F41" w:rsidRDefault="00E579AD" w:rsidP="00E579AD">
      <w:pPr>
        <w:pStyle w:val="Heading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Products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UC30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7177A8AB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68E930C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5985330" wp14:editId="1FBC4F6D">
            <wp:extent cx="4580890" cy="3167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UC3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1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</w:p>
    <w:p w14:paraId="76ABEEA0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CEE63F7" w14:textId="77777777" w:rsidR="00E579AD" w:rsidRPr="004B3F41" w:rsidRDefault="00E579AD" w:rsidP="00E579AD">
      <w:pPr>
        <w:pStyle w:val="Heading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Accounting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UC40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207DCDAE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63FCD29" wp14:editId="28AE5917">
            <wp:extent cx="4545965" cy="20728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UC4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0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429D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0302F92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39D9FCD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10831F1" w14:textId="77777777" w:rsidR="00E579AD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C5235CC" w14:textId="77777777" w:rsidR="00E579AD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8E6A933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270ECC6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1385C72" w14:textId="77777777" w:rsidR="00E579AD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F3B9200" w14:textId="77777777" w:rsidR="0080183B" w:rsidRDefault="0080183B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B5CFB98" w14:textId="77777777" w:rsidR="0080183B" w:rsidRDefault="0080183B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92CB7C8" w14:textId="77777777" w:rsidR="0080183B" w:rsidRPr="004B3F41" w:rsidRDefault="0080183B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A3F4634" w14:textId="77777777" w:rsidR="00E579AD" w:rsidRPr="004B3F41" w:rsidRDefault="00E579AD" w:rsidP="00E579AD">
      <w:pPr>
        <w:pStyle w:val="Heading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Inventory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UC50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3874E2A0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726F4A1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439C8DDD" wp14:editId="67FB2E33">
            <wp:extent cx="4572000" cy="2879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5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2E5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5D88F26" w14:textId="77777777" w:rsidR="00E579AD" w:rsidRPr="004B3F41" w:rsidRDefault="00E579AD" w:rsidP="00E579AD">
      <w:pPr>
        <w:pStyle w:val="Heading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Staff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UC60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6FF89B57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F6C4015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A284F58" wp14:editId="67789D43">
            <wp:extent cx="4606290" cy="28493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UC6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399F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6267A5B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D30B69E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0DAC921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462C908" w14:textId="77777777" w:rsidR="00E579AD" w:rsidRPr="004B3F41" w:rsidRDefault="00E579AD" w:rsidP="00E579AD">
      <w:pPr>
        <w:pStyle w:val="Heading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Report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UC70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0CC73424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935F952" wp14:editId="46AA7A6F">
            <wp:extent cx="4546121" cy="2222751"/>
            <wp:effectExtent l="0" t="0" r="0" b="6350"/>
            <wp:docPr id="44448" name="รูปภาพ 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" name="UC7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1" cy="22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02D9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7021A66" w14:textId="77777777" w:rsidR="00E579AD" w:rsidRPr="004B3F41" w:rsidRDefault="00E579AD" w:rsidP="00E579AD">
      <w:pPr>
        <w:pStyle w:val="Heading1"/>
        <w:numPr>
          <w:ilvl w:val="0"/>
          <w:numId w:val="22"/>
        </w:numPr>
        <w:rPr>
          <w:rFonts w:ascii="TH SarabunPSK" w:hAnsi="TH SarabunPSK" w:cs="TH SarabunPSK"/>
          <w:lang w:val="en-GB"/>
        </w:rPr>
      </w:pPr>
      <w:bookmarkStart w:id="5" w:name="_Toc465004974"/>
      <w:r w:rsidRPr="004B3F41">
        <w:rPr>
          <w:rFonts w:ascii="TH SarabunPSK" w:hAnsi="TH SarabunPSK" w:cs="TH SarabunPSK"/>
          <w:lang w:val="en-GB"/>
        </w:rPr>
        <w:t>System Structure</w:t>
      </w:r>
      <w:bookmarkEnd w:id="5"/>
    </w:p>
    <w:p w14:paraId="76BB6D2E" w14:textId="77777777" w:rsidR="00E579AD" w:rsidRPr="004B3F41" w:rsidRDefault="00E579AD" w:rsidP="00E579AD">
      <w:pPr>
        <w:pStyle w:val="NoSpacing"/>
        <w:ind w:left="360" w:firstLine="360"/>
        <w:jc w:val="both"/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sz w:val="32"/>
          <w:szCs w:val="32"/>
          <w:lang w:val="en-GB"/>
        </w:rPr>
        <w:t>This should use structure chart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to express the breakdown of the system to the lowest manageable levels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 xml:space="preserve">It is used to show the hierarchical arrangement of the subsystems in a </w:t>
      </w:r>
      <w:hyperlink r:id="rId18" w:tooltip="Structured programming" w:history="1">
        <w:r w:rsidRPr="004B3F41">
          <w:rPr>
            <w:rFonts w:ascii="TH SarabunPSK" w:hAnsi="TH SarabunPSK" w:cs="TH SarabunPSK"/>
            <w:sz w:val="32"/>
            <w:szCs w:val="32"/>
            <w:lang w:val="en-GB"/>
          </w:rPr>
          <w:t>system</w:t>
        </w:r>
      </w:hyperlink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Each rectangular box represents a subsystems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The names of the subsystems are written inside the box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An arrow joins two subsystems that have an invocation relationship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</w:p>
    <w:p w14:paraId="0F586B69" w14:textId="77777777" w:rsidR="00E579AD" w:rsidRPr="004B3F41" w:rsidRDefault="00E579AD" w:rsidP="00E579AD">
      <w:pPr>
        <w:pStyle w:val="NoSpacing"/>
        <w:ind w:left="360" w:firstLine="360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4E1D4B9F" w14:textId="77777777" w:rsidR="00E579AD" w:rsidRPr="004B3F41" w:rsidRDefault="00E579AD" w:rsidP="00E579AD">
      <w:pPr>
        <w:pStyle w:val="NoSpacing"/>
        <w:jc w:val="center"/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527BE48" wp14:editId="30BB8E59">
            <wp:extent cx="6000029" cy="1877043"/>
            <wp:effectExtent l="0" t="0" r="1270" b="9525"/>
            <wp:docPr id="44449" name="รูปภาพ 4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" name="System Structu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29" cy="18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009B" w14:textId="77777777" w:rsidR="00E579AD" w:rsidRPr="004B3F41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56831F16" w14:textId="77777777" w:rsidR="00E579AD" w:rsidRPr="004B3F41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7F4C7497" w14:textId="77777777" w:rsidR="00E579AD" w:rsidRPr="004B3F41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3321D0BF" w14:textId="77777777" w:rsidR="00E579AD" w:rsidRPr="004B3F41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33520E06" w14:textId="77777777" w:rsidR="00E579AD" w:rsidRPr="004B3F41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6DF0BF76" w14:textId="77777777" w:rsidR="00E579AD" w:rsidRPr="004B3F41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47EE166A" w14:textId="77777777" w:rsidR="00E579AD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23F5FE6B" w14:textId="77777777" w:rsidR="00E579AD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608591E9" w14:textId="77777777" w:rsidR="0080183B" w:rsidRPr="004B3F41" w:rsidRDefault="0080183B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13DEC6CA" w14:textId="77777777" w:rsidR="00E579AD" w:rsidRPr="004B3F41" w:rsidRDefault="00E579AD" w:rsidP="00E579AD">
      <w:pPr>
        <w:pStyle w:val="NoSpacing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647CE489" w14:textId="77777777" w:rsidR="00E579AD" w:rsidRPr="004B3F41" w:rsidRDefault="00E579AD" w:rsidP="00E579AD">
      <w:pPr>
        <w:pStyle w:val="NoSpacing"/>
        <w:jc w:val="both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0BD08" wp14:editId="0270A770">
                <wp:simplePos x="0" y="0"/>
                <wp:positionH relativeFrom="column">
                  <wp:posOffset>6945630</wp:posOffset>
                </wp:positionH>
                <wp:positionV relativeFrom="paragraph">
                  <wp:posOffset>1497330</wp:posOffset>
                </wp:positionV>
                <wp:extent cx="0" cy="155575"/>
                <wp:effectExtent l="11430" t="7620" r="7620" b="8255"/>
                <wp:wrapNone/>
                <wp:docPr id="4441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003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2" o:spid="_x0000_s1026" type="#_x0000_t32" style="position:absolute;margin-left:546.9pt;margin-top:117.9pt;width:0;height:12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"/>
            </w:pict>
          </mc:Fallback>
        </mc:AlternateContent>
      </w:r>
      <w:bookmarkStart w:id="6" w:name="_Toc465004975"/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>Static Structure and Data Analysis</w:t>
      </w:r>
      <w:bookmarkEnd w:id="6"/>
    </w:p>
    <w:p w14:paraId="26583B9B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>This should show the conceptual description of the systematics of the system</w:t>
      </w:r>
      <w:r w:rsidRPr="004B3F41">
        <w:rPr>
          <w:rFonts w:ascii="TH SarabunPSK" w:hAnsi="TH SarabunPSK" w:cs="TH SarabunPSK"/>
          <w:color w:val="000000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>Thus, the class diagram is used to describe this static structure of the system</w:t>
      </w:r>
      <w:r w:rsidRPr="004B3F41">
        <w:rPr>
          <w:rFonts w:ascii="TH SarabunPSK" w:hAnsi="TH SarabunPSK" w:cs="TH SarabunPSK"/>
          <w:color w:val="000000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>Furthermore, the class diagram is also used for data modelling</w:t>
      </w:r>
      <w:r w:rsidRPr="004B3F41">
        <w:rPr>
          <w:rFonts w:ascii="TH SarabunPSK" w:hAnsi="TH SarabunPSK" w:cs="TH SarabunPSK"/>
          <w:color w:val="000000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>Classes in class diagram are classified into 3 types</w:t>
      </w:r>
      <w:r w:rsidRPr="004B3F41">
        <w:rPr>
          <w:rFonts w:ascii="TH SarabunPSK" w:hAnsi="TH SarabunPSK" w:cs="TH SarabunPSK"/>
          <w:color w:val="000000"/>
          <w:sz w:val="32"/>
          <w:szCs w:val="32"/>
          <w:cs/>
          <w:lang w:val="en-GB"/>
        </w:rPr>
        <w:t>:</w:t>
      </w:r>
    </w:p>
    <w:p w14:paraId="21F36900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sz w:val="32"/>
          <w:szCs w:val="32"/>
          <w:lang w:val="en-GB"/>
        </w:rPr>
      </w:pPr>
    </w:p>
    <w:p w14:paraId="120FE79D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6D42AC3" wp14:editId="047941BA">
                <wp:simplePos x="0" y="0"/>
                <wp:positionH relativeFrom="column">
                  <wp:posOffset>1770380</wp:posOffset>
                </wp:positionH>
                <wp:positionV relativeFrom="paragraph">
                  <wp:posOffset>214630</wp:posOffset>
                </wp:positionV>
                <wp:extent cx="563245" cy="481330"/>
                <wp:effectExtent l="8255" t="7620" r="9525" b="6350"/>
                <wp:wrapNone/>
                <wp:docPr id="44414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245" cy="481330"/>
                          <a:chOff x="4228" y="3749"/>
                          <a:chExt cx="887" cy="758"/>
                        </a:xfrm>
                      </wpg:grpSpPr>
                      <wps:wsp>
                        <wps:cNvPr id="44415" name="Oval 718"/>
                        <wps:cNvSpPr>
                          <a:spLocks noChangeArrowheads="1"/>
                        </wps:cNvSpPr>
                        <wps:spPr bwMode="auto">
                          <a:xfrm>
                            <a:off x="4228" y="3749"/>
                            <a:ext cx="884" cy="75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16" name="AutoShape 719"/>
                        <wps:cNvCnPr>
                          <a:cxnSpLocks noChangeShapeType="1"/>
                        </wps:cNvCnPr>
                        <wps:spPr bwMode="auto">
                          <a:xfrm>
                            <a:off x="4997" y="3875"/>
                            <a:ext cx="7" cy="1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17" name="AutoShape 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5003" y="3880"/>
                            <a:ext cx="11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C6C45" id="Group 766" o:spid="_x0000_s1026" style="position:absolute;margin-left:139.4pt;margin-top:16.9pt;width:44.35pt;height:37.9pt;z-index:251711488" coordorigin="4228,3749" coordsize="887,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">
                <v:oval id="Oval 718" o:spid="_x0000_s1027" style="position:absolute;left:4228;top:3749;width:884;height:7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xwWsYA&#10;AADeAAAADwAAAGRycy9kb3ducmV2LnhtbESPQWvCQBSE70L/w/IKvUjdWFKRNBsRoWDBQ6vi+bH7&#10;zEazb0N2a9J/7xYKPQ4z8w1TrkbXihv1ofGsYD7LQBBrbxquFRwP789LECEiG2w9k4IfCrCqHiYl&#10;FsYP/EW3faxFgnAoUIGNsSukDNqSwzDzHXHyzr53GJPsa2l6HBLctfIlyxbSYcNpwWJHG0v6uv92&#10;Cvz1I2wvp+NUB71byM84OCsHpZ4ex/UbiEhj/A//tbdGQZ7n81f4vZOugK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xwWsYAAADeAAAADwAAAAAAAAAAAAAAAACYAgAAZHJz&#10;L2Rvd25yZXYueG1sUEsFBgAAAAAEAAQA9QAAAIsDAAAAAA==&#10;" strokecolor="#8e0000"/>
                <v:shape id="AutoShape 719" o:spid="_x0000_s1028" type="#_x0000_t32" style="position:absolute;left:4997;top:3875;width:7;height:1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qRLcYAAADeAAAADwAAAGRycy9kb3ducmV2LnhtbESPQWvCQBSE70L/w/IK3nSTsoQ0ukoR&#10;C4JUqO2lt0f2mYRm38bsqtFf3xUKHoeZ+YaZLwfbijP1vnGsIZ0mIIhLZxquNHx/vU9yED4gG2wd&#10;k4YreVgunkZzLIy78Ced96ESEcK+QA11CF0hpS9rsuinriOO3sH1FkOUfSVNj5cIt618SZJMWmw4&#10;LtTY0aqm8nd/spGy/sh3P3njVIYuUbd1ety+tlqPn4e3GYhAQ3iE/9sbo0EplWZwvxOv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KkS3GAAAA3gAAAA8AAAAAAAAA&#10;AAAAAAAAoQIAAGRycy9kb3ducmV2LnhtbFBLBQYAAAAABAAEAPkAAACUAwAAAAA=&#10;" strokecolor="#8e0000"/>
                <v:shape id="AutoShape 720" o:spid="_x0000_s1029" type="#_x0000_t32" style="position:absolute;left:5003;top:3880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Tz+sgAAADeAAAADwAAAGRycy9kb3ducmV2LnhtbESPT2vCQBTE7wW/w/KEXopulDRKdBUV&#10;anvw4h8C3h7ZZxLMvg3Zjabfvlso9DjMzG+Y5bo3tXhQ6yrLCibjCARxbnXFhYLL+WM0B+E8ssba&#10;Min4Jgfr1eBliam2Tz7S4+QLESDsUlRQet+kUrq8JINubBvi4N1sa9AH2RZSt/gMcFPLaRQl0mDF&#10;YaHEhnYl5fdTZxTQtsv27/vLPKuv3B2SJnv7TDKlXof9ZgHCU+//w3/tL60gjuPJDH7vhCsgV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Tz+sgAAADeAAAADwAAAAAA&#10;AAAAAAAAAAChAgAAZHJzL2Rvd25yZXYueG1sUEsFBgAAAAAEAAQA+QAAAJYDAAAAAA==&#10;" strokecolor="#8e0000"/>
              </v:group>
            </w:pict>
          </mc:Fallback>
        </mc:AlternateContent>
      </w:r>
      <w:r w:rsidRPr="004B3F41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ADB409B" wp14:editId="084A5174">
                <wp:simplePos x="0" y="0"/>
                <wp:positionH relativeFrom="column">
                  <wp:posOffset>2976245</wp:posOffset>
                </wp:positionH>
                <wp:positionV relativeFrom="paragraph">
                  <wp:posOffset>245745</wp:posOffset>
                </wp:positionV>
                <wp:extent cx="640080" cy="802005"/>
                <wp:effectExtent l="4445" t="10160" r="3175" b="0"/>
                <wp:wrapNone/>
                <wp:docPr id="44401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" cy="802005"/>
                          <a:chOff x="6598" y="3382"/>
                          <a:chExt cx="1008" cy="1263"/>
                        </a:xfrm>
                      </wpg:grpSpPr>
                      <wpg:grpSp>
                        <wpg:cNvPr id="44402" name="Group 733"/>
                        <wpg:cNvGrpSpPr>
                          <a:grpSpLocks/>
                        </wpg:cNvGrpSpPr>
                        <wpg:grpSpPr bwMode="auto">
                          <a:xfrm>
                            <a:off x="6622" y="3382"/>
                            <a:ext cx="884" cy="769"/>
                            <a:chOff x="6187" y="3416"/>
                            <a:chExt cx="884" cy="769"/>
                          </a:xfrm>
                        </wpg:grpSpPr>
                        <wps:wsp>
                          <wps:cNvPr id="44403" name="Oval 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7" y="3416"/>
                              <a:ext cx="884" cy="75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8E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404" name="AutoShape 7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60" y="4184"/>
                              <a:ext cx="765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8E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4413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6598" y="4117"/>
                            <a:ext cx="1008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24620" w14:textId="77777777" w:rsidR="00E579AD" w:rsidRPr="00490B81" w:rsidRDefault="00E579AD" w:rsidP="00E579AD">
                              <w:pPr>
                                <w:jc w:val="center"/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</w:pPr>
                              <w: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  <w:t>Entities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DB409B" id="Group 735" o:spid="_x0000_s1026" style="position:absolute;margin-left:234.35pt;margin-top:19.35pt;width:50.4pt;height:63.15pt;z-index:251709440" coordorigin="6598,3382" coordsize="1008,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">
                <v:group id="Group 733" o:spid="_x0000_s1027" style="position:absolute;left:6622;top:3382;width:884;height:769" coordorigin="6187,3416" coordsize="884,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TnWscAAADe&#10;AAAADwAAAAAAAAAAAAAAAACqAgAAZHJzL2Rvd25yZXYueG1sUEsFBgAAAAAEAAQA+gAAAJ4DAAAA&#10;AA==&#10;">
                  <v:oval id="Oval 729" o:spid="_x0000_s1028" style="position:absolute;left:6187;top:3416;width:884;height:7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DbaMYA&#10;AADeAAAADwAAAGRycy9kb3ducmV2LnhtbESPzWrDMBCE74W+g9hAL6WR25hQHMuhFAop5ND8kPMi&#10;bSwn1spYauy+fRQo5DjMzDdMuRxdKy7Uh8azgtdpBoJYe9NwrWC/+3p5BxEissHWMyn4owDL6vGh&#10;xML4gTd02cZaJAiHAhXYGLtCyqAtOQxT3xEn7+h7hzHJvpamxyHBXSvfsmwuHTacFix29GlJn7e/&#10;ToE/f4fV6bB/1kGv5/InDs7KQamnyfixABFpjPfwf3tlFOR5ns3gdiddAVl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DbaMYAAADeAAAADwAAAAAAAAAAAAAAAACYAgAAZHJz&#10;L2Rvd25yZXYueG1sUEsFBgAAAAAEAAQA9QAAAIsDAAAAAA==&#10;" strokecolor="#8e0000"/>
                  <v:shape id="AutoShape 730" o:spid="_x0000_s1029" type="#_x0000_t32" style="position:absolute;left:6260;top:4184;width:76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08HMYAAADeAAAADwAAAGRycy9kb3ducmV2LnhtbESPQWsCMRSE7wX/Q3iCt5ooQbarUUQU&#10;CtJCrRdvj81zd3Hzsm5S3fbXN4WCx2FmvmEWq9414kZdqD0bmIwVCOLC25pLA8fP3XMGIkRki41n&#10;MvBNAVbLwdMCc+vv/EG3QyxFgnDI0UAVY5tLGYqKHIaxb4mTd/adw5hkV0rb4T3BXSOnSs2kw5rT&#10;QoUtbSoqLocvlyjbt+z9lNVez9Ar/bOdXPcvjTGjYb+eg4jUx0f4v/1qDWitlYa/O+kK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NPBzGAAAA3gAAAA8AAAAAAAAA&#10;AAAAAAAAoQIAAGRycy9kb3ducmV2LnhtbFBLBQYAAAAABAAEAPkAAACUAwAAAAA=&#10;" strokecolor="#8e0000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32" o:spid="_x0000_s1030" type="#_x0000_t202" style="position:absolute;left:6598;top:4117;width:1008;height: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wCsYA&#10;AADeAAAADwAAAGRycy9kb3ducmV2LnhtbESPT2sCMRTE7wW/Q3iCt5pYt6WuG0UqgidLbSt4e2ze&#10;/sHNy7KJ7vbbN0Khx2FmfsNk68E24kadrx1rmE0VCOLcmZpLDV+fu8dXED4gG2wck4Yf8rBejR4y&#10;TI3r+YNux1CKCGGfooYqhDaV0ucVWfRT1xJHr3CdxRBlV0rTYR/htpFPSr1IizXHhQpbeqsovxyv&#10;VsP3oTifEvVebu1z27tBSbYLqfVkPGyWIAIN4T/8194bDUmSzOZwvxOv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DwCsYAAADeAAAADwAAAAAAAAAAAAAAAACYAgAAZHJz&#10;L2Rvd25yZXYueG1sUEsFBgAAAAAEAAQA9QAAAIsDAAAAAA==&#10;" filled="f" stroked="f">
                  <v:textbox>
                    <w:txbxContent>
                      <w:p w14:paraId="4DF24620" w14:textId="77777777" w:rsidR="00E579AD" w:rsidRPr="00490B81" w:rsidRDefault="00E579AD" w:rsidP="00E579AD">
                        <w:pPr>
                          <w:jc w:val="center"/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</w:pPr>
                        <w:r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  <w:t>Entities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B3F41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6238C22" wp14:editId="3CC3C8A5">
                <wp:simplePos x="0" y="0"/>
                <wp:positionH relativeFrom="column">
                  <wp:posOffset>96520</wp:posOffset>
                </wp:positionH>
                <wp:positionV relativeFrom="paragraph">
                  <wp:posOffset>214630</wp:posOffset>
                </wp:positionV>
                <wp:extent cx="1287145" cy="838200"/>
                <wp:effectExtent l="1270" t="7620" r="0" b="1905"/>
                <wp:wrapNone/>
                <wp:docPr id="44396" name="Group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7145" cy="838200"/>
                          <a:chOff x="1608" y="5520"/>
                          <a:chExt cx="2027" cy="1320"/>
                        </a:xfrm>
                      </wpg:grpSpPr>
                      <wps:wsp>
                        <wps:cNvPr id="44397" name="Oval 712"/>
                        <wps:cNvSpPr>
                          <a:spLocks noChangeArrowheads="1"/>
                        </wps:cNvSpPr>
                        <wps:spPr bwMode="auto">
                          <a:xfrm>
                            <a:off x="2438" y="5520"/>
                            <a:ext cx="884" cy="75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98" name="AutoShape 713"/>
                        <wps:cNvCnPr>
                          <a:cxnSpLocks noChangeShapeType="1"/>
                        </wps:cNvCnPr>
                        <wps:spPr bwMode="auto">
                          <a:xfrm>
                            <a:off x="1955" y="5646"/>
                            <a:ext cx="0" cy="3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99" name="AutoShape 7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4" y="5836"/>
                            <a:ext cx="49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00" name="Text Box 715"/>
                        <wps:cNvSpPr txBox="1">
                          <a:spLocks noChangeArrowheads="1"/>
                        </wps:cNvSpPr>
                        <wps:spPr bwMode="auto">
                          <a:xfrm>
                            <a:off x="1608" y="6312"/>
                            <a:ext cx="2027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90AFF" w14:textId="77777777" w:rsidR="00E579AD" w:rsidRPr="00490B81" w:rsidRDefault="00E579AD" w:rsidP="00E579AD">
                              <w:pP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</w:pPr>
                              <w:r w:rsidRPr="00490B81"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  <w:t>Boundaries</w:t>
                              </w:r>
                              <w: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cs/>
                                  <w:lang w:val="en-GB"/>
                                </w:rPr>
                                <w:t xml:space="preserve"> (</w:t>
                              </w:r>
                              <w: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  <w:t>GUI</w:t>
                              </w:r>
                              <w: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cs/>
                                  <w:lang w:val="en-GB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38C22" id="Group 716" o:spid="_x0000_s1031" style="position:absolute;margin-left:7.6pt;margin-top:16.9pt;width:101.35pt;height:66pt;z-index:251708416" coordorigin="1608,5520" coordsize="2027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">
                <v:oval id="Oval 712" o:spid="_x0000_s1032" style="position:absolute;left:2438;top:5520;width:884;height:7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uFicYA&#10;AADeAAAADwAAAGRycy9kb3ducmV2LnhtbESPQWsCMRSE7wX/Q3hCL0WzVll1NUopFCz00Kp4fiTP&#10;zermZdmk7vrvm0Khx2FmvmHW297V4kZtqDwrmIwzEMTam4pLBcfD22gBIkRkg7VnUnCnANvN4GGN&#10;hfEdf9FtH0uRIBwKVGBjbAopg7bkMIx9Q5y8s28dxiTbUpoWuwR3tXzOslw6rDgtWGzo1ZK+7r+d&#10;An99D7vL6fikg/7I5WfsnJWdUo/D/mUFIlIf/8N/7Z1RMJtNl3P4vZOu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uFicYAAADeAAAADwAAAAAAAAAAAAAAAACYAgAAZHJz&#10;L2Rvd25yZXYueG1sUEsFBgAAAAAEAAQA9QAAAIsDAAAAAA==&#10;" strokecolor="#8e0000"/>
                <v:shape id="AutoShape 713" o:spid="_x0000_s1033" type="#_x0000_t32" style="position:absolute;left:1955;top:5646;width:0;height: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Bu+8cAAADeAAAADwAAAGRycy9kb3ducmV2LnhtbESPTWvCQBCG74X+h2UK3upGDRKjqxRR&#10;KJQW/Lh4G7JjEszOptlV0/76zqHgcXjnfWaexap3jbpRF2rPBkbDBBRx4W3NpYHjYfuagQoR2WLj&#10;mQz8UIDV8vlpgbn1d97RbR9LJRAOORqoYmxzrUNRkcMw9C2xZGffOYwydqW2Hd4F7ho9TpKpdliz&#10;XKiwpXVFxWV/dULZfGZfp6z26RR9kv5uRt8fs8aYwUv/NgcVqY+P5f/2uzWQppOZ/Cs6ogJ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IG77xwAAAN4AAAAPAAAAAAAA&#10;AAAAAAAAAKECAABkcnMvZG93bnJldi54bWxQSwUGAAAAAAQABAD5AAAAlQMAAAAA&#10;" strokecolor="#8e0000"/>
                <v:shape id="AutoShape 714" o:spid="_x0000_s1034" type="#_x0000_t32" style="position:absolute;left:1944;top:5836;width:49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4MLMgAAADeAAAADwAAAGRycy9kb3ducmV2LnhtbESPQWvCQBSE7wX/w/KEXqRubDVo6ibY&#10;Qm0PvWgl0Nsj+0yC2bchu9H4792C0OMwM98w62wwjThT52rLCmbTCARxYXXNpYLDz8fTEoTzyBob&#10;y6TgSg6ydPSwxkTbC+/ovPelCBB2CSqovG8TKV1RkUE3tS1x8I62M+iD7EqpO7wEuGnkcxTF0mDN&#10;YaHClt4rKk773iigtz7fLraHZd78cv8dt/nkM86VehwPm1cQngb/H763v7SC+fxltYK/O+EKy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C4MLMgAAADeAAAADwAAAAAA&#10;AAAAAAAAAAChAgAAZHJzL2Rvd25yZXYueG1sUEsFBgAAAAAEAAQA+QAAAJYDAAAAAA==&#10;" strokecolor="#8e0000"/>
                <v:shape id="Text Box 715" o:spid="_x0000_s1035" type="#_x0000_t202" style="position:absolute;left:1608;top:6312;width:2027;height: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v4oMQA&#10;AADeAAAADwAAAGRycy9kb3ducmV2LnhtbESPXWvCMBSG7wf+h3CE3a2JoxtbZxSZDLyarG6Cd4fm&#10;2JY1J6GJtv57cyF4+fJ+8cyXo+3EmfrQOtYwyxQI4sqZlmsNv7uvpzcQISIb7ByThgsFWC4mD3Ms&#10;jBv4h85lrEUa4VCghiZGX0gZqoYshsx54uQdXW8xJtnX0vQ4pHHbyWelXqXFltNDg54+G6r+y5PV&#10;8Pd9POxzta3X9sUPblSS7bvU+nE6rj5ARBrjPXxrb4yGPM9VAkg4CQX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7+KDEAAAA3gAAAA8AAAAAAAAAAAAAAAAAmAIAAGRycy9k&#10;b3ducmV2LnhtbFBLBQYAAAAABAAEAPUAAACJAwAAAAA=&#10;" filled="f" stroked="f">
                  <v:textbox>
                    <w:txbxContent>
                      <w:p w14:paraId="62790AFF" w14:textId="77777777" w:rsidR="00E579AD" w:rsidRPr="00490B81" w:rsidRDefault="00E579AD" w:rsidP="00E579AD">
                        <w:pPr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</w:pPr>
                        <w:r w:rsidRPr="00490B81"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  <w:t>Boundaries</w:t>
                        </w:r>
                        <w:r>
                          <w:rPr>
                            <w:rFonts w:ascii="EucrosiaUPC" w:hAnsi="EucrosiaUPC" w:cs="EucrosiaUPC"/>
                            <w:sz w:val="30"/>
                            <w:szCs w:val="30"/>
                            <w:cs/>
                            <w:lang w:val="en-GB"/>
                          </w:rPr>
                          <w:t xml:space="preserve"> (</w:t>
                        </w:r>
                        <w:r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  <w:t>GUI</w:t>
                        </w:r>
                        <w:r>
                          <w:rPr>
                            <w:rFonts w:ascii="EucrosiaUPC" w:hAnsi="EucrosiaUPC" w:cs="EucrosiaUPC"/>
                            <w:sz w:val="30"/>
                            <w:szCs w:val="30"/>
                            <w:cs/>
                            <w:lang w:val="en-GB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73537DF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FAD2494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F5490B" wp14:editId="06000271">
                <wp:simplePos x="0" y="0"/>
                <wp:positionH relativeFrom="column">
                  <wp:posOffset>1773555</wp:posOffset>
                </wp:positionH>
                <wp:positionV relativeFrom="paragraph">
                  <wp:posOffset>156210</wp:posOffset>
                </wp:positionV>
                <wp:extent cx="640080" cy="335280"/>
                <wp:effectExtent l="1905" t="0" r="0" b="2540"/>
                <wp:wrapNone/>
                <wp:docPr id="44395" name="Text 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7BC84" w14:textId="77777777" w:rsidR="00E579AD" w:rsidRPr="00490B81" w:rsidRDefault="00E579AD" w:rsidP="00E579AD">
                            <w:pPr>
                              <w:rPr>
                                <w:rFonts w:ascii="EucrosiaUPC" w:hAnsi="EucrosiaUPC" w:cs="EucrosiaUPC"/>
                                <w:sz w:val="30"/>
                                <w:szCs w:val="30"/>
                                <w:lang w:val="en-GB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30"/>
                                <w:szCs w:val="30"/>
                                <w:lang w:val="en-GB"/>
                              </w:rPr>
                              <w:t xml:space="preserve">Controls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5490B" id="Text Box 721" o:spid="_x0000_s1036" type="#_x0000_t202" style="position:absolute;margin-left:139.65pt;margin-top:12.3pt;width:50.4pt;height:26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/euw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" filled="f" stroked="f">
                <v:textbox>
                  <w:txbxContent>
                    <w:p w14:paraId="58A7BC84" w14:textId="77777777" w:rsidR="00E579AD" w:rsidRPr="00490B81" w:rsidRDefault="00E579AD" w:rsidP="00E579AD">
                      <w:pPr>
                        <w:rPr>
                          <w:rFonts w:ascii="EucrosiaUPC" w:hAnsi="EucrosiaUPC" w:cs="EucrosiaUPC"/>
                          <w:sz w:val="30"/>
                          <w:szCs w:val="30"/>
                          <w:lang w:val="en-GB"/>
                        </w:rPr>
                      </w:pPr>
                      <w:r>
                        <w:rPr>
                          <w:rFonts w:ascii="EucrosiaUPC" w:hAnsi="EucrosiaUPC" w:cs="EucrosiaUPC"/>
                          <w:sz w:val="30"/>
                          <w:szCs w:val="30"/>
                          <w:lang w:val="en-GB"/>
                        </w:rPr>
                        <w:t xml:space="preserve">Controls </w:t>
                      </w:r>
                    </w:p>
                  </w:txbxContent>
                </v:textbox>
              </v:shape>
            </w:pict>
          </mc:Fallback>
        </mc:AlternateContent>
      </w:r>
    </w:p>
    <w:p w14:paraId="50610EF1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68710D6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69DC10C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 xml:space="preserve">Boundaries 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(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>view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)</w:t>
      </w:r>
    </w:p>
    <w:p w14:paraId="1D03EB5D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sz w:val="32"/>
          <w:szCs w:val="32"/>
          <w:lang w:val="en-GB"/>
        </w:rPr>
        <w:t xml:space="preserve">Objects that interface with system actors 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(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e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g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a user or external service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).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Windows, screens and menus are examples of boundaries that interface with users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</w:p>
    <w:p w14:paraId="3A6907F5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</w:p>
    <w:p w14:paraId="6A630C2E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 xml:space="preserve">Entities 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(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>model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)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sz w:val="32"/>
          <w:szCs w:val="32"/>
          <w:lang w:val="en-GB"/>
        </w:rPr>
        <w:t>Objects representing system data, often from the domain model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</w:p>
    <w:p w14:paraId="74D73A2B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</w:p>
    <w:p w14:paraId="7FDF6E51" w14:textId="77777777" w:rsidR="00E579AD" w:rsidRPr="004B3F41" w:rsidRDefault="00E579AD" w:rsidP="00E579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 xml:space="preserve">Controls 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(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>controller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)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sz w:val="32"/>
          <w:szCs w:val="32"/>
          <w:lang w:val="en-GB"/>
        </w:rPr>
        <w:t>Objects that mediate between boundaries and entities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These serve as the glue between boundary elements and entity elements, implementing the logic required to manage the various elements and their interactions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 xml:space="preserve">It is important to understand that you may decide to implement controllers within your design as something other than objects 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–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many controllers are simple enough to be implemented as a method of an entity or boundary class for example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</w:p>
    <w:p w14:paraId="39980C71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19221E00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4CE59C66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1FADC9F3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69294166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6EBEC2E3" w14:textId="77777777" w:rsidR="00E579AD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2F2E1023" w14:textId="77777777" w:rsidR="00E579AD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152DCA36" w14:textId="77777777" w:rsidR="00E579AD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18B335A3" w14:textId="77777777" w:rsidR="00E579AD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2E1D74A6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274780B1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7D20D473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6F832AEC" w14:textId="77777777" w:rsidR="00E579AD" w:rsidRPr="004B3F41" w:rsidRDefault="00E579AD" w:rsidP="00E579AD">
      <w:pPr>
        <w:pStyle w:val="Heading2"/>
        <w:rPr>
          <w:rStyle w:val="Heading1Char"/>
          <w:rFonts w:ascii="TH SarabunPSK" w:eastAsia="Cordia New" w:hAnsi="TH SarabunPSK" w:cs="TH SarabunPSK"/>
          <w:b/>
          <w:bCs/>
        </w:rPr>
      </w:pPr>
      <w:bookmarkStart w:id="7" w:name="_Toc465004976"/>
      <w:r w:rsidRPr="004B3F41">
        <w:rPr>
          <w:rFonts w:ascii="TH SarabunPSK" w:hAnsi="TH SarabunPSK" w:cs="TH SarabunPSK"/>
          <w:lang w:val="en-GB"/>
        </w:rPr>
        <w:t>4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b w:val="0"/>
          <w:bCs w:val="0"/>
          <w:cs/>
          <w:lang w:val="en-GB"/>
        </w:rPr>
        <w:t xml:space="preserve">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Model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-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View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-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 xml:space="preserve">Controller 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(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MVC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 xml:space="preserve">)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Model</w:t>
      </w:r>
      <w:bookmarkEnd w:id="7"/>
    </w:p>
    <w:p w14:paraId="16129659" w14:textId="77777777" w:rsidR="00E579AD" w:rsidRPr="004B3F41" w:rsidRDefault="00E579AD" w:rsidP="00E579AD">
      <w:pPr>
        <w:pStyle w:val="Heading2"/>
        <w:ind w:firstLine="720"/>
        <w:rPr>
          <w:rFonts w:ascii="TH SarabunPSK" w:hAnsi="TH SarabunPSK" w:cs="TH SarabunPSK"/>
          <w:kern w:val="32"/>
          <w:szCs w:val="40"/>
        </w:rPr>
      </w:pPr>
      <w:r w:rsidRPr="004B3F41">
        <w:rPr>
          <w:rStyle w:val="Heading1Char"/>
          <w:rFonts w:ascii="TH SarabunPSK" w:eastAsia="Cordia New" w:hAnsi="TH SarabunPSK" w:cs="TH SarabunPSK"/>
          <w:b/>
          <w:bCs/>
        </w:rPr>
        <w:t>1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Sale Order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621E9C7C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 Create sale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order</w:t>
      </w:r>
    </w:p>
    <w:p w14:paraId="4B663E2D" w14:textId="77777777" w:rsidR="00E579AD" w:rsidRPr="004B3F41" w:rsidRDefault="00E579AD" w:rsidP="00E579AD">
      <w:pPr>
        <w:jc w:val="center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96A5B8D" wp14:editId="10471A66">
            <wp:extent cx="5731510" cy="172974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Diagram-1 (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03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C2B3A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4CC3129B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2 </w:t>
      </w:r>
      <w:r w:rsidRPr="004B3F41">
        <w:rPr>
          <w:rFonts w:ascii="TH SarabunPSK" w:hAnsi="TH SarabunPSK" w:cs="TH SarabunPSK"/>
        </w:rPr>
        <w:t>Add products to orders</w:t>
      </w:r>
    </w:p>
    <w:p w14:paraId="72ADA989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2CC7D4B" wp14:editId="49EF6F9A">
            <wp:extent cx="5731510" cy="1465393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DD5D3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4410A63E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1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3 Delete products from orders</w:t>
      </w:r>
    </w:p>
    <w:p w14:paraId="4DC660E7" w14:textId="77777777" w:rsidR="00E579AD" w:rsidRPr="004B3F41" w:rsidRDefault="00E579AD" w:rsidP="00E579AD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01993A1F" wp14:editId="6E575C33">
            <wp:extent cx="5731510" cy="1501744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6997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2F5FA05F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</w:rPr>
        <w:t>1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4 Save orders to database</w:t>
      </w:r>
    </w:p>
    <w:p w14:paraId="0298202D" w14:textId="77777777" w:rsidR="00E579AD" w:rsidRPr="004B3F41" w:rsidRDefault="00E579AD" w:rsidP="00E579AD">
      <w:pPr>
        <w:ind w:firstLine="720"/>
        <w:rPr>
          <w:rStyle w:val="Heading1Char"/>
          <w:rFonts w:ascii="TH SarabunPSK" w:eastAsia="Cordia New" w:hAnsi="TH SarabunPSK" w:cs="TH SarabunPSK"/>
          <w:b w:val="0"/>
          <w:bCs w:val="0"/>
          <w:kern w:val="0"/>
          <w:szCs w:val="32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878FF6D" wp14:editId="44EBB105">
            <wp:extent cx="5695020" cy="1564973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20" cy="15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12A6" w14:textId="77777777" w:rsidR="00E579AD" w:rsidRDefault="00E579AD" w:rsidP="00E579AD">
      <w:pPr>
        <w:ind w:firstLine="720"/>
        <w:rPr>
          <w:rStyle w:val="Heading1Char"/>
          <w:rFonts w:ascii="TH SarabunPSK" w:eastAsia="Cordia New" w:hAnsi="TH SarabunPSK" w:cs="TH SarabunPSK"/>
          <w:b w:val="0"/>
          <w:bCs w:val="0"/>
          <w:kern w:val="0"/>
          <w:szCs w:val="32"/>
          <w:lang w:val="en-GB"/>
        </w:rPr>
      </w:pPr>
    </w:p>
    <w:p w14:paraId="6737BE1F" w14:textId="77777777" w:rsidR="0080183B" w:rsidRPr="004B3F41" w:rsidRDefault="0080183B" w:rsidP="00E579AD">
      <w:pPr>
        <w:ind w:firstLine="720"/>
        <w:rPr>
          <w:rStyle w:val="Heading1Char"/>
          <w:rFonts w:ascii="TH SarabunPSK" w:eastAsia="Cordia New" w:hAnsi="TH SarabunPSK" w:cs="TH SarabunPSK"/>
          <w:b w:val="0"/>
          <w:bCs w:val="0"/>
          <w:kern w:val="0"/>
          <w:szCs w:val="32"/>
          <w:lang w:val="en-GB"/>
        </w:rPr>
      </w:pPr>
    </w:p>
    <w:p w14:paraId="0D333BE8" w14:textId="77777777" w:rsidR="00E579AD" w:rsidRPr="004B3F41" w:rsidRDefault="00E579AD" w:rsidP="00E579AD">
      <w:pPr>
        <w:pStyle w:val="Heading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Heading1Char"/>
          <w:rFonts w:ascii="TH SarabunPSK" w:eastAsia="Cordia New" w:hAnsi="TH SarabunPSK" w:cs="TH SarabunPSK"/>
          <w:b/>
          <w:bCs/>
        </w:rPr>
        <w:t>2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Purchases Order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018DF659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2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1 Create purchases order</w:t>
      </w:r>
    </w:p>
    <w:p w14:paraId="3E305740" w14:textId="77777777" w:rsidR="00E579AD" w:rsidRPr="004B3F41" w:rsidRDefault="00E579AD" w:rsidP="00E579AD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0F2DE0A" wp14:editId="203CFB94">
            <wp:extent cx="5498850" cy="1544320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VC create (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FE74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32218308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2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2 Add products to purchases orders</w:t>
      </w:r>
    </w:p>
    <w:p w14:paraId="4AAC8A0B" w14:textId="77777777" w:rsidR="00E579AD" w:rsidRPr="004B3F41" w:rsidRDefault="00E579AD" w:rsidP="00E579AD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E8C1D5A" wp14:editId="404EF590">
            <wp:extent cx="5251655" cy="1370330"/>
            <wp:effectExtent l="0" t="0" r="0" b="12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VC add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5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B46B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126E4058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2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 xml:space="preserve">3 Delete products from purchases order </w:t>
      </w:r>
    </w:p>
    <w:p w14:paraId="2AA730C9" w14:textId="77777777" w:rsidR="00E579AD" w:rsidRPr="004B3F41" w:rsidRDefault="00E579AD" w:rsidP="00E579AD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02F766C" wp14:editId="27DED04C">
            <wp:extent cx="5402908" cy="1331595"/>
            <wp:effectExtent l="0" t="0" r="0" b="190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VC delete 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08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4710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113E2BEC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</w:rPr>
        <w:t>2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4 Print purchases order</w:t>
      </w:r>
    </w:p>
    <w:p w14:paraId="1927C0FF" w14:textId="77777777" w:rsidR="00E579AD" w:rsidRPr="004B3F41" w:rsidRDefault="00E579AD" w:rsidP="00E579AD">
      <w:pPr>
        <w:pStyle w:val="NoSpacing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9E9BCE4" wp14:editId="07004309">
            <wp:extent cx="5311010" cy="1350645"/>
            <wp:effectExtent l="0" t="0" r="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VC print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BC52" w14:textId="77777777" w:rsidR="00E579AD" w:rsidRPr="004B3F41" w:rsidRDefault="00E579AD" w:rsidP="00E579AD">
      <w:pPr>
        <w:pStyle w:val="NoSpacing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6FC6CC7" w14:textId="77777777" w:rsidR="00E579AD" w:rsidRPr="004B3F41" w:rsidRDefault="00E579AD" w:rsidP="00E579AD">
      <w:pPr>
        <w:pStyle w:val="NoSpacing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CE60A12" w14:textId="77777777" w:rsidR="00E579AD" w:rsidRPr="004B3F41" w:rsidRDefault="00E579AD" w:rsidP="00E579AD">
      <w:pPr>
        <w:pStyle w:val="NoSpacing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01D5771" w14:textId="77777777" w:rsidR="00E579AD" w:rsidRPr="004B3F41" w:rsidRDefault="00E579AD" w:rsidP="00E579AD">
      <w:pPr>
        <w:pStyle w:val="Heading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Heading1Char"/>
          <w:rFonts w:ascii="TH SarabunPSK" w:eastAsia="Cordia New" w:hAnsi="TH SarabunPSK" w:cs="TH SarabunPSK"/>
          <w:b/>
          <w:bCs/>
        </w:rPr>
        <w:t>3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Products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20B04A1E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3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 Add new product</w:t>
      </w:r>
      <w:r w:rsidRPr="004B3F41">
        <w:rPr>
          <w:rFonts w:ascii="TH SarabunPSK" w:hAnsi="TH SarabunPSK" w:cs="TH SarabunPSK"/>
          <w:lang w:val="en-GB"/>
        </w:rPr>
        <w:br/>
      </w:r>
      <w:r w:rsidRPr="004B3F41">
        <w:rPr>
          <w:rFonts w:ascii="TH SarabunPSK" w:hAnsi="TH SarabunPSK" w:cs="TH SarabunPSK"/>
          <w:noProof/>
          <w:cs/>
        </w:rPr>
        <w:t xml:space="preserve"> </w:t>
      </w:r>
      <w:r w:rsidRPr="004B3F41">
        <w:rPr>
          <w:rFonts w:ascii="TH SarabunPSK" w:hAnsi="TH SarabunPSK" w:cs="TH SarabunPSK"/>
          <w:noProof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0185955" wp14:editId="3127DA09">
            <wp:extent cx="4903279" cy="1695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Diagram-1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33" cy="1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1FFD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br/>
        <w:t>3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2 Delete product list</w:t>
      </w:r>
    </w:p>
    <w:p w14:paraId="06900481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0E46209" wp14:editId="3491DA26">
            <wp:extent cx="4979035" cy="1742607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Diagram-1 (1)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296" cy="17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lang w:val="en-GB"/>
        </w:rPr>
        <w:br/>
      </w:r>
      <w:r w:rsidRPr="004B3F41">
        <w:rPr>
          <w:rFonts w:ascii="TH SarabunPSK" w:hAnsi="TH SarabunPSK" w:cs="TH SarabunPSK"/>
          <w:lang w:val="en-GB"/>
        </w:rPr>
        <w:br/>
        <w:t>3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3 Edit product list</w:t>
      </w:r>
    </w:p>
    <w:p w14:paraId="5E09894D" w14:textId="77777777" w:rsidR="00E579AD" w:rsidRPr="004B3F41" w:rsidRDefault="00E579AD" w:rsidP="00E579AD">
      <w:pPr>
        <w:ind w:left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A6AA657" wp14:editId="487C3CD5">
            <wp:extent cx="4569253" cy="160020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Diagram-1 (1) (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49" cy="16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0E8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br/>
        <w:t>3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4 Check product stock</w:t>
      </w:r>
    </w:p>
    <w:p w14:paraId="2991F745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136A06D" wp14:editId="07B568C4">
            <wp:extent cx="4559935" cy="163028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Diagram-1 (1) (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187" cy="1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B078" w14:textId="77777777" w:rsidR="0080183B" w:rsidRDefault="0080183B" w:rsidP="00E579AD">
      <w:pPr>
        <w:pStyle w:val="Heading2"/>
        <w:ind w:firstLine="720"/>
        <w:rPr>
          <w:rStyle w:val="Heading1Char"/>
          <w:rFonts w:ascii="TH SarabunPSK" w:eastAsia="Cordia New" w:hAnsi="TH SarabunPSK" w:cs="TH SarabunPSK"/>
          <w:b/>
          <w:bCs/>
        </w:rPr>
      </w:pPr>
    </w:p>
    <w:p w14:paraId="5FC7D460" w14:textId="77777777" w:rsidR="00E579AD" w:rsidRPr="004B3F41" w:rsidRDefault="00E579AD" w:rsidP="00E579AD">
      <w:pPr>
        <w:pStyle w:val="Heading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Heading1Char"/>
          <w:rFonts w:ascii="TH SarabunPSK" w:eastAsia="Cordia New" w:hAnsi="TH SarabunPSK" w:cs="TH SarabunPSK"/>
          <w:b/>
          <w:bCs/>
        </w:rPr>
        <w:t>4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Accounting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102B5D91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4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 Create revenue report and print revenue report</w:t>
      </w:r>
    </w:p>
    <w:p w14:paraId="6AB12C5C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580E1A5" wp14:editId="4C5D6ADB">
            <wp:extent cx="5227608" cy="1497739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64" cy="15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B777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522E153D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4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2 Create expenses report and print expense report</w:t>
      </w:r>
    </w:p>
    <w:p w14:paraId="4CF1AA2A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6D92D53" wp14:editId="44AC93DB">
            <wp:extent cx="5193102" cy="1357249"/>
            <wp:effectExtent l="0" t="0" r="762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55" cy="1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E166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71E90594" w14:textId="77777777" w:rsidR="00E579AD" w:rsidRPr="004B3F41" w:rsidRDefault="00E579AD" w:rsidP="00E579AD">
      <w:pPr>
        <w:pStyle w:val="Heading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Heading1Char"/>
          <w:rFonts w:ascii="TH SarabunPSK" w:eastAsia="Cordia New" w:hAnsi="TH SarabunPSK" w:cs="TH SarabunPSK"/>
          <w:b/>
          <w:bCs/>
        </w:rPr>
        <w:t>5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Inventory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138804F7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1 </w:t>
      </w:r>
      <w:r w:rsidRPr="004B3F41">
        <w:rPr>
          <w:rFonts w:ascii="TH SarabunPSK" w:hAnsi="TH SarabunPSK" w:cs="TH SarabunPSK"/>
        </w:rPr>
        <w:t>Management product on the shelves</w:t>
      </w:r>
    </w:p>
    <w:p w14:paraId="6433377E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Add Product on Shelves</w:t>
      </w:r>
    </w:p>
    <w:p w14:paraId="1BE4CCB8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BB11612" wp14:editId="43A87E64">
            <wp:extent cx="5338397" cy="1587260"/>
            <wp:effectExtent l="0" t="0" r="0" b="0"/>
            <wp:docPr id="82" name="Picture 82" descr="C:\Users\Filmm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ilmm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46" cy="160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708F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7A80DCE3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2 </w:t>
      </w:r>
      <w:r w:rsidRPr="004B3F41">
        <w:rPr>
          <w:rFonts w:ascii="TH SarabunPSK" w:hAnsi="TH SarabunPSK" w:cs="TH SarabunPSK"/>
          <w:szCs w:val="40"/>
        </w:rPr>
        <w:t xml:space="preserve">Edit Product on </w:t>
      </w:r>
      <w:r w:rsidRPr="004B3F41">
        <w:rPr>
          <w:rFonts w:ascii="TH SarabunPSK" w:hAnsi="TH SarabunPSK" w:cs="TH SarabunPSK"/>
        </w:rPr>
        <w:t>Shelves</w:t>
      </w:r>
    </w:p>
    <w:p w14:paraId="3CA6E07C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205919A" wp14:editId="1AAFA188">
            <wp:extent cx="5176976" cy="1518249"/>
            <wp:effectExtent l="0" t="0" r="5080" b="6350"/>
            <wp:docPr id="86" name="Picture 86" descr="C:\Users\Filmm\AppData\Local\Microsoft\Windows\INetCache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ilmm\AppData\Local\Microsoft\Windows\INetCache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53" cy="153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BDCD" w14:textId="77777777" w:rsidR="00E579AD" w:rsidRDefault="00E579AD" w:rsidP="00E579AD">
      <w:pPr>
        <w:rPr>
          <w:rFonts w:ascii="TH SarabunPSK" w:hAnsi="TH SarabunPSK" w:cs="TH SarabunPSK"/>
          <w:lang w:val="en-GB"/>
        </w:rPr>
      </w:pPr>
    </w:p>
    <w:p w14:paraId="3B10D441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0FC449A0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3 </w:t>
      </w:r>
      <w:r w:rsidRPr="004B3F41">
        <w:rPr>
          <w:rFonts w:ascii="TH SarabunPSK" w:hAnsi="TH SarabunPSK" w:cs="TH SarabunPSK"/>
          <w:szCs w:val="40"/>
        </w:rPr>
        <w:t xml:space="preserve">View Product on </w:t>
      </w:r>
      <w:r w:rsidRPr="004B3F41">
        <w:rPr>
          <w:rFonts w:ascii="TH SarabunPSK" w:hAnsi="TH SarabunPSK" w:cs="TH SarabunPSK"/>
        </w:rPr>
        <w:t>Shelves</w:t>
      </w:r>
    </w:p>
    <w:p w14:paraId="78494508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ED4970D" wp14:editId="1CB3B3DA">
            <wp:extent cx="5305245" cy="1555866"/>
            <wp:effectExtent l="0" t="0" r="0" b="6350"/>
            <wp:docPr id="87" name="Picture 87" descr="C:\Users\Filmm\AppData\Local\Microsoft\Windows\INetCache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ilmm\AppData\Local\Microsoft\Windows\INetCache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11" cy="15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2FCE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0C38BAE5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2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Check Number Of Product</w:t>
      </w:r>
    </w:p>
    <w:p w14:paraId="77669A7C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5077BC7" wp14:editId="7B244300">
            <wp:extent cx="5106838" cy="1503134"/>
            <wp:effectExtent l="0" t="0" r="0" b="1905"/>
            <wp:docPr id="3" name="Picture 58" descr="C:\Users\Filmm\AppData\Local\Microsoft\Windows\INetCacheContent.Word\Fil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mm\AppData\Local\Microsoft\Windows\INetCacheContent.Word\Film (3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72" cy="15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8933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0B3930A3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3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Add Stock Of Product</w:t>
      </w:r>
    </w:p>
    <w:p w14:paraId="2C0B9F27" w14:textId="77777777" w:rsidR="00E579AD" w:rsidRPr="004B3F41" w:rsidRDefault="00E579AD" w:rsidP="00E579AD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92B62AB" wp14:editId="507503C6">
            <wp:extent cx="5210355" cy="1596506"/>
            <wp:effectExtent l="0" t="0" r="0" b="3810"/>
            <wp:docPr id="24" name="Picture 59" descr="C:\Users\Filmm\AppData\Local\Microsoft\Windows\INetCacheContent.Word\Fil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lmm\AppData\Local\Microsoft\Windows\INetCacheContent.Word\Film (4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64" cy="160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6F03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00E0A9C0" w14:textId="77777777" w:rsidR="00E579AD" w:rsidRPr="004B3F41" w:rsidRDefault="00E579AD" w:rsidP="00E579AD">
      <w:pPr>
        <w:spacing w:after="160" w:line="259" w:lineRule="auto"/>
        <w:rPr>
          <w:rFonts w:ascii="TH SarabunPSK" w:hAnsi="TH SarabunPSK" w:cs="TH SarabunPSK"/>
          <w:noProof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4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Edit Stock Of Product</w:t>
      </w:r>
      <w:r w:rsidRPr="004B3F41">
        <w:rPr>
          <w:rFonts w:ascii="TH SarabunPSK" w:hAnsi="TH SarabunPSK" w:cs="TH SarabunPSK"/>
          <w:noProof/>
          <w:cs/>
        </w:rPr>
        <w:t xml:space="preserve">  </w:t>
      </w:r>
    </w:p>
    <w:p w14:paraId="45DCCE31" w14:textId="77777777" w:rsidR="00E579AD" w:rsidRDefault="00E579AD" w:rsidP="00E579AD">
      <w:pPr>
        <w:spacing w:after="160" w:line="259" w:lineRule="auto"/>
        <w:rPr>
          <w:rFonts w:ascii="TH SarabunPSK" w:hAnsi="TH SarabunPSK" w:cs="TH SarabunPSK"/>
          <w:noProof/>
        </w:rPr>
      </w:pPr>
      <w:r w:rsidRPr="004B3F41">
        <w:rPr>
          <w:rFonts w:ascii="TH SarabunPSK" w:hAnsi="TH SarabunPSK" w:cs="TH SarabunPSK"/>
          <w:noProof/>
          <w:cs/>
        </w:rPr>
        <w:t xml:space="preserve"> </w:t>
      </w:r>
      <w:r w:rsidRPr="004B3F41">
        <w:rPr>
          <w:rFonts w:ascii="TH SarabunPSK" w:hAnsi="TH SarabunPSK" w:cs="TH SarabunPSK"/>
          <w:noProof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41EB1F9" wp14:editId="189E7EA4">
            <wp:extent cx="5236234" cy="1604435"/>
            <wp:effectExtent l="0" t="0" r="0" b="0"/>
            <wp:docPr id="60" name="Picture 60" descr="C:\Users\Filmm\AppData\Local\Microsoft\Windows\INetCacheContent.Word\Fil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lmm\AppData\Local\Microsoft\Windows\INetCacheContent.Word\Film (5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97" cy="16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9430" w14:textId="77777777" w:rsidR="00E579AD" w:rsidRPr="004B3F41" w:rsidRDefault="00E579AD" w:rsidP="00E579AD">
      <w:pPr>
        <w:spacing w:after="160" w:line="259" w:lineRule="auto"/>
        <w:rPr>
          <w:rFonts w:ascii="TH SarabunPSK" w:hAnsi="TH SarabunPSK" w:cs="TH SarabunPSK"/>
        </w:rPr>
      </w:pPr>
    </w:p>
    <w:p w14:paraId="1B26B302" w14:textId="77777777" w:rsidR="0080183B" w:rsidRDefault="0080183B" w:rsidP="00E579AD">
      <w:pPr>
        <w:pStyle w:val="Heading2"/>
        <w:ind w:firstLine="720"/>
        <w:rPr>
          <w:rStyle w:val="Heading1Char"/>
          <w:rFonts w:ascii="TH SarabunPSK" w:eastAsia="Cordia New" w:hAnsi="TH SarabunPSK" w:cs="TH SarabunPSK"/>
          <w:b/>
          <w:bCs/>
        </w:rPr>
      </w:pPr>
    </w:p>
    <w:p w14:paraId="36AE271F" w14:textId="77777777" w:rsidR="0080183B" w:rsidRDefault="0080183B" w:rsidP="00E579AD">
      <w:pPr>
        <w:pStyle w:val="Heading2"/>
        <w:ind w:firstLine="720"/>
        <w:rPr>
          <w:rStyle w:val="Heading1Char"/>
          <w:rFonts w:ascii="TH SarabunPSK" w:eastAsia="Cordia New" w:hAnsi="TH SarabunPSK" w:cs="TH SarabunPSK"/>
          <w:b/>
          <w:bCs/>
        </w:rPr>
      </w:pPr>
    </w:p>
    <w:p w14:paraId="42DF046B" w14:textId="77777777" w:rsidR="00E579AD" w:rsidRPr="004B3F41" w:rsidRDefault="00E579AD" w:rsidP="00E579AD">
      <w:pPr>
        <w:pStyle w:val="Heading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Heading1Char"/>
          <w:rFonts w:ascii="TH SarabunPSK" w:eastAsia="Cordia New" w:hAnsi="TH SarabunPSK" w:cs="TH SarabunPSK"/>
          <w:b/>
          <w:bCs/>
        </w:rPr>
        <w:t>6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Staff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00B96147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6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1 Add new employee details</w:t>
      </w:r>
    </w:p>
    <w:p w14:paraId="62D5A38D" w14:textId="77777777" w:rsidR="00E579AD" w:rsidRPr="004B3F41" w:rsidRDefault="00E579AD" w:rsidP="00E579AD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36D239C" wp14:editId="5CFBDCD4">
            <wp:extent cx="5731510" cy="1571625"/>
            <wp:effectExtent l="0" t="0" r="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525C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76945535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6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2 Edit employee details</w:t>
      </w:r>
    </w:p>
    <w:p w14:paraId="3395BE87" w14:textId="77777777" w:rsidR="00E579AD" w:rsidRPr="004B3F41" w:rsidRDefault="00E579AD" w:rsidP="00E579AD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553A3F5" wp14:editId="34C5B9E8">
            <wp:extent cx="5731510" cy="15716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6A8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2BFB04B1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6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3 Delete employee details</w:t>
      </w:r>
    </w:p>
    <w:p w14:paraId="57EFD3D7" w14:textId="77777777" w:rsidR="00E579AD" w:rsidRPr="004B3F41" w:rsidRDefault="00E579AD" w:rsidP="00E579AD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079D333" wp14:editId="7CA7FDCD">
            <wp:extent cx="5731510" cy="15716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BB45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32830994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</w:rPr>
        <w:t>6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4 Change permission of employees</w:t>
      </w:r>
    </w:p>
    <w:p w14:paraId="68133F7D" w14:textId="77777777" w:rsidR="00E579AD" w:rsidRDefault="00E579AD" w:rsidP="00E579AD">
      <w:pPr>
        <w:ind w:firstLine="720"/>
        <w:rPr>
          <w:rFonts w:ascii="TH SarabunPSK" w:hAnsi="TH SarabunPSK" w:cs="TH SarabunPSK"/>
          <w:b/>
          <w:bCs/>
          <w:lang w:val="en-GB"/>
        </w:rPr>
      </w:pPr>
      <w:r w:rsidRPr="004B3F41"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53C09D1A" wp14:editId="1F57E390">
            <wp:extent cx="5731510" cy="157162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Permissio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499B" w14:textId="77777777" w:rsidR="00E579AD" w:rsidRPr="004B3F41" w:rsidRDefault="00E579AD" w:rsidP="00E579AD">
      <w:pPr>
        <w:ind w:firstLine="720"/>
        <w:rPr>
          <w:rFonts w:ascii="TH SarabunPSK" w:hAnsi="TH SarabunPSK" w:cs="TH SarabunPSK"/>
          <w:b/>
          <w:bCs/>
          <w:lang w:val="en-GB"/>
        </w:rPr>
      </w:pPr>
    </w:p>
    <w:p w14:paraId="45779E9D" w14:textId="77777777" w:rsidR="00E579AD" w:rsidRPr="004B3F41" w:rsidRDefault="00E579AD" w:rsidP="00E579AD">
      <w:pPr>
        <w:pStyle w:val="Heading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Heading1Char"/>
          <w:rFonts w:ascii="TH SarabunPSK" w:eastAsia="Cordia New" w:hAnsi="TH SarabunPSK" w:cs="TH SarabunPSK"/>
          <w:b/>
          <w:bCs/>
        </w:rPr>
        <w:t>7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Heading1Char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Heading1Char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Report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190CBEB6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7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1 Create daily sales report and Print daily sale report</w:t>
      </w:r>
    </w:p>
    <w:p w14:paraId="18FCFF25" w14:textId="77777777" w:rsidR="00E579AD" w:rsidRPr="004B3F41" w:rsidRDefault="00E579AD" w:rsidP="00E579AD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09C1BB1F" wp14:editId="68344364">
            <wp:extent cx="4521436" cy="1743659"/>
            <wp:effectExtent l="0" t="0" r="0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VC daily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6" cy="17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CAB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51EDF7DF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7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2 Create monthly sales report and Print monthly sale report</w:t>
      </w:r>
    </w:p>
    <w:p w14:paraId="314B185A" w14:textId="77777777" w:rsidR="00E579AD" w:rsidRPr="004B3F41" w:rsidRDefault="00E579AD" w:rsidP="00E579AD">
      <w:pPr>
        <w:ind w:left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80A36D5" wp14:editId="7AE66B9B">
            <wp:extent cx="4556027" cy="1876955"/>
            <wp:effectExtent l="0" t="0" r="0" b="952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VC monthly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27" cy="1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1594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6A32A348" w14:textId="77777777" w:rsidR="00E579AD" w:rsidRPr="004B3F41" w:rsidRDefault="00E579AD" w:rsidP="00E579AD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7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3 Create annual sales report and Print annual sale report</w:t>
      </w:r>
    </w:p>
    <w:p w14:paraId="33AEFD2A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4BB1E87" wp14:editId="498F1FBF">
            <wp:extent cx="5012375" cy="1957958"/>
            <wp:effectExtent l="0" t="0" r="0" b="444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VC annual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75" cy="19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FF56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4E7A603B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47CA970B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42115225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2D89246B" w14:textId="77777777" w:rsidR="00E579AD" w:rsidRPr="004B3F41" w:rsidRDefault="00E579AD" w:rsidP="00E579AD">
      <w:pPr>
        <w:rPr>
          <w:rFonts w:ascii="TH SarabunPSK" w:hAnsi="TH SarabunPSK" w:cs="TH SarabunPSK"/>
          <w:lang w:val="en-GB"/>
        </w:rPr>
      </w:pPr>
    </w:p>
    <w:p w14:paraId="0146E196" w14:textId="77777777" w:rsidR="00E579AD" w:rsidRPr="004B3F41" w:rsidRDefault="00E579AD" w:rsidP="00E579AD">
      <w:pPr>
        <w:pStyle w:val="NoSpacing"/>
        <w:ind w:left="360" w:firstLine="360"/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</w:pPr>
    </w:p>
    <w:p w14:paraId="1748DA43" w14:textId="77777777" w:rsidR="00E579AD" w:rsidRPr="004B3F41" w:rsidRDefault="00E579AD" w:rsidP="00E579AD">
      <w:pPr>
        <w:pStyle w:val="Heading2"/>
        <w:rPr>
          <w:rFonts w:ascii="TH SarabunPSK" w:hAnsi="TH SarabunPSK" w:cs="TH SarabunPSK"/>
          <w:lang w:val="en-GB"/>
        </w:rPr>
      </w:pPr>
      <w:bookmarkStart w:id="8" w:name="_Toc465004977"/>
      <w:r w:rsidRPr="004B3F41">
        <w:rPr>
          <w:rFonts w:ascii="TH SarabunPSK" w:hAnsi="TH SarabunPSK" w:cs="TH SarabunPSK"/>
          <w:lang w:val="en-GB"/>
        </w:rPr>
        <w:t>4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2 Entity Class Model</w:t>
      </w:r>
      <w:bookmarkEnd w:id="8"/>
      <w:r w:rsidRPr="004B3F41">
        <w:rPr>
          <w:rFonts w:ascii="TH SarabunPSK" w:hAnsi="TH SarabunPSK" w:cs="TH SarabunPSK"/>
          <w:lang w:val="en-GB"/>
        </w:rPr>
        <w:t xml:space="preserve"> </w:t>
      </w:r>
    </w:p>
    <w:p w14:paraId="60E9FA9B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anchor distT="0" distB="0" distL="114300" distR="114300" simplePos="0" relativeHeight="251712512" behindDoc="1" locked="0" layoutInCell="1" allowOverlap="1" wp14:anchorId="12C1C239" wp14:editId="2E44C466">
            <wp:simplePos x="0" y="0"/>
            <wp:positionH relativeFrom="page">
              <wp:posOffset>145254</wp:posOffset>
            </wp:positionH>
            <wp:positionV relativeFrom="paragraph">
              <wp:posOffset>676275</wp:posOffset>
            </wp:positionV>
            <wp:extent cx="7083425" cy="3553460"/>
            <wp:effectExtent l="0" t="0" r="3175" b="8890"/>
            <wp:wrapTight wrapText="bothSides">
              <wp:wrapPolygon edited="0"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44450" name="รูปภาพ 4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" name="ClassDiagram.pn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ab/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 xml:space="preserve">Then, a set of conceptual entity and data model is described by 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Entity Class Diagram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”.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The relationship between each entity class must be specified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</w:p>
    <w:p w14:paraId="0B3FEF7B" w14:textId="77777777" w:rsidR="00E579AD" w:rsidRPr="004B3F41" w:rsidRDefault="00E579AD" w:rsidP="00E579AD">
      <w:pPr>
        <w:jc w:val="center"/>
        <w:rPr>
          <w:rFonts w:ascii="TH SarabunPSK" w:hAnsi="TH SarabunPSK" w:cs="TH SarabunPSK"/>
          <w:lang w:val="en-GB"/>
        </w:rPr>
      </w:pPr>
    </w:p>
    <w:p w14:paraId="2ED2F157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D815E29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70636A5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46B1335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ACCCC17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DBE8784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161A1DB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98B0C4E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663B33A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9DF75F6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CBD398D" w14:textId="77777777" w:rsidR="00E579AD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E88BFE1" w14:textId="77777777" w:rsidR="00E579AD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F35F27B" w14:textId="77777777" w:rsidR="00E579AD" w:rsidRPr="004B3F41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255D89A" w14:textId="77777777" w:rsidR="00E579AD" w:rsidRDefault="00E579AD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1C69A9F" w14:textId="77777777" w:rsidR="0080183B" w:rsidRPr="004B3F41" w:rsidRDefault="0080183B" w:rsidP="00E579AD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2634185" w14:textId="77777777" w:rsidR="00E579AD" w:rsidRPr="004B3F41" w:rsidRDefault="00E579AD" w:rsidP="00E579AD">
      <w:pPr>
        <w:pStyle w:val="Heading1"/>
        <w:numPr>
          <w:ilvl w:val="0"/>
          <w:numId w:val="23"/>
        </w:numPr>
        <w:rPr>
          <w:rFonts w:ascii="TH SarabunPSK" w:hAnsi="TH SarabunPSK" w:cs="TH SarabunPSK"/>
          <w:lang w:val="en-GB"/>
        </w:rPr>
      </w:pPr>
      <w:bookmarkStart w:id="9" w:name="_Toc465004978"/>
      <w:r w:rsidRPr="004B3F41">
        <w:rPr>
          <w:rFonts w:ascii="TH SarabunPSK" w:hAnsi="TH SarabunPSK" w:cs="TH SarabunPSK"/>
          <w:lang w:val="en-GB"/>
        </w:rPr>
        <w:t>System Behaviour Model</w:t>
      </w:r>
      <w:bookmarkEnd w:id="9"/>
    </w:p>
    <w:p w14:paraId="24D5604A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This section should describe the system behaviour by using a sequence diagram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 This diagram must demonstrate the interaction among objects of the system in time sequence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The objects and classes involved the scenario are depicted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The scenario representing the system behaviour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/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functionality is demonstrated by the sequence of messages exchanged between the objects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For example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:</w:t>
      </w:r>
    </w:p>
    <w:p w14:paraId="28DBC09D" w14:textId="77777777" w:rsidR="00E579AD" w:rsidRPr="004B3F41" w:rsidRDefault="00E579AD" w:rsidP="00E579AD">
      <w:pPr>
        <w:pStyle w:val="NoSpacing"/>
        <w:ind w:firstLine="360"/>
        <w:jc w:val="both"/>
        <w:rPr>
          <w:rFonts w:ascii="TH SarabunPSK" w:hAnsi="TH SarabunPSK" w:cs="TH SarabunPSK"/>
          <w:bCs/>
          <w:sz w:val="32"/>
          <w:szCs w:val="32"/>
          <w:lang w:val="en-GB"/>
        </w:rPr>
      </w:pPr>
    </w:p>
    <w:p w14:paraId="117916B0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10" w:name="_Toc465004979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sale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10"/>
    </w:p>
    <w:p w14:paraId="6D6814A2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Create sale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CEC7B9E" w14:textId="77777777" w:rsidR="00E579AD" w:rsidRPr="004B3F41" w:rsidRDefault="00E579AD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274F447A" w14:textId="77777777" w:rsidR="00E579AD" w:rsidRPr="004B3F41" w:rsidRDefault="00E579AD" w:rsidP="00E579AD">
      <w:pPr>
        <w:pStyle w:val="NoSpacing"/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F2F3FAB" wp14:editId="72AA48F4">
            <wp:extent cx="5731510" cy="2187424"/>
            <wp:effectExtent l="0" t="0" r="2540" b="381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Q Create (4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BB43" w14:textId="77777777" w:rsidR="00E579AD" w:rsidRPr="004B3F41" w:rsidRDefault="00E579AD" w:rsidP="00E579AD">
      <w:pPr>
        <w:pStyle w:val="NoSpacing"/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ED6C2FF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products to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00037952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UC120</w:t>
      </w:r>
      <w:r w:rsidRPr="004B3F41">
        <w:rPr>
          <w:rFonts w:ascii="TH SarabunPSK" w:hAnsi="TH SarabunPSK" w:cs="TH SarabunPSK"/>
          <w:szCs w:val="22"/>
          <w:cs/>
        </w:rPr>
        <w:t xml:space="preserve">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products to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051F99C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9BD9D93" wp14:editId="4A52B74A">
            <wp:extent cx="5731510" cy="2138992"/>
            <wp:effectExtent l="0" t="0" r="254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 add (3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FB5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1B88F61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06122F1" w14:textId="77777777" w:rsidR="00E579AD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D3DC8DB" w14:textId="77777777" w:rsidR="0080183B" w:rsidRDefault="0080183B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64F678D" w14:textId="77777777" w:rsidR="0080183B" w:rsidRDefault="0080183B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F447EF0" w14:textId="77777777" w:rsidR="0080183B" w:rsidRPr="004B3F41" w:rsidRDefault="0080183B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9863734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D00AF34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products from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E4E2FDC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products from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88F002E" w14:textId="77777777" w:rsidR="00E579AD" w:rsidRPr="004B3F41" w:rsidRDefault="00E579AD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2106EF2E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24E7623" wp14:editId="7716F7E6">
            <wp:extent cx="5731510" cy="2092326"/>
            <wp:effectExtent l="0" t="0" r="2540" b="317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Q delete (3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84F7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B83B59F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6DB6FF3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Save orders to database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6B629949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Save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09F87D2" w14:textId="77777777" w:rsidR="00E579AD" w:rsidRPr="004B3F41" w:rsidRDefault="00E579AD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432A5855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73134EE" wp14:editId="45C86A66">
            <wp:extent cx="5731510" cy="2318267"/>
            <wp:effectExtent l="0" t="0" r="2540" b="635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Q sav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94F0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7DD8FC8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9E1C845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5CCC607" w14:textId="77777777" w:rsidR="00E579AD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3A42710" w14:textId="77777777" w:rsidR="00E579AD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B7B4424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BD5AE8B" w14:textId="77777777" w:rsidR="00E579AD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C20207B" w14:textId="77777777" w:rsidR="0080183B" w:rsidRDefault="0080183B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78B09B6" w14:textId="77777777" w:rsidR="0080183B" w:rsidRDefault="0080183B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C009536" w14:textId="77777777" w:rsidR="0080183B" w:rsidRDefault="0080183B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D690977" w14:textId="77777777" w:rsidR="0080183B" w:rsidRDefault="0080183B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19CF3B2" w14:textId="77777777" w:rsidR="0080183B" w:rsidRPr="004B3F41" w:rsidRDefault="0080183B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F95E696" w14:textId="77777777" w:rsidR="00E579AD" w:rsidRPr="004B3F41" w:rsidRDefault="00E579AD" w:rsidP="00E579AD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4BBC50A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3282BB1E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Create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5C51475D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4A6A006" wp14:editId="7755DF44">
            <wp:extent cx="5731510" cy="2114391"/>
            <wp:effectExtent l="0" t="0" r="254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 create (5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8FFB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633F57D0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products to purchases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1018B948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products to purchases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F88B628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46332C8" wp14:editId="5C9FFEE4">
            <wp:extent cx="5731510" cy="2266802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 add (4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5AC0DC72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3D5D8EE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2F1DCD0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90A7F4C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2C23895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001B241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3B0F931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DF0024C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B94DD4C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products from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8FA9595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products from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50496166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10261AD" wp14:editId="5369CC17">
            <wp:extent cx="5731510" cy="240127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 delete (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2A2A71F4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96266B2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Print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0F0A9854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48283F1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CC76893" wp14:editId="290382A8">
            <wp:extent cx="5731510" cy="2304421"/>
            <wp:effectExtent l="0" t="0" r="254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 print (2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3E0C7B95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EDE475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754C0A3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96F2686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3EA61C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077694C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00F5C60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857D1ED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C1D3F18" w14:textId="77777777" w:rsidR="0080183B" w:rsidRPr="004B3F41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4625AD5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C4380CF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new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34B16077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new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3CE71DA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6B823CD" wp14:editId="61422EDC">
            <wp:extent cx="5576205" cy="2113472"/>
            <wp:effectExtent l="0" t="0" r="5715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Diagram-1 (1) (4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82" cy="21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71F269A5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product list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7BCBDAA5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568FE7F2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30CA163" wp14:editId="56982948">
            <wp:extent cx="5403706" cy="2048092"/>
            <wp:effectExtent l="0" t="0" r="698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Diagram-1 (1) (5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4" cy="2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69C2206E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product list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762FCEB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0B8D9EDD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6749297" wp14:editId="61285FC1">
            <wp:extent cx="5014020" cy="1900394"/>
            <wp:effectExtent l="0" t="0" r="0" b="508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Diagram-1 (1) (6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74" cy="19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53142F71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Check product stock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86CF3DE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Check product stock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4EE5217" wp14:editId="25D03A89">
            <wp:extent cx="4856672" cy="2638186"/>
            <wp:effectExtent l="0" t="0" r="127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Diagram-1 (1) (7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4" cy="26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16D4621E" w14:textId="77777777" w:rsidR="00E579AD" w:rsidRPr="004B3F41" w:rsidRDefault="00E579AD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6CC4E3E6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revenue report and print revenue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867E7F0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Create revenue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>and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revenue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825BF70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0626F1D" wp14:editId="1B4D811B">
            <wp:extent cx="5322093" cy="282083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cometureseq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3" cy="28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41D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D1C9E2B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DECA339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539C5EB" w14:textId="5B2E26F1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346A9925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expense report and print expense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7881F2EF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Create expense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>and</w:t>
      </w:r>
      <w:r w:rsidRPr="004B3F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expense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C51BA81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5EACEC" wp14:editId="561C917B">
            <wp:extent cx="5153224" cy="2760452"/>
            <wp:effectExtent l="0" t="0" r="9525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pens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22" cy="27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566CAE1E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2260AB23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105FAEB" wp14:editId="7D77DE09">
            <wp:extent cx="4833258" cy="3012686"/>
            <wp:effectExtent l="0" t="0" r="0" b="0"/>
            <wp:docPr id="80" name="Picture 80" descr="C:\Users\Filmm\AppData\Local\Microsoft\Windows\INetCacheContent.Word\Fil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ilmm\AppData\Local\Microsoft\Windows\INetCacheContent.Word\Film (14)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51" cy="30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2951" w14:textId="77777777" w:rsidR="00E579AD" w:rsidRDefault="00E579AD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1C7D2D15" w14:textId="77777777" w:rsidR="00E579AD" w:rsidRDefault="00E579AD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608A3438" w14:textId="77777777" w:rsidR="0080183B" w:rsidRDefault="0080183B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31022C13" w14:textId="77777777" w:rsidR="0080183B" w:rsidRDefault="0080183B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3B61A5AD" w14:textId="77777777" w:rsidR="0080183B" w:rsidRDefault="0080183B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2C1DB058" w14:textId="77777777" w:rsidR="0080183B" w:rsidRDefault="0080183B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0A02F949" w14:textId="77777777" w:rsidR="0080183B" w:rsidRPr="004B3F41" w:rsidRDefault="0080183B" w:rsidP="00E579AD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0F47ECD5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5556A24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A8E0936" wp14:editId="360445E4">
            <wp:extent cx="4676503" cy="2914820"/>
            <wp:effectExtent l="0" t="0" r="0" b="0"/>
            <wp:docPr id="76" name="Picture 76" descr="C:\Users\Filmm\AppData\Local\Microsoft\Windows\INetCacheContent.Word\Fil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ilmm\AppData\Local\Microsoft\Windows\INetCacheContent.Word\Film (12)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27" cy="29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8D5BAD9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View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A6DF385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CFA1D9C" wp14:editId="024EC517">
            <wp:extent cx="5068389" cy="3159250"/>
            <wp:effectExtent l="0" t="0" r="0" b="3175"/>
            <wp:docPr id="77" name="Picture 77" descr="C:\Users\Filmm\AppData\Local\Microsoft\Windows\INetCacheContent.Word\Fil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ilmm\AppData\Local\Microsoft\Windows\INetCacheContent.Word\Film (13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40" cy="31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033D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89F9139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C932986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4ACD026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4BA0CCF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937516E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B9D37C4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Check Number of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197136BE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Check Number of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2EBA78C" wp14:editId="45877570">
            <wp:extent cx="4822166" cy="3004767"/>
            <wp:effectExtent l="0" t="0" r="0" b="5715"/>
            <wp:docPr id="65" name="Picture 65" descr="C:\Users\Filmm\AppData\Local\Microsoft\Windows\INetCacheContent.Word\Fil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mm\AppData\Local\Microsoft\Windows\INetCacheContent.Word\Film (9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712" cy="303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74DD704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Stock of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703E6C92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Stock of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5D81F1E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8B1106B" wp14:editId="3BCFC4B2">
            <wp:extent cx="5016137" cy="3179963"/>
            <wp:effectExtent l="0" t="0" r="0" b="1905"/>
            <wp:docPr id="62" name="Picture 62" descr="C:\Users\Filmm\AppData\Local\Microsoft\Windows\INetCacheContent.Word\Fil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lmm\AppData\Local\Microsoft\Windows\INetCacheContent.Word\Film (7)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80" cy="31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A3B916D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F2E81F6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Stock of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663C9FD1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Stock of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3ECC1308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CB9A2D4" wp14:editId="68A86166">
            <wp:extent cx="4917057" cy="3117153"/>
            <wp:effectExtent l="0" t="0" r="0" b="7620"/>
            <wp:docPr id="61" name="Picture 61" descr="C:\Users\Filmm\AppData\Local\Microsoft\Windows\INetCacheContent.Word\Fil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lmm\AppData\Local\Microsoft\Windows\INetCacheContent.Word\Film (6)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59" cy="311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E848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new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2895EBD9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UC610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new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A85A792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EAD83B6" wp14:editId="01A2A80D">
            <wp:extent cx="5324522" cy="2518913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Q_addEmp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60" cy="25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474F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20E6F2D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ECBE424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EFC2E45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F222CC7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A46B95F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64242E3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B87C3D7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3270E07B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UC620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F608C33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815A069" wp14:editId="50B7C3FF">
            <wp:extent cx="5488635" cy="2596551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Q_UpdateEmp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3" cy="25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5EF5F3D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6B257169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UC630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67CC993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4E6E980" wp14:editId="1998A181">
            <wp:extent cx="5306286" cy="2510286"/>
            <wp:effectExtent l="0" t="0" r="889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Q_DeleteEm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63" cy="2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CCC4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D09CD99" w14:textId="77777777" w:rsidR="0080183B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75FE5AE2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9F17987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FB5562A" w14:textId="0C215674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070CBBFC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E946AE5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AB776BA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Change permission of employees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7B52A5DE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UC640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Change permission of employees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CB22FDC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F7888B7" wp14:editId="1E218676">
            <wp:extent cx="5201728" cy="2460822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Q_ChangPermissio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9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AE2C84A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daily sales report and print daily sale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792A8FA7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0D5F286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301644" wp14:editId="5AD2E76C">
            <wp:extent cx="5388091" cy="2277373"/>
            <wp:effectExtent l="0" t="0" r="3175" b="889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ily report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39" cy="22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E6E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8BEB69F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770EAD9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7FCFF965" w14:textId="77777777" w:rsidR="0080183B" w:rsidRDefault="0080183B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ED59D71" w14:textId="77777777" w:rsidR="00E579AD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405F87B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1EE4EB0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monthly sales report and Print monthly sale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3E4D9732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1AE2A29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8050754" wp14:editId="23F70D57">
            <wp:extent cx="5731510" cy="242252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thly repor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4E4B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18C8690" w14:textId="77777777" w:rsidR="00E579AD" w:rsidRPr="004B3F41" w:rsidRDefault="00E579AD" w:rsidP="00E579AD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annual sales report and Print annual sale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7130AB1" w14:textId="77777777" w:rsidR="00E579AD" w:rsidRPr="004B3F41" w:rsidRDefault="00E579AD" w:rsidP="00E579AD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08E13F9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7C784B1" wp14:editId="1C3A5C16">
            <wp:extent cx="5650302" cy="2388201"/>
            <wp:effectExtent l="0" t="0" r="762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nual repor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50" cy="23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11F9" w14:textId="77777777" w:rsidR="00E579AD" w:rsidRPr="004B3F41" w:rsidRDefault="00E579AD" w:rsidP="00E579AD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F3B411E" w14:textId="77777777" w:rsidR="00E579AD" w:rsidRPr="004B3F41" w:rsidRDefault="00E579AD" w:rsidP="00E579AD">
      <w:pPr>
        <w:pStyle w:val="NoSpacing"/>
        <w:tabs>
          <w:tab w:val="left" w:pos="1324"/>
        </w:tabs>
        <w:jc w:val="both"/>
        <w:rPr>
          <w:rFonts w:ascii="TH SarabunPSK" w:hAnsi="TH SarabunPSK" w:cs="TH SarabunPSK"/>
          <w:bCs/>
          <w:sz w:val="32"/>
          <w:szCs w:val="32"/>
        </w:rPr>
      </w:pPr>
    </w:p>
    <w:p w14:paraId="0F3DF691" w14:textId="77777777" w:rsidR="00E579AD" w:rsidRPr="004B3F41" w:rsidRDefault="00E579AD" w:rsidP="00E579AD">
      <w:pPr>
        <w:rPr>
          <w:rFonts w:ascii="TH SarabunPSK" w:hAnsi="TH SarabunPSK" w:cs="TH SarabunPSK"/>
        </w:rPr>
      </w:pPr>
    </w:p>
    <w:p w14:paraId="51F09411" w14:textId="340C0ADF" w:rsidR="00E579AD" w:rsidRPr="0080183B" w:rsidRDefault="00E579AD" w:rsidP="0080183B">
      <w:pPr>
        <w:pStyle w:val="NoSpacing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1E18AD1B" w14:textId="77777777" w:rsidR="00B4021B" w:rsidRPr="004B3F41" w:rsidRDefault="00B4021B" w:rsidP="00B4021B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3B5A553" w14:textId="77777777" w:rsidR="00B4021B" w:rsidRPr="004B3F41" w:rsidRDefault="00B4021B" w:rsidP="00B4021B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A9423B0" w14:textId="77777777" w:rsidR="00B4021B" w:rsidRPr="004B3F41" w:rsidRDefault="00B4021B" w:rsidP="00B4021B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029FC2B" w14:textId="77777777" w:rsidR="00B4021B" w:rsidRPr="004B3F41" w:rsidRDefault="00B4021B" w:rsidP="00B4021B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F247253" w14:textId="77777777" w:rsidR="00E579AD" w:rsidRPr="004B3F41" w:rsidRDefault="00E579AD">
      <w:pPr>
        <w:pStyle w:val="NoSpacing"/>
        <w:rPr>
          <w:rFonts w:ascii="TH SarabunPSK" w:hAnsi="TH SarabunPSK" w:cs="TH SarabunPSK"/>
          <w:b/>
          <w:sz w:val="16"/>
          <w:szCs w:val="16"/>
          <w:lang w:val="en-GB"/>
        </w:rPr>
      </w:pPr>
    </w:p>
    <w:sectPr w:rsidR="00E579AD" w:rsidRPr="004B3F41" w:rsidSect="00583CC1">
      <w:footerReference w:type="default" r:id="rId76"/>
      <w:pgSz w:w="11906" w:h="16838"/>
      <w:pgMar w:top="1134" w:right="1440" w:bottom="992" w:left="1440" w:header="709" w:footer="709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5E3A45" w14:textId="77777777" w:rsidR="009378F7" w:rsidRDefault="009378F7" w:rsidP="00013330">
      <w:r>
        <w:separator/>
      </w:r>
    </w:p>
  </w:endnote>
  <w:endnote w:type="continuationSeparator" w:id="0">
    <w:p w14:paraId="1EADBDC7" w14:textId="77777777" w:rsidR="009378F7" w:rsidRDefault="009378F7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iaUPC">
    <w:altName w:val="Microsoft Sans Serif"/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Mangrai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2547_DAYIN01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EucrosiaUPC">
    <w:altName w:val="TH SarabunPSK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1"/>
      <w:gridCol w:w="4495"/>
    </w:tblGrid>
    <w:tr w:rsidR="00E579AD" w14:paraId="1452048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72D8496B" w14:textId="77777777" w:rsidR="00E579AD" w:rsidRDefault="00E579AD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6E858BD3" w14:textId="77777777" w:rsidR="00E579AD" w:rsidRDefault="00E579AD">
          <w:pPr>
            <w:pStyle w:val="Header"/>
            <w:jc w:val="right"/>
            <w:rPr>
              <w:caps/>
              <w:sz w:val="18"/>
            </w:rPr>
          </w:pPr>
        </w:p>
      </w:tc>
    </w:tr>
    <w:tr w:rsidR="00E579AD" w14:paraId="56206E3B" w14:textId="77777777">
      <w:trPr>
        <w:jc w:val="center"/>
      </w:trPr>
      <w:sdt>
        <w:sdtPr>
          <w:rPr>
            <w:rFonts w:ascii="FreesiaUPC" w:hAnsi="FreesiaUPC" w:cs="FreesiaUPC"/>
            <w:caps/>
            <w:sz w:val="18"/>
            <w:szCs w:val="18"/>
          </w:rPr>
          <w:alias w:val="Author"/>
          <w:tag w:val=""/>
          <w:id w:val="-671409209"/>
          <w:placeholder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9849805" w14:textId="056B986A" w:rsidR="00E579AD" w:rsidRDefault="00E579AD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="FreesiaUPC" w:hAnsi="FreesiaUPC" w:cs="FreesiaUPC" w:hint="cs"/>
                  <w:caps/>
                  <w:sz w:val="18"/>
                  <w:szCs w:val="18"/>
                </w:rPr>
                <w:t>TrueFasterUser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EC8BDA6" w14:textId="77777777" w:rsidR="00E579AD" w:rsidRPr="00A03AF3" w:rsidRDefault="00E579AD">
          <w:pPr>
            <w:pStyle w:val="Footer"/>
            <w:jc w:val="right"/>
            <w:rPr>
              <w:rFonts w:ascii="FreesiaUPC" w:hAnsi="FreesiaUPC" w:cs="FreesiaUPC"/>
              <w:caps/>
              <w:color w:val="808080" w:themeColor="background1" w:themeShade="80"/>
              <w:sz w:val="18"/>
              <w:szCs w:val="18"/>
            </w:rPr>
          </w:pPr>
          <w:r w:rsidRPr="00A03AF3">
            <w:rPr>
              <w:rFonts w:ascii="FreesiaUPC" w:hAnsi="FreesiaUPC" w:cs="FreesiaUPC"/>
              <w:caps/>
              <w:sz w:val="18"/>
              <w:szCs w:val="18"/>
            </w:rPr>
            <w:t>Page.</w: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begin"/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 PAGE   \</w:instrText>
          </w:r>
          <w:r w:rsidRPr="00A03AF3">
            <w:rPr>
              <w:rFonts w:ascii="FreesiaUPC" w:hAnsi="FreesiaUPC" w:cs="FreesiaUPC"/>
              <w:caps/>
              <w:sz w:val="18"/>
              <w:szCs w:val="18"/>
              <w:cs/>
            </w:rPr>
            <w:instrText xml:space="preserve">*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MERGEFORMAT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separate"/>
          </w:r>
          <w:r w:rsidR="0080183B">
            <w:rPr>
              <w:rFonts w:ascii="FreesiaUPC" w:hAnsi="FreesiaUPC" w:cs="FreesiaUPC"/>
              <w:caps/>
              <w:noProof/>
              <w:sz w:val="18"/>
              <w:szCs w:val="18"/>
            </w:rPr>
            <w:t>2</w:t>
          </w:r>
          <w:r w:rsidRPr="00A03AF3">
            <w:rPr>
              <w:rFonts w:ascii="FreesiaUPC" w:hAnsi="FreesiaUPC" w:cs="FreesiaUPC"/>
              <w:caps/>
              <w:noProof/>
              <w:sz w:val="18"/>
              <w:szCs w:val="18"/>
            </w:rPr>
            <w:fldChar w:fldCharType="end"/>
          </w:r>
        </w:p>
      </w:tc>
    </w:tr>
  </w:tbl>
  <w:p w14:paraId="3531C0F9" w14:textId="77777777" w:rsidR="00E579AD" w:rsidRDefault="00E579A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AAB25E" w14:textId="6193424A" w:rsidR="00320970" w:rsidRPr="0099139A" w:rsidRDefault="00320970" w:rsidP="00A95C06">
    <w:pPr>
      <w:pStyle w:val="Footer"/>
      <w:pBdr>
        <w:top w:val="thinThickSmallGap" w:sz="24" w:space="1" w:color="622423"/>
      </w:pBdr>
      <w:tabs>
        <w:tab w:val="clear" w:pos="4513"/>
        <w:tab w:val="clear" w:pos="9026"/>
        <w:tab w:val="right" w:pos="13892"/>
      </w:tabs>
      <w:rPr>
        <w:rFonts w:ascii="TH SarabunPSK" w:hAnsi="TH SarabunPSK" w:cs="TH SarabunPSK"/>
        <w:b/>
        <w:bCs/>
      </w:rPr>
    </w:pPr>
    <w:r w:rsidRPr="0099139A">
      <w:rPr>
        <w:rFonts w:ascii="TH SarabunPSK" w:hAnsi="TH SarabunPSK" w:cs="TH SarabunPSK"/>
        <w:b/>
        <w:bCs/>
        <w:szCs w:val="32"/>
        <w:cs/>
      </w:rPr>
      <w:t>[</w:t>
    </w:r>
    <w:r w:rsidRPr="0099139A">
      <w:rPr>
        <w:rFonts w:ascii="TH SarabunPSK" w:eastAsia="Times New Roman" w:hAnsi="TH SarabunPSK" w:cs="TH SarabunPSK"/>
        <w:b/>
        <w:bCs/>
        <w:szCs w:val="32"/>
      </w:rPr>
      <w:t xml:space="preserve">Name of </w:t>
    </w:r>
    <w:r w:rsidR="006E1EC1" w:rsidRPr="0099139A">
      <w:rPr>
        <w:rFonts w:ascii="TH SarabunPSK" w:eastAsia="Times New Roman" w:hAnsi="TH SarabunPSK" w:cs="TH SarabunPSK"/>
        <w:b/>
        <w:bCs/>
        <w:szCs w:val="32"/>
      </w:rPr>
      <w:t>Analysis</w:t>
    </w:r>
    <w:r w:rsidRPr="0099139A">
      <w:rPr>
        <w:rFonts w:ascii="TH SarabunPSK" w:eastAsia="Times New Roman" w:hAnsi="TH SarabunPSK" w:cs="TH SarabunPSK"/>
        <w:b/>
        <w:bCs/>
        <w:szCs w:val="32"/>
      </w:rPr>
      <w:t xml:space="preserve"> Document</w:t>
    </w:r>
    <w:r w:rsidRPr="0099139A">
      <w:rPr>
        <w:rFonts w:ascii="TH SarabunPSK" w:hAnsi="TH SarabunPSK" w:cs="TH SarabunPSK"/>
        <w:b/>
        <w:bCs/>
        <w:szCs w:val="32"/>
        <w:cs/>
      </w:rPr>
      <w:t>]</w:t>
    </w:r>
    <w:r w:rsidR="006E1EC1" w:rsidRPr="0099139A">
      <w:rPr>
        <w:rFonts w:ascii="TH SarabunPSK" w:hAnsi="TH SarabunPSK" w:cs="TH SarabunPSK"/>
        <w:b/>
        <w:bCs/>
        <w:szCs w:val="32"/>
        <w:cs/>
      </w:rPr>
      <w:t xml:space="preserve">                                         </w:t>
    </w:r>
    <w:r w:rsidR="00583CC1">
      <w:rPr>
        <w:rFonts w:ascii="TH SarabunPSK" w:hAnsi="TH SarabunPSK" w:cs="TH SarabunPSK"/>
        <w:b/>
        <w:bCs/>
        <w:szCs w:val="32"/>
        <w:cs/>
      </w:rPr>
      <w:t xml:space="preserve">            </w:t>
    </w:r>
    <w:r w:rsidR="0099139A">
      <w:rPr>
        <w:rFonts w:ascii="TH SarabunPSK" w:hAnsi="TH SarabunPSK" w:cs="TH SarabunPSK"/>
        <w:b/>
        <w:bCs/>
        <w:szCs w:val="32"/>
        <w:cs/>
      </w:rPr>
      <w:t xml:space="preserve">  </w:t>
    </w:r>
    <w:r w:rsidR="006E1EC1" w:rsidRPr="0099139A">
      <w:rPr>
        <w:rFonts w:ascii="TH SarabunPSK" w:hAnsi="TH SarabunPSK" w:cs="TH SarabunPSK"/>
        <w:b/>
        <w:bCs/>
        <w:szCs w:val="32"/>
        <w:cs/>
      </w:rPr>
      <w:t xml:space="preserve"> </w:t>
    </w:r>
    <w:r w:rsidR="00583CC1">
      <w:rPr>
        <w:rFonts w:ascii="TH SarabunPSK" w:hAnsi="TH SarabunPSK" w:cs="TH SarabunPSK"/>
        <w:b/>
        <w:bCs/>
        <w:szCs w:val="32"/>
        <w:cs/>
      </w:rPr>
      <w:t xml:space="preserve">          </w:t>
    </w:r>
    <w:r w:rsidR="006E1EC1" w:rsidRPr="0099139A">
      <w:rPr>
        <w:rFonts w:ascii="TH SarabunPSK" w:hAnsi="TH SarabunPSK" w:cs="TH SarabunPSK"/>
        <w:b/>
        <w:bCs/>
      </w:rPr>
      <w:fldChar w:fldCharType="begin"/>
    </w:r>
    <w:r w:rsidR="006E1EC1" w:rsidRPr="0099139A">
      <w:rPr>
        <w:rFonts w:ascii="TH SarabunPSK" w:hAnsi="TH SarabunPSK" w:cs="TH SarabunPSK"/>
        <w:b/>
        <w:bCs/>
      </w:rPr>
      <w:instrText xml:space="preserve"> PAGE   \</w:instrText>
    </w:r>
    <w:r w:rsidR="006E1EC1" w:rsidRPr="0099139A">
      <w:rPr>
        <w:rFonts w:ascii="TH SarabunPSK" w:hAnsi="TH SarabunPSK" w:cs="TH SarabunPSK"/>
        <w:b/>
        <w:bCs/>
        <w:szCs w:val="32"/>
        <w:cs/>
      </w:rPr>
      <w:instrText xml:space="preserve">* </w:instrText>
    </w:r>
    <w:r w:rsidR="006E1EC1" w:rsidRPr="0099139A">
      <w:rPr>
        <w:rFonts w:ascii="TH SarabunPSK" w:hAnsi="TH SarabunPSK" w:cs="TH SarabunPSK"/>
        <w:b/>
        <w:bCs/>
      </w:rPr>
      <w:instrText xml:space="preserve">MERGEFORMAT </w:instrText>
    </w:r>
    <w:r w:rsidR="006E1EC1" w:rsidRPr="0099139A">
      <w:rPr>
        <w:rFonts w:ascii="TH SarabunPSK" w:hAnsi="TH SarabunPSK" w:cs="TH SarabunPSK"/>
        <w:b/>
        <w:bCs/>
      </w:rPr>
      <w:fldChar w:fldCharType="separate"/>
    </w:r>
    <w:r w:rsidR="0080183B">
      <w:rPr>
        <w:rFonts w:ascii="TH SarabunPSK" w:hAnsi="TH SarabunPSK" w:cs="TH SarabunPSK"/>
        <w:b/>
        <w:bCs/>
        <w:noProof/>
      </w:rPr>
      <w:t>19</w:t>
    </w:r>
    <w:r w:rsidR="006E1EC1" w:rsidRPr="0099139A">
      <w:rPr>
        <w:rFonts w:ascii="TH SarabunPSK" w:hAnsi="TH SarabunPSK" w:cs="TH SarabunPSK"/>
        <w:b/>
        <w:bCs/>
        <w:noProof/>
      </w:rPr>
      <w:fldChar w:fldCharType="end"/>
    </w:r>
    <w:r w:rsidR="006E1EC1" w:rsidRPr="0099139A">
      <w:rPr>
        <w:rFonts w:ascii="TH SarabunPSK" w:hAnsi="TH SarabunPSK" w:cs="TH SarabunPSK"/>
        <w:b/>
        <w:bCs/>
      </w:rPr>
      <w:t xml:space="preserve"> | </w:t>
    </w:r>
    <w:r w:rsidR="006E1EC1" w:rsidRPr="0099139A">
      <w:rPr>
        <w:rFonts w:ascii="TH SarabunPSK" w:hAnsi="TH SarabunPSK" w:cs="TH SarabunPSK"/>
        <w:b/>
        <w:bCs/>
        <w:color w:val="7F7F7F"/>
        <w:spacing w:val="60"/>
      </w:rPr>
      <w:t>Page</w:t>
    </w:r>
    <w:r w:rsidRPr="0099139A">
      <w:rPr>
        <w:rFonts w:ascii="TH SarabunPSK" w:hAnsi="TH SarabunPSK" w:cs="TH SarabunPSK"/>
        <w:b/>
        <w:bCs/>
        <w:szCs w:val="32"/>
        <w:cs/>
      </w:rPr>
      <w:t xml:space="preserve"> </w:t>
    </w:r>
  </w:p>
  <w:p w14:paraId="1B89B2F1" w14:textId="77777777" w:rsidR="00320970" w:rsidRPr="0099139A" w:rsidRDefault="00320970">
    <w:pPr>
      <w:pStyle w:val="Footer"/>
      <w:rPr>
        <w:rFonts w:ascii="TH SarabunPSK" w:hAnsi="TH SarabunPSK" w:cs="TH SarabunPSK"/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451AA2" w14:textId="77777777" w:rsidR="009378F7" w:rsidRDefault="009378F7" w:rsidP="00013330">
      <w:r>
        <w:separator/>
      </w:r>
    </w:p>
  </w:footnote>
  <w:footnote w:type="continuationSeparator" w:id="0">
    <w:p w14:paraId="24C82912" w14:textId="77777777" w:rsidR="009378F7" w:rsidRDefault="009378F7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C4AF5"/>
    <w:multiLevelType w:val="hybridMultilevel"/>
    <w:tmpl w:val="A86CA1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5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6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8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2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3DE40888"/>
    <w:multiLevelType w:val="hybridMultilevel"/>
    <w:tmpl w:val="9190EAE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17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8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D705CB2"/>
    <w:multiLevelType w:val="hybridMultilevel"/>
    <w:tmpl w:val="9CF85C70"/>
    <w:lvl w:ilvl="0" w:tplc="ACACC4C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2" w15:restartNumberingAfterBreak="0">
    <w:nsid w:val="67DB0DD7"/>
    <w:multiLevelType w:val="hybridMultilevel"/>
    <w:tmpl w:val="3182CB5C"/>
    <w:lvl w:ilvl="0" w:tplc="A996513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264EAF"/>
    <w:multiLevelType w:val="multilevel"/>
    <w:tmpl w:val="5FAE2FC0"/>
    <w:lvl w:ilvl="0">
      <w:start w:val="3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ascii="FreesiaUPC" w:hAnsi="FreesiaUPC" w:hint="default"/>
      </w:rPr>
    </w:lvl>
  </w:abstractNum>
  <w:abstractNum w:abstractNumId="24" w15:restartNumberingAfterBreak="0">
    <w:nsid w:val="7D087C01"/>
    <w:multiLevelType w:val="hybridMultilevel"/>
    <w:tmpl w:val="882CA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7"/>
  </w:num>
  <w:num w:numId="4">
    <w:abstractNumId w:val="9"/>
  </w:num>
  <w:num w:numId="5">
    <w:abstractNumId w:val="10"/>
  </w:num>
  <w:num w:numId="6">
    <w:abstractNumId w:val="4"/>
  </w:num>
  <w:num w:numId="7">
    <w:abstractNumId w:val="8"/>
  </w:num>
  <w:num w:numId="8">
    <w:abstractNumId w:val="13"/>
  </w:num>
  <w:num w:numId="9">
    <w:abstractNumId w:val="15"/>
  </w:num>
  <w:num w:numId="10">
    <w:abstractNumId w:val="17"/>
  </w:num>
  <w:num w:numId="11">
    <w:abstractNumId w:val="21"/>
  </w:num>
  <w:num w:numId="12">
    <w:abstractNumId w:val="2"/>
  </w:num>
  <w:num w:numId="13">
    <w:abstractNumId w:val="6"/>
  </w:num>
  <w:num w:numId="14">
    <w:abstractNumId w:val="5"/>
  </w:num>
  <w:num w:numId="15">
    <w:abstractNumId w:val="12"/>
  </w:num>
  <w:num w:numId="16">
    <w:abstractNumId w:val="18"/>
  </w:num>
  <w:num w:numId="17">
    <w:abstractNumId w:val="16"/>
  </w:num>
  <w:num w:numId="18">
    <w:abstractNumId w:val="11"/>
  </w:num>
  <w:num w:numId="19">
    <w:abstractNumId w:val="23"/>
  </w:num>
  <w:num w:numId="20">
    <w:abstractNumId w:val="20"/>
  </w:num>
  <w:num w:numId="21">
    <w:abstractNumId w:val="0"/>
  </w:num>
  <w:num w:numId="22">
    <w:abstractNumId w:val="14"/>
  </w:num>
  <w:num w:numId="23">
    <w:abstractNumId w:val="22"/>
  </w:num>
  <w:num w:numId="24">
    <w:abstractNumId w:val="2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attachedTemplate r:id="rId1"/>
  <w:defaultTabStop w:val="720"/>
  <w:drawingGridHorizontalSpacing w:val="160"/>
  <w:displayHorizontalDrawingGridEvery w:val="2"/>
  <w:characterSpacingControl w:val="doNotCompress"/>
  <w:savePreviewPicture/>
  <w:hdrShapeDefaults>
    <o:shapedefaults v:ext="edit" spidmax="2049">
      <o:colormru v:ext="edit" colors="#8e0000,#ff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F7"/>
    <w:rsid w:val="00013330"/>
    <w:rsid w:val="00020630"/>
    <w:rsid w:val="00074951"/>
    <w:rsid w:val="000A331C"/>
    <w:rsid w:val="000A625F"/>
    <w:rsid w:val="000D04A1"/>
    <w:rsid w:val="000E0C89"/>
    <w:rsid w:val="001016D3"/>
    <w:rsid w:val="00105037"/>
    <w:rsid w:val="00122892"/>
    <w:rsid w:val="00142921"/>
    <w:rsid w:val="00183D53"/>
    <w:rsid w:val="001A3788"/>
    <w:rsid w:val="001A658E"/>
    <w:rsid w:val="001C2265"/>
    <w:rsid w:val="001F4B13"/>
    <w:rsid w:val="00214601"/>
    <w:rsid w:val="002668C1"/>
    <w:rsid w:val="0027765D"/>
    <w:rsid w:val="00286B9E"/>
    <w:rsid w:val="002956EB"/>
    <w:rsid w:val="002A105B"/>
    <w:rsid w:val="002A734B"/>
    <w:rsid w:val="002B2AAD"/>
    <w:rsid w:val="002B40FB"/>
    <w:rsid w:val="002C49F8"/>
    <w:rsid w:val="002E07BB"/>
    <w:rsid w:val="002E38BF"/>
    <w:rsid w:val="002E3F06"/>
    <w:rsid w:val="003168D5"/>
    <w:rsid w:val="00320970"/>
    <w:rsid w:val="00320A08"/>
    <w:rsid w:val="00336EBB"/>
    <w:rsid w:val="00337EF2"/>
    <w:rsid w:val="003431D4"/>
    <w:rsid w:val="00344E7A"/>
    <w:rsid w:val="00350651"/>
    <w:rsid w:val="0036640F"/>
    <w:rsid w:val="00383C50"/>
    <w:rsid w:val="0039229E"/>
    <w:rsid w:val="003D019D"/>
    <w:rsid w:val="003E05E9"/>
    <w:rsid w:val="00404F2C"/>
    <w:rsid w:val="00432557"/>
    <w:rsid w:val="0045549B"/>
    <w:rsid w:val="004742AA"/>
    <w:rsid w:val="004819C3"/>
    <w:rsid w:val="00490B81"/>
    <w:rsid w:val="004A5342"/>
    <w:rsid w:val="004B0F72"/>
    <w:rsid w:val="004B3053"/>
    <w:rsid w:val="004B3F41"/>
    <w:rsid w:val="004B496A"/>
    <w:rsid w:val="004D2E5A"/>
    <w:rsid w:val="00534601"/>
    <w:rsid w:val="00577E2D"/>
    <w:rsid w:val="00583CC1"/>
    <w:rsid w:val="005C5AE4"/>
    <w:rsid w:val="005D098E"/>
    <w:rsid w:val="005D5973"/>
    <w:rsid w:val="005E787E"/>
    <w:rsid w:val="005E7D40"/>
    <w:rsid w:val="005F4132"/>
    <w:rsid w:val="005F54DF"/>
    <w:rsid w:val="006123CF"/>
    <w:rsid w:val="006146F2"/>
    <w:rsid w:val="0062094D"/>
    <w:rsid w:val="00624373"/>
    <w:rsid w:val="00663FD1"/>
    <w:rsid w:val="00666856"/>
    <w:rsid w:val="00680016"/>
    <w:rsid w:val="0068364E"/>
    <w:rsid w:val="00696319"/>
    <w:rsid w:val="006B1A36"/>
    <w:rsid w:val="006E1EC1"/>
    <w:rsid w:val="0070727A"/>
    <w:rsid w:val="007360A4"/>
    <w:rsid w:val="00757EDB"/>
    <w:rsid w:val="00764B76"/>
    <w:rsid w:val="007761C7"/>
    <w:rsid w:val="007F3033"/>
    <w:rsid w:val="0080183B"/>
    <w:rsid w:val="00813C21"/>
    <w:rsid w:val="00852FFF"/>
    <w:rsid w:val="008550F2"/>
    <w:rsid w:val="008A65DD"/>
    <w:rsid w:val="008C3604"/>
    <w:rsid w:val="008E0D40"/>
    <w:rsid w:val="00903F03"/>
    <w:rsid w:val="009252E5"/>
    <w:rsid w:val="009378F7"/>
    <w:rsid w:val="00943E8F"/>
    <w:rsid w:val="0095144A"/>
    <w:rsid w:val="00953E20"/>
    <w:rsid w:val="0096138C"/>
    <w:rsid w:val="0099139A"/>
    <w:rsid w:val="009B04B1"/>
    <w:rsid w:val="009B176E"/>
    <w:rsid w:val="009D5725"/>
    <w:rsid w:val="00A019AD"/>
    <w:rsid w:val="00A025D4"/>
    <w:rsid w:val="00A04CCE"/>
    <w:rsid w:val="00A318A8"/>
    <w:rsid w:val="00A8547F"/>
    <w:rsid w:val="00A8791B"/>
    <w:rsid w:val="00A95C06"/>
    <w:rsid w:val="00AB0A40"/>
    <w:rsid w:val="00AB3ACD"/>
    <w:rsid w:val="00AE1FC1"/>
    <w:rsid w:val="00AF5053"/>
    <w:rsid w:val="00B4021B"/>
    <w:rsid w:val="00B86728"/>
    <w:rsid w:val="00BB74F6"/>
    <w:rsid w:val="00BC5EF5"/>
    <w:rsid w:val="00BC6359"/>
    <w:rsid w:val="00BD05F7"/>
    <w:rsid w:val="00BE2767"/>
    <w:rsid w:val="00BE5D73"/>
    <w:rsid w:val="00BF2152"/>
    <w:rsid w:val="00C1491D"/>
    <w:rsid w:val="00C225D4"/>
    <w:rsid w:val="00CA6D24"/>
    <w:rsid w:val="00CB0EDB"/>
    <w:rsid w:val="00D34434"/>
    <w:rsid w:val="00D664EC"/>
    <w:rsid w:val="00D87E85"/>
    <w:rsid w:val="00DA7620"/>
    <w:rsid w:val="00DB6972"/>
    <w:rsid w:val="00DE3206"/>
    <w:rsid w:val="00DE61CD"/>
    <w:rsid w:val="00DF75B0"/>
    <w:rsid w:val="00E200D2"/>
    <w:rsid w:val="00E208BF"/>
    <w:rsid w:val="00E22EEA"/>
    <w:rsid w:val="00E27976"/>
    <w:rsid w:val="00E375CC"/>
    <w:rsid w:val="00E579AD"/>
    <w:rsid w:val="00EC5F41"/>
    <w:rsid w:val="00ED20FF"/>
    <w:rsid w:val="00EE43B9"/>
    <w:rsid w:val="00F72109"/>
    <w:rsid w:val="00FA5001"/>
    <w:rsid w:val="00FB47A9"/>
    <w:rsid w:val="00FD3FD1"/>
    <w:rsid w:val="00FF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e0000,#ff9"/>
    </o:shapedefaults>
    <o:shapelayout v:ext="edit">
      <o:idmap v:ext="edit" data="1"/>
    </o:shapelayout>
  </w:shapeDefaults>
  <w:decimalSymbol w:val="."/>
  <w:listSeparator w:val=","/>
  <w14:docId w14:val="0CEE541C"/>
  <w15:chartTrackingRefBased/>
  <w15:docId w15:val="{4064F501-ACDE-4CE2-BD20-BB9759AC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E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5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semiHidden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body-text1">
    <w:name w:val="body-text1"/>
    <w:rsid w:val="00BD05F7"/>
    <w:rPr>
      <w:rFonts w:ascii="Verdana" w:hAnsi="Verdana" w:hint="default"/>
      <w:b w:val="0"/>
      <w:bCs w:val="0"/>
      <w:i w:val="0"/>
      <w:iCs w:val="0"/>
      <w:color w:val="081C55"/>
      <w:sz w:val="14"/>
      <w:szCs w:val="14"/>
    </w:rPr>
  </w:style>
  <w:style w:type="character" w:styleId="Hyperlink">
    <w:name w:val="Hyperlink"/>
    <w:uiPriority w:val="99"/>
    <w:unhideWhenUsed/>
    <w:rsid w:val="00534601"/>
    <w:rPr>
      <w:color w:val="0000FF"/>
      <w:u w:val="single"/>
    </w:rPr>
  </w:style>
  <w:style w:type="character" w:styleId="Emphasis">
    <w:name w:val="Emphasis"/>
    <w:uiPriority w:val="20"/>
    <w:qFormat/>
    <w:rsid w:val="0027765D"/>
    <w:rPr>
      <w:b w:val="0"/>
      <w:bCs w:val="0"/>
      <w:i w:val="0"/>
      <w:iCs w:val="0"/>
      <w:color w:val="CC0033"/>
    </w:rPr>
  </w:style>
  <w:style w:type="paragraph" w:styleId="BodyText">
    <w:name w:val="Body Text"/>
    <w:basedOn w:val="Normal"/>
    <w:link w:val="BodyTextChar"/>
    <w:rsid w:val="0036640F"/>
    <w:pPr>
      <w:keepNext/>
      <w:jc w:val="both"/>
      <w:outlineLvl w:val="2"/>
    </w:pPr>
    <w:rPr>
      <w:rFonts w:ascii="Cordia New" w:hAnsi="Cordia New" w:cs="Cordia New"/>
      <w:sz w:val="40"/>
      <w:szCs w:val="40"/>
    </w:rPr>
  </w:style>
  <w:style w:type="character" w:customStyle="1" w:styleId="BodyTextChar">
    <w:name w:val="Body Text Char"/>
    <w:link w:val="BodyText"/>
    <w:rsid w:val="0036640F"/>
    <w:rPr>
      <w:rFonts w:ascii="Cordia New" w:eastAsia="Cordia New" w:hAnsi="Cordia New"/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2146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sid w:val="00214601"/>
    <w:rPr>
      <w:b/>
      <w:bCs/>
    </w:rPr>
  </w:style>
  <w:style w:type="character" w:customStyle="1" w:styleId="Heading1Char">
    <w:name w:val="Heading 1 Char"/>
    <w:link w:val="Heading1"/>
    <w:uiPriority w:val="9"/>
    <w:rsid w:val="006E1EC1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2797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27976"/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E27976"/>
    <w:pPr>
      <w:ind w:left="320"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5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07/relationships/hdphoto" Target="media/hdphoto1.wdp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en.wikipedia.org/wiki/Structured_programming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Lecture\S2_2551\workshop\Homework3\Design_Guidelin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59C25-CDB0-42F6-8083-83DCE6F03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Design_Guideline</Template>
  <TotalTime>696</TotalTime>
  <Pages>30</Pages>
  <Words>1554</Words>
  <Characters>8858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10392</CharactersWithSpaces>
  <SharedDoc>false</SharedDoc>
  <HLinks>
    <vt:vector size="30" baseType="variant">
      <vt:variant>
        <vt:i4>4128848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http://en.wikipedia.org/wiki/Data_element</vt:lpwstr>
      </vt:variant>
      <vt:variant>
        <vt:lpwstr/>
      </vt:variant>
      <vt:variant>
        <vt:i4>4980785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http://en.wikipedia.org/wiki/Data_type</vt:lpwstr>
      </vt:variant>
      <vt:variant>
        <vt:lpwstr/>
      </vt:variant>
      <vt:variant>
        <vt:i4>655469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http://en.wikipedia.org/wiki/Column_(database)</vt:lpwstr>
      </vt:variant>
      <vt:variant>
        <vt:lpwstr/>
      </vt:variant>
      <vt:variant>
        <vt:i4>4194406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http://en.wikipedia.org/wiki/Table_(database)</vt:lpwstr>
      </vt:variant>
      <vt:variant>
        <vt:lpwstr/>
      </vt:variant>
      <vt:variant>
        <vt:i4>4522047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http://en.wikipedia.org/wiki/Structured_programming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TrueFasterUser</dc:creator>
  <cp:keywords/>
  <dc:description/>
  <cp:lastModifiedBy>Natthanicha Chonoo</cp:lastModifiedBy>
  <cp:revision>25</cp:revision>
  <cp:lastPrinted>2016-11-04T20:59:00Z</cp:lastPrinted>
  <dcterms:created xsi:type="dcterms:W3CDTF">2016-11-04T20:24:00Z</dcterms:created>
  <dcterms:modified xsi:type="dcterms:W3CDTF">2016-11-07T07:48:00Z</dcterms:modified>
</cp:coreProperties>
</file>