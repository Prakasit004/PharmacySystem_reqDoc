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0FBEDA" w14:textId="37A2F7FE" w:rsidR="00B4021B" w:rsidRPr="004B3F41" w:rsidRDefault="000A331C" w:rsidP="00B4021B">
      <w:pPr>
        <w:pStyle w:val="a4"/>
        <w:ind w:left="720"/>
        <w:rPr>
          <w:rFonts w:ascii="TH SarabunPSK" w:hAnsi="TH SarabunPSK" w:cs="TH SarabunPSK"/>
          <w:b/>
          <w:sz w:val="40"/>
          <w:szCs w:val="40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46"/>
          <w:szCs w:val="46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B2C6A3C" wp14:editId="3EC21B6D">
                <wp:simplePos x="0" y="0"/>
                <wp:positionH relativeFrom="column">
                  <wp:posOffset>3713480</wp:posOffset>
                </wp:positionH>
                <wp:positionV relativeFrom="paragraph">
                  <wp:posOffset>-604520</wp:posOffset>
                </wp:positionV>
                <wp:extent cx="2774950" cy="635000"/>
                <wp:effectExtent l="8255" t="5080" r="7620" b="7620"/>
                <wp:wrapNone/>
                <wp:docPr id="44447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495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6390F" w14:textId="77777777" w:rsidR="00320970" w:rsidRDefault="00320970" w:rsidP="00B4021B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>หัวข้อเอกสาร</w:t>
                            </w:r>
                          </w:p>
                          <w:p w14:paraId="0DF7F721" w14:textId="77777777" w:rsidR="00320970" w:rsidRPr="003F7DE4" w:rsidRDefault="00320970" w:rsidP="00B4021B">
                            <w:pPr>
                              <w:rPr>
                                <w:sz w:val="28"/>
                              </w:rPr>
                            </w:pP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proofErr w:type="spellStart"/>
                            <w:r w:rsidRPr="004B3053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EucrosiaUPC</w:t>
                            </w:r>
                            <w:proofErr w:type="spellEnd"/>
                            <w:r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B4021B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20</w:t>
                            </w:r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>ตัวหนา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2C6A3C" id="Rectangle 46" o:spid="_x0000_s1026" style="position:absolute;left:0;text-align:left;margin-left:292.4pt;margin-top:-47.6pt;width:218.5pt;height:50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" fillcolor="#b8cce4">
                <v:textbox>
                  <w:txbxContent>
                    <w:p w14:paraId="71F6390F" w14:textId="77777777" w:rsidR="00320970" w:rsidRDefault="00320970" w:rsidP="00B4021B">
                      <w:pPr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>หัวข้อเอกสาร</w:t>
                      </w:r>
                    </w:p>
                    <w:p w14:paraId="0DF7F721" w14:textId="77777777" w:rsidR="00320970" w:rsidRPr="003F7DE4" w:rsidRDefault="00320970" w:rsidP="00B4021B">
                      <w:pPr>
                        <w:rPr>
                          <w:sz w:val="28"/>
                        </w:rPr>
                      </w:pP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4B3053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EucrosiaUPC</w:t>
                      </w:r>
                      <w:r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B4021B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20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>ตัวหนา</w:t>
                      </w:r>
                    </w:p>
                  </w:txbxContent>
                </v:textbox>
              </v:rect>
            </w:pict>
          </mc:Fallback>
        </mc:AlternateContent>
      </w:r>
      <w:r w:rsidRPr="004B3F41">
        <w:rPr>
          <w:rFonts w:ascii="TH SarabunPSK" w:hAnsi="TH SarabunPSK" w:cs="TH SarabunPSK"/>
          <w:b/>
          <w:bCs/>
          <w:noProof/>
          <w:sz w:val="46"/>
          <w:szCs w:val="46"/>
        </w:rPr>
        <w:drawing>
          <wp:anchor distT="0" distB="0" distL="114300" distR="114300" simplePos="0" relativeHeight="251702272" behindDoc="1" locked="0" layoutInCell="1" allowOverlap="1" wp14:anchorId="31F45358" wp14:editId="47C536DE">
            <wp:simplePos x="0" y="0"/>
            <wp:positionH relativeFrom="column">
              <wp:posOffset>233680</wp:posOffset>
            </wp:positionH>
            <wp:positionV relativeFrom="paragraph">
              <wp:posOffset>-341630</wp:posOffset>
            </wp:positionV>
            <wp:extent cx="990600" cy="1534795"/>
            <wp:effectExtent l="0" t="0" r="0" b="0"/>
            <wp:wrapNone/>
            <wp:docPr id="44446" name="Picture 113" descr="pSu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pSu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53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21B" w:rsidRPr="004B3F41">
        <w:rPr>
          <w:rFonts w:ascii="TH SarabunPSK" w:hAnsi="TH SarabunPSK" w:cs="TH SarabunPSK"/>
          <w:b/>
          <w:bCs/>
          <w:noProof/>
          <w:sz w:val="46"/>
          <w:szCs w:val="46"/>
          <w:cs/>
          <w:lang w:val="en-GB"/>
        </w:rPr>
        <w:tab/>
      </w:r>
      <w:r w:rsidR="00B4021B" w:rsidRPr="004B3F41">
        <w:rPr>
          <w:rFonts w:ascii="TH SarabunPSK" w:hAnsi="TH SarabunPSK" w:cs="TH SarabunPSK"/>
          <w:b/>
          <w:bCs/>
          <w:noProof/>
          <w:sz w:val="46"/>
          <w:szCs w:val="46"/>
          <w:cs/>
          <w:lang w:val="en-GB"/>
        </w:rPr>
        <w:tab/>
      </w:r>
      <w:r w:rsidR="002A734B" w:rsidRPr="004B3F41">
        <w:rPr>
          <w:rFonts w:ascii="TH SarabunPSK" w:hAnsi="TH SarabunPSK" w:cs="TH SarabunPSK"/>
          <w:b/>
          <w:noProof/>
          <w:sz w:val="40"/>
          <w:szCs w:val="40"/>
          <w:lang w:val="en-GB"/>
        </w:rPr>
        <w:t>Analysis</w:t>
      </w:r>
      <w:r w:rsidR="00C225D4" w:rsidRPr="004B3F41">
        <w:rPr>
          <w:rFonts w:ascii="TH SarabunPSK" w:hAnsi="TH SarabunPSK" w:cs="TH SarabunPSK"/>
          <w:b/>
          <w:noProof/>
          <w:sz w:val="40"/>
          <w:szCs w:val="40"/>
          <w:lang w:val="en-GB"/>
        </w:rPr>
        <w:t xml:space="preserve"> Document Guideline</w:t>
      </w:r>
      <w:r w:rsidR="00B4021B" w:rsidRPr="004B3F41">
        <w:rPr>
          <w:rFonts w:ascii="TH SarabunPSK" w:hAnsi="TH SarabunPSK" w:cs="TH SarabunPSK"/>
          <w:b/>
          <w:sz w:val="40"/>
          <w:szCs w:val="40"/>
          <w:cs/>
          <w:lang w:val="en-GB"/>
        </w:rPr>
        <w:t xml:space="preserve">    </w:t>
      </w:r>
    </w:p>
    <w:p w14:paraId="0A197FE0" w14:textId="77777777" w:rsidR="00B4021B" w:rsidRPr="004B3F41" w:rsidRDefault="00B4021B" w:rsidP="00B4021B">
      <w:pPr>
        <w:pStyle w:val="a4"/>
        <w:ind w:left="720"/>
        <w:rPr>
          <w:rFonts w:ascii="TH SarabunPSK" w:hAnsi="TH SarabunPSK" w:cs="TH SarabunPSK"/>
          <w:bCs/>
          <w:sz w:val="40"/>
          <w:szCs w:val="40"/>
          <w:lang w:val="en-GB"/>
        </w:rPr>
      </w:pPr>
      <w:r w:rsidRPr="004B3F41">
        <w:rPr>
          <w:rFonts w:ascii="TH SarabunPSK" w:hAnsi="TH SarabunPSK" w:cs="TH SarabunPSK"/>
          <w:bCs/>
          <w:sz w:val="40"/>
          <w:szCs w:val="40"/>
          <w:cs/>
          <w:lang w:val="en-GB"/>
        </w:rPr>
        <w:tab/>
      </w:r>
      <w:r w:rsidRPr="004B3F41">
        <w:rPr>
          <w:rFonts w:ascii="TH SarabunPSK" w:hAnsi="TH SarabunPSK" w:cs="TH SarabunPSK"/>
          <w:bCs/>
          <w:sz w:val="40"/>
          <w:szCs w:val="40"/>
          <w:cs/>
          <w:lang w:val="en-GB"/>
        </w:rPr>
        <w:tab/>
      </w:r>
      <w:r w:rsidR="00C225D4" w:rsidRPr="004B3F41">
        <w:rPr>
          <w:rFonts w:ascii="TH SarabunPSK" w:hAnsi="TH SarabunPSK" w:cs="TH SarabunPSK"/>
          <w:b/>
          <w:noProof/>
          <w:sz w:val="40"/>
          <w:szCs w:val="40"/>
          <w:lang w:val="en-GB"/>
        </w:rPr>
        <w:t>&lt;Project Name&gt;</w:t>
      </w:r>
      <w:r w:rsidRPr="004B3F41">
        <w:rPr>
          <w:rFonts w:ascii="TH SarabunPSK" w:hAnsi="TH SarabunPSK" w:cs="TH SarabunPSK"/>
          <w:bCs/>
          <w:sz w:val="40"/>
          <w:szCs w:val="40"/>
          <w:cs/>
          <w:lang w:val="en-GB"/>
        </w:rPr>
        <w:t xml:space="preserve"> </w:t>
      </w:r>
    </w:p>
    <w:p w14:paraId="0F4B5D37" w14:textId="77777777" w:rsidR="00B4021B" w:rsidRPr="004B3F41" w:rsidRDefault="00B4021B" w:rsidP="00B4021B">
      <w:pPr>
        <w:pStyle w:val="a4"/>
        <w:rPr>
          <w:rFonts w:ascii="TH SarabunPSK" w:hAnsi="TH SarabunPSK" w:cs="TH SarabunPSK"/>
          <w:b/>
          <w:bCs/>
          <w:sz w:val="46"/>
          <w:szCs w:val="46"/>
          <w:lang w:val="en-GB"/>
        </w:rPr>
      </w:pPr>
    </w:p>
    <w:p w14:paraId="5943BA3B" w14:textId="77777777" w:rsidR="00B4021B" w:rsidRPr="004B3F41" w:rsidRDefault="00B4021B" w:rsidP="00B4021B">
      <w:pPr>
        <w:pStyle w:val="a4"/>
        <w:rPr>
          <w:rFonts w:ascii="TH SarabunPSK" w:hAnsi="TH SarabunPSK" w:cs="TH SarabunPSK"/>
          <w:b/>
          <w:bCs/>
          <w:sz w:val="46"/>
          <w:szCs w:val="46"/>
          <w:lang w:val="en-GB"/>
        </w:rPr>
      </w:pPr>
    </w:p>
    <w:p w14:paraId="164C4C91" w14:textId="77777777" w:rsidR="00B4021B" w:rsidRPr="004B3F41" w:rsidRDefault="00B4021B" w:rsidP="00B4021B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8221612" w14:textId="77777777" w:rsidR="00B4021B" w:rsidRPr="004B3F41" w:rsidRDefault="00B4021B" w:rsidP="00B4021B">
      <w:pPr>
        <w:pStyle w:val="a4"/>
        <w:rPr>
          <w:rFonts w:ascii="TH SarabunPSK" w:hAnsi="TH SarabunPSK" w:cs="TH SarabunPSK"/>
          <w:sz w:val="32"/>
          <w:szCs w:val="32"/>
          <w:lang w:val="en-GB"/>
        </w:rPr>
      </w:pPr>
    </w:p>
    <w:p w14:paraId="1EB55748" w14:textId="77777777" w:rsidR="00B4021B" w:rsidRPr="004B3F41" w:rsidRDefault="00B4021B" w:rsidP="00B4021B">
      <w:pPr>
        <w:pStyle w:val="a4"/>
        <w:rPr>
          <w:rFonts w:ascii="TH SarabunPSK" w:hAnsi="TH SarabunPSK" w:cs="TH SarabunPSK"/>
          <w:sz w:val="32"/>
          <w:szCs w:val="32"/>
          <w:lang w:val="en-GB"/>
        </w:rPr>
      </w:pPr>
    </w:p>
    <w:p w14:paraId="2DE2151D" w14:textId="77777777" w:rsidR="00B4021B" w:rsidRPr="004B3F41" w:rsidRDefault="00B4021B" w:rsidP="00B4021B">
      <w:pPr>
        <w:pStyle w:val="a4"/>
        <w:rPr>
          <w:rFonts w:ascii="TH SarabunPSK" w:hAnsi="TH SarabunPSK" w:cs="TH SarabunPSK"/>
          <w:sz w:val="32"/>
          <w:szCs w:val="32"/>
          <w:lang w:val="en-GB"/>
        </w:rPr>
      </w:pPr>
    </w:p>
    <w:p w14:paraId="5550B69A" w14:textId="77777777" w:rsidR="00B4021B" w:rsidRPr="004B3F41" w:rsidRDefault="00B4021B" w:rsidP="00B4021B">
      <w:pPr>
        <w:pStyle w:val="a4"/>
        <w:rPr>
          <w:rFonts w:ascii="TH SarabunPSK" w:hAnsi="TH SarabunPSK" w:cs="TH SarabunPSK"/>
          <w:sz w:val="32"/>
          <w:szCs w:val="32"/>
          <w:lang w:val="en-GB"/>
        </w:rPr>
      </w:pPr>
    </w:p>
    <w:p w14:paraId="147A0D36" w14:textId="35CCEBEE" w:rsidR="00B4021B" w:rsidRPr="004B3F41" w:rsidRDefault="000A331C" w:rsidP="00B4021B">
      <w:pPr>
        <w:pStyle w:val="a4"/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52E1EC1" wp14:editId="420786D8">
                <wp:simplePos x="0" y="0"/>
                <wp:positionH relativeFrom="column">
                  <wp:posOffset>2943860</wp:posOffset>
                </wp:positionH>
                <wp:positionV relativeFrom="paragraph">
                  <wp:posOffset>142240</wp:posOffset>
                </wp:positionV>
                <wp:extent cx="2774950" cy="635000"/>
                <wp:effectExtent l="10160" t="8255" r="5715" b="13970"/>
                <wp:wrapNone/>
                <wp:docPr id="44445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495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F9563" w14:textId="77777777" w:rsidR="00320970" w:rsidRDefault="00320970" w:rsidP="00B4021B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>เวอร์ชั่น</w:t>
                            </w:r>
                            <w:proofErr w:type="spellEnd"/>
                            <w:r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>และผู้พัฒนา</w:t>
                            </w:r>
                          </w:p>
                          <w:p w14:paraId="39A2D1B4" w14:textId="77777777" w:rsidR="00320970" w:rsidRPr="003F7DE4" w:rsidRDefault="00320970" w:rsidP="00B4021B">
                            <w:pPr>
                              <w:rPr>
                                <w:sz w:val="28"/>
                              </w:rPr>
                            </w:pP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proofErr w:type="spellStart"/>
                            <w:r w:rsidRPr="004B3053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EucrosiaUPC</w:t>
                            </w:r>
                            <w:proofErr w:type="spellEnd"/>
                            <w:r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B4021B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20</w:t>
                            </w:r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2E1EC1" id="Rectangle 47" o:spid="_x0000_s1027" style="position:absolute;margin-left:231.8pt;margin-top:11.2pt;width:218.5pt;height:50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" fillcolor="#b8cce4">
                <v:textbox>
                  <w:txbxContent>
                    <w:p w14:paraId="5FCF9563" w14:textId="77777777" w:rsidR="00320970" w:rsidRDefault="00320970" w:rsidP="00B4021B">
                      <w:pPr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>เวอร์ชั่นและผู้พัฒนา</w:t>
                      </w:r>
                    </w:p>
                    <w:p w14:paraId="39A2D1B4" w14:textId="77777777" w:rsidR="00320970" w:rsidRPr="003F7DE4" w:rsidRDefault="00320970" w:rsidP="00B4021B">
                      <w:pPr>
                        <w:rPr>
                          <w:sz w:val="28"/>
                        </w:rPr>
                      </w:pP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4B3053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EucrosiaUPC</w:t>
                      </w:r>
                      <w:r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B4021B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20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9598D3C" w14:textId="77777777" w:rsidR="00B4021B" w:rsidRPr="004B3F41" w:rsidRDefault="00B4021B" w:rsidP="00B4021B">
      <w:pPr>
        <w:pStyle w:val="a4"/>
        <w:rPr>
          <w:rFonts w:ascii="TH SarabunPSK" w:hAnsi="TH SarabunPSK" w:cs="TH SarabunPSK"/>
          <w:sz w:val="32"/>
          <w:szCs w:val="32"/>
          <w:lang w:val="en-GB"/>
        </w:rPr>
      </w:pPr>
    </w:p>
    <w:p w14:paraId="6B8C0E9C" w14:textId="77777777" w:rsidR="00B4021B" w:rsidRPr="004B3F41" w:rsidRDefault="00B4021B" w:rsidP="00B4021B">
      <w:pPr>
        <w:pStyle w:val="a4"/>
        <w:rPr>
          <w:rFonts w:ascii="TH SarabunPSK" w:hAnsi="TH SarabunPSK" w:cs="TH SarabunPSK"/>
          <w:sz w:val="32"/>
          <w:szCs w:val="32"/>
          <w:lang w:val="en-GB"/>
        </w:rPr>
      </w:pPr>
    </w:p>
    <w:p w14:paraId="77197260" w14:textId="77777777" w:rsidR="00B4021B" w:rsidRPr="004B3F41" w:rsidRDefault="00B4021B" w:rsidP="00B4021B">
      <w:pPr>
        <w:pStyle w:val="a4"/>
        <w:rPr>
          <w:rFonts w:ascii="TH SarabunPSK" w:hAnsi="TH SarabunPSK" w:cs="TH SarabunPSK"/>
          <w:b/>
          <w:noProof/>
          <w:sz w:val="40"/>
          <w:szCs w:val="40"/>
          <w:cs/>
          <w:lang w:val="en-GB"/>
        </w:rPr>
      </w:pPr>
    </w:p>
    <w:p w14:paraId="2645C8E2" w14:textId="77777777" w:rsidR="00C225D4" w:rsidRPr="004B3F41" w:rsidRDefault="00C225D4" w:rsidP="00B4021B">
      <w:pPr>
        <w:pStyle w:val="a4"/>
        <w:jc w:val="right"/>
        <w:rPr>
          <w:rFonts w:ascii="TH SarabunPSK" w:hAnsi="TH SarabunPSK" w:cs="TH SarabunPSK"/>
          <w:sz w:val="40"/>
          <w:szCs w:val="40"/>
          <w:lang w:val="en-GB"/>
        </w:rPr>
      </w:pPr>
      <w:r w:rsidRPr="004B3F41">
        <w:rPr>
          <w:rFonts w:ascii="TH SarabunPSK" w:hAnsi="TH SarabunPSK" w:cs="TH SarabunPSK"/>
          <w:sz w:val="40"/>
          <w:szCs w:val="40"/>
          <w:lang w:val="en-GB"/>
        </w:rPr>
        <w:t>Version 1</w:t>
      </w:r>
      <w:r w:rsidRPr="004B3F41">
        <w:rPr>
          <w:rFonts w:ascii="TH SarabunPSK" w:hAnsi="TH SarabunPSK" w:cs="TH SarabunPSK"/>
          <w:sz w:val="40"/>
          <w:szCs w:val="40"/>
          <w:cs/>
          <w:lang w:val="en-GB"/>
        </w:rPr>
        <w:t>.</w:t>
      </w:r>
      <w:r w:rsidRPr="004B3F41">
        <w:rPr>
          <w:rFonts w:ascii="TH SarabunPSK" w:hAnsi="TH SarabunPSK" w:cs="TH SarabunPSK"/>
          <w:sz w:val="40"/>
          <w:szCs w:val="40"/>
          <w:lang w:val="en-GB"/>
        </w:rPr>
        <w:t>0</w:t>
      </w:r>
    </w:p>
    <w:p w14:paraId="5E385141" w14:textId="77777777" w:rsidR="00C225D4" w:rsidRPr="004B3F41" w:rsidRDefault="00C225D4" w:rsidP="00B4021B">
      <w:pPr>
        <w:pStyle w:val="a4"/>
        <w:jc w:val="right"/>
        <w:rPr>
          <w:rFonts w:ascii="TH SarabunPSK" w:hAnsi="TH SarabunPSK" w:cs="TH SarabunPSK"/>
          <w:sz w:val="40"/>
          <w:szCs w:val="40"/>
          <w:lang w:val="en-GB"/>
        </w:rPr>
      </w:pPr>
    </w:p>
    <w:p w14:paraId="31920B92" w14:textId="77777777" w:rsidR="00B4021B" w:rsidRPr="004B3F41" w:rsidRDefault="00C225D4" w:rsidP="00B4021B">
      <w:pPr>
        <w:pStyle w:val="a4"/>
        <w:jc w:val="right"/>
        <w:rPr>
          <w:rFonts w:ascii="TH SarabunPSK" w:hAnsi="TH SarabunPSK" w:cs="TH SarabunPSK"/>
          <w:sz w:val="40"/>
          <w:szCs w:val="40"/>
          <w:lang w:val="en-GB"/>
        </w:rPr>
      </w:pPr>
      <w:r w:rsidRPr="004B3F41">
        <w:rPr>
          <w:rFonts w:ascii="TH SarabunPSK" w:hAnsi="TH SarabunPSK" w:cs="TH SarabunPSK"/>
          <w:sz w:val="40"/>
          <w:szCs w:val="40"/>
          <w:lang w:val="en-GB"/>
        </w:rPr>
        <w:t>Prepare by</w:t>
      </w:r>
    </w:p>
    <w:p w14:paraId="4AD2BB87" w14:textId="77777777" w:rsidR="00B4021B" w:rsidRPr="004B3F41" w:rsidRDefault="00C225D4" w:rsidP="00B4021B">
      <w:pPr>
        <w:pStyle w:val="a4"/>
        <w:jc w:val="right"/>
        <w:rPr>
          <w:rFonts w:ascii="TH SarabunPSK" w:hAnsi="TH SarabunPSK" w:cs="TH SarabunPSK"/>
          <w:sz w:val="40"/>
          <w:szCs w:val="40"/>
          <w:lang w:val="en-GB"/>
        </w:rPr>
      </w:pPr>
      <w:r w:rsidRPr="004B3F41">
        <w:rPr>
          <w:rFonts w:ascii="TH SarabunPSK" w:hAnsi="TH SarabunPSK" w:cs="TH SarabunPSK"/>
          <w:sz w:val="40"/>
          <w:szCs w:val="40"/>
          <w:lang w:val="en-GB"/>
        </w:rPr>
        <w:t>&lt;author&gt;</w:t>
      </w:r>
    </w:p>
    <w:p w14:paraId="1170FB91" w14:textId="77777777" w:rsidR="00B4021B" w:rsidRPr="004B3F41" w:rsidRDefault="00B4021B" w:rsidP="00B4021B">
      <w:pPr>
        <w:pStyle w:val="a4"/>
        <w:jc w:val="right"/>
        <w:rPr>
          <w:rFonts w:ascii="TH SarabunPSK" w:hAnsi="TH SarabunPSK" w:cs="TH SarabunPSK"/>
          <w:sz w:val="44"/>
          <w:szCs w:val="44"/>
          <w:lang w:val="en-GB"/>
        </w:rPr>
      </w:pPr>
    </w:p>
    <w:p w14:paraId="366FB521" w14:textId="77777777" w:rsidR="00B4021B" w:rsidRPr="004B3F41" w:rsidRDefault="00B4021B" w:rsidP="00B4021B">
      <w:pPr>
        <w:pStyle w:val="a4"/>
        <w:jc w:val="right"/>
        <w:rPr>
          <w:rFonts w:ascii="TH SarabunPSK" w:hAnsi="TH SarabunPSK" w:cs="TH SarabunPSK"/>
          <w:sz w:val="44"/>
          <w:szCs w:val="44"/>
          <w:lang w:val="en-GB"/>
        </w:rPr>
      </w:pPr>
    </w:p>
    <w:p w14:paraId="76848974" w14:textId="77777777" w:rsidR="00B4021B" w:rsidRPr="004B3F41" w:rsidRDefault="00B4021B" w:rsidP="00B4021B">
      <w:pPr>
        <w:pStyle w:val="a4"/>
        <w:jc w:val="right"/>
        <w:rPr>
          <w:rFonts w:ascii="TH SarabunPSK" w:hAnsi="TH SarabunPSK" w:cs="TH SarabunPSK"/>
          <w:sz w:val="44"/>
          <w:szCs w:val="44"/>
          <w:lang w:val="en-GB"/>
        </w:rPr>
      </w:pPr>
    </w:p>
    <w:p w14:paraId="559A1882" w14:textId="77777777" w:rsidR="00B4021B" w:rsidRPr="004B3F41" w:rsidRDefault="00B4021B" w:rsidP="00B4021B">
      <w:pPr>
        <w:pStyle w:val="a4"/>
        <w:jc w:val="right"/>
        <w:rPr>
          <w:rFonts w:ascii="TH SarabunPSK" w:hAnsi="TH SarabunPSK" w:cs="TH SarabunPSK"/>
          <w:sz w:val="44"/>
          <w:szCs w:val="44"/>
          <w:lang w:val="en-GB"/>
        </w:rPr>
      </w:pPr>
    </w:p>
    <w:p w14:paraId="13AB0653" w14:textId="77777777" w:rsidR="00B4021B" w:rsidRPr="004B3F41" w:rsidRDefault="00B4021B" w:rsidP="00B4021B">
      <w:pPr>
        <w:pStyle w:val="a4"/>
        <w:jc w:val="right"/>
        <w:rPr>
          <w:rFonts w:ascii="TH SarabunPSK" w:hAnsi="TH SarabunPSK" w:cs="TH SarabunPSK"/>
          <w:sz w:val="44"/>
          <w:szCs w:val="44"/>
          <w:lang w:val="en-GB"/>
        </w:rPr>
      </w:pPr>
    </w:p>
    <w:p w14:paraId="231E627D" w14:textId="77777777" w:rsidR="00B4021B" w:rsidRPr="004B3F41" w:rsidRDefault="00B4021B" w:rsidP="00B4021B">
      <w:pPr>
        <w:pStyle w:val="a4"/>
        <w:jc w:val="right"/>
        <w:rPr>
          <w:rFonts w:ascii="TH SarabunPSK" w:hAnsi="TH SarabunPSK" w:cs="TH SarabunPSK"/>
          <w:sz w:val="44"/>
          <w:szCs w:val="44"/>
          <w:lang w:val="en-GB"/>
        </w:rPr>
      </w:pPr>
    </w:p>
    <w:p w14:paraId="5FB5220F" w14:textId="2C27E18B" w:rsidR="00B4021B" w:rsidRPr="004B3F41" w:rsidRDefault="000A331C" w:rsidP="00B4021B">
      <w:pPr>
        <w:pStyle w:val="a4"/>
        <w:jc w:val="right"/>
        <w:rPr>
          <w:rFonts w:ascii="TH SarabunPSK" w:hAnsi="TH SarabunPSK" w:cs="TH SarabunPSK"/>
          <w:sz w:val="44"/>
          <w:szCs w:val="44"/>
          <w:lang w:val="en-GB"/>
        </w:rPr>
      </w:pPr>
      <w:r w:rsidRPr="004B3F41">
        <w:rPr>
          <w:rFonts w:ascii="TH SarabunPSK" w:hAnsi="TH SarabunPSK" w:cs="TH SarabunPSK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55E860A" wp14:editId="1A9A4A7A">
                <wp:simplePos x="0" y="0"/>
                <wp:positionH relativeFrom="column">
                  <wp:posOffset>2984500</wp:posOffset>
                </wp:positionH>
                <wp:positionV relativeFrom="paragraph">
                  <wp:posOffset>198755</wp:posOffset>
                </wp:positionV>
                <wp:extent cx="2774950" cy="635000"/>
                <wp:effectExtent l="12700" t="8255" r="12700" b="13970"/>
                <wp:wrapNone/>
                <wp:docPr id="444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495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18B4E" w14:textId="77777777" w:rsidR="00320970" w:rsidRDefault="00320970" w:rsidP="00B4021B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>วันที่จัดทำ</w:t>
                            </w:r>
                          </w:p>
                          <w:p w14:paraId="12DA020F" w14:textId="77777777" w:rsidR="00320970" w:rsidRPr="003F7DE4" w:rsidRDefault="00320970" w:rsidP="00B4021B">
                            <w:pPr>
                              <w:rPr>
                                <w:sz w:val="28"/>
                              </w:rPr>
                            </w:pP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proofErr w:type="spellStart"/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FreesiaUPC</w:t>
                            </w:r>
                            <w:proofErr w:type="spellEnd"/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B4021B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20</w:t>
                            </w:r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5E860A" id="Rectangle 48" o:spid="_x0000_s1028" style="position:absolute;left:0;text-align:left;margin-left:235pt;margin-top:15.65pt;width:218.5pt;height:50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" fillcolor="#b8cce4">
                <v:textbox>
                  <w:txbxContent>
                    <w:p w14:paraId="45D18B4E" w14:textId="77777777" w:rsidR="00320970" w:rsidRDefault="00320970" w:rsidP="00B4021B">
                      <w:pPr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>วันที่จัดทำ</w:t>
                      </w:r>
                    </w:p>
                    <w:p w14:paraId="12DA020F" w14:textId="77777777" w:rsidR="00320970" w:rsidRPr="003F7DE4" w:rsidRDefault="00320970" w:rsidP="00B4021B">
                      <w:pPr>
                        <w:rPr>
                          <w:sz w:val="28"/>
                        </w:rPr>
                      </w:pP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 xml:space="preserve">FreesiaUPC 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B4021B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20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42E892AF" w14:textId="77777777" w:rsidR="00B4021B" w:rsidRPr="004B3F41" w:rsidRDefault="00B4021B" w:rsidP="00B4021B">
      <w:pPr>
        <w:pStyle w:val="a4"/>
        <w:jc w:val="right"/>
        <w:rPr>
          <w:rFonts w:ascii="TH SarabunPSK" w:hAnsi="TH SarabunPSK" w:cs="TH SarabunPSK"/>
          <w:sz w:val="44"/>
          <w:szCs w:val="44"/>
          <w:lang w:val="en-GB"/>
        </w:rPr>
      </w:pPr>
    </w:p>
    <w:p w14:paraId="6F50195D" w14:textId="77777777" w:rsidR="00B4021B" w:rsidRPr="004B3F41" w:rsidRDefault="00B4021B" w:rsidP="00B4021B">
      <w:pPr>
        <w:pStyle w:val="a4"/>
        <w:jc w:val="right"/>
        <w:rPr>
          <w:rFonts w:ascii="TH SarabunPSK" w:hAnsi="TH SarabunPSK" w:cs="TH SarabunPSK"/>
          <w:sz w:val="44"/>
          <w:szCs w:val="44"/>
          <w:lang w:val="en-GB"/>
        </w:rPr>
      </w:pPr>
    </w:p>
    <w:p w14:paraId="6EEA0429" w14:textId="77777777" w:rsidR="00B4021B" w:rsidRPr="004B3F41" w:rsidRDefault="00C225D4" w:rsidP="00B4021B">
      <w:pPr>
        <w:pStyle w:val="a4"/>
        <w:jc w:val="right"/>
        <w:rPr>
          <w:rFonts w:ascii="TH SarabunPSK" w:hAnsi="TH SarabunPSK" w:cs="TH SarabunPSK"/>
          <w:b/>
          <w:bCs/>
          <w:sz w:val="40"/>
          <w:szCs w:val="40"/>
          <w:cs/>
          <w:lang w:val="en-GB"/>
        </w:rPr>
        <w:sectPr w:rsidR="00B4021B" w:rsidRPr="004B3F41" w:rsidSect="00F7210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4B3F41">
        <w:rPr>
          <w:rFonts w:ascii="TH SarabunPSK" w:hAnsi="TH SarabunPSK" w:cs="TH SarabunPSK"/>
          <w:sz w:val="40"/>
          <w:szCs w:val="40"/>
          <w:lang w:val="en-GB"/>
        </w:rPr>
        <w:t>&lt;date created&gt;</w:t>
      </w:r>
    </w:p>
    <w:p w14:paraId="08A2665A" w14:textId="77777777" w:rsidR="00E27976" w:rsidRPr="004B3F41" w:rsidRDefault="00E27976" w:rsidP="00E27976">
      <w:pPr>
        <w:pStyle w:val="af0"/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</w:pPr>
      <w:r w:rsidRPr="004B3F41">
        <w:rPr>
          <w:rFonts w:ascii="TH SarabunPSK" w:hAnsi="TH SarabunPSK" w:cs="TH SarabunPSK"/>
          <w:b/>
          <w:bCs/>
          <w:sz w:val="36"/>
          <w:szCs w:val="36"/>
        </w:rPr>
        <w:lastRenderedPageBreak/>
        <w:t>Table of Contents</w:t>
      </w:r>
    </w:p>
    <w:p w14:paraId="14F79576" w14:textId="47FF497A" w:rsidR="00E27976" w:rsidRPr="004B3F41" w:rsidRDefault="00E27976">
      <w:pPr>
        <w:pStyle w:val="1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r w:rsidRPr="004B3F41">
        <w:rPr>
          <w:rFonts w:ascii="TH SarabunPSK" w:hAnsi="TH SarabunPSK" w:cs="TH SarabunPSK"/>
        </w:rPr>
        <w:fldChar w:fldCharType="begin"/>
      </w:r>
      <w:r w:rsidRPr="004B3F41">
        <w:rPr>
          <w:rFonts w:ascii="TH SarabunPSK" w:hAnsi="TH SarabunPSK" w:cs="TH SarabunPSK"/>
        </w:rPr>
        <w:instrText xml:space="preserve"> TOC \o </w:instrText>
      </w:r>
      <w:r w:rsidRPr="004B3F41">
        <w:rPr>
          <w:rFonts w:ascii="TH SarabunPSK" w:hAnsi="TH SarabunPSK" w:cs="TH SarabunPSK"/>
          <w:szCs w:val="32"/>
          <w:cs/>
        </w:rPr>
        <w:instrText>"</w:instrText>
      </w:r>
      <w:r w:rsidRPr="004B3F41">
        <w:rPr>
          <w:rFonts w:ascii="TH SarabunPSK" w:hAnsi="TH SarabunPSK" w:cs="TH SarabunPSK"/>
        </w:rPr>
        <w:instrText>1</w:instrText>
      </w:r>
      <w:r w:rsidRPr="004B3F41">
        <w:rPr>
          <w:rFonts w:ascii="TH SarabunPSK" w:hAnsi="TH SarabunPSK" w:cs="TH SarabunPSK"/>
          <w:szCs w:val="32"/>
          <w:cs/>
        </w:rPr>
        <w:instrText>-</w:instrText>
      </w:r>
      <w:r w:rsidRPr="004B3F41">
        <w:rPr>
          <w:rFonts w:ascii="TH SarabunPSK" w:hAnsi="TH SarabunPSK" w:cs="TH SarabunPSK"/>
        </w:rPr>
        <w:instrText>3</w:instrText>
      </w:r>
      <w:r w:rsidRPr="004B3F41">
        <w:rPr>
          <w:rFonts w:ascii="TH SarabunPSK" w:hAnsi="TH SarabunPSK" w:cs="TH SarabunPSK"/>
          <w:szCs w:val="32"/>
          <w:cs/>
        </w:rPr>
        <w:instrText xml:space="preserve">" </w:instrText>
      </w:r>
      <w:r w:rsidRPr="004B3F41">
        <w:rPr>
          <w:rFonts w:ascii="TH SarabunPSK" w:hAnsi="TH SarabunPSK" w:cs="TH SarabunPSK"/>
        </w:rPr>
        <w:instrText xml:space="preserve">\h \z \u </w:instrText>
      </w:r>
      <w:r w:rsidRPr="004B3F41">
        <w:rPr>
          <w:rFonts w:ascii="TH SarabunPSK" w:hAnsi="TH SarabunPSK" w:cs="TH SarabunPSK"/>
        </w:rPr>
        <w:fldChar w:fldCharType="separate"/>
      </w:r>
      <w:hyperlink w:anchor="_Toc465004968" w:history="1">
        <w:r w:rsidRPr="004B3F41">
          <w:rPr>
            <w:rStyle w:val="aa"/>
            <w:rFonts w:ascii="TH SarabunPSK" w:hAnsi="TH SarabunPSK" w:cs="TH SarabunPSK"/>
            <w:noProof/>
            <w:lang w:val="en-GB"/>
          </w:rPr>
          <w:t>1</w:t>
        </w:r>
        <w:r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Pr="004B3F41">
          <w:rPr>
            <w:rFonts w:ascii="TH SarabunPSK" w:hAnsi="TH SarabunPSK" w:cs="TH SarabunPSK"/>
            <w:noProof/>
          </w:rPr>
          <w:tab/>
        </w:r>
        <w:r w:rsidRPr="004B3F41">
          <w:rPr>
            <w:rStyle w:val="aa"/>
            <w:rFonts w:ascii="TH SarabunPSK" w:hAnsi="TH SarabunPSK" w:cs="TH SarabunPSK"/>
            <w:noProof/>
            <w:lang w:val="en-GB"/>
          </w:rPr>
          <w:t>Revision History</w:t>
        </w:r>
        <w:r w:rsidRPr="004B3F41">
          <w:rPr>
            <w:rFonts w:ascii="TH SarabunPSK" w:hAnsi="TH SarabunPSK" w:cs="TH SarabunPSK"/>
            <w:noProof/>
            <w:webHidden/>
          </w:rPr>
          <w:tab/>
        </w:r>
        <w:r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Pr="004B3F41">
          <w:rPr>
            <w:rFonts w:ascii="TH SarabunPSK" w:hAnsi="TH SarabunPSK" w:cs="TH SarabunPSK"/>
            <w:noProof/>
            <w:webHidden/>
          </w:rPr>
          <w:instrText xml:space="preserve"> PAGEREF _Toc465004968 \h </w:instrText>
        </w:r>
        <w:r w:rsidRPr="004B3F41">
          <w:rPr>
            <w:rFonts w:ascii="TH SarabunPSK" w:hAnsi="TH SarabunPSK" w:cs="TH SarabunPSK"/>
            <w:noProof/>
            <w:webHidden/>
          </w:rPr>
        </w:r>
        <w:r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1</w:t>
        </w:r>
        <w:r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92D7AA6" w14:textId="01022F35" w:rsidR="00E27976" w:rsidRPr="004B3F41" w:rsidRDefault="008550F2">
      <w:pPr>
        <w:pStyle w:val="1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69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2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="00E27976" w:rsidRPr="004B3F41">
          <w:rPr>
            <w:rFonts w:ascii="TH SarabunPSK" w:hAnsi="TH SarabunPSK" w:cs="TH SarabunPSK"/>
            <w:noProof/>
          </w:rPr>
          <w:tab/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Use Case Overview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_Toc465004969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1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60C727A4" w14:textId="773FB713" w:rsidR="00E27976" w:rsidRPr="004B3F41" w:rsidRDefault="008550F2">
      <w:pPr>
        <w:pStyle w:val="23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0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Use Case Diagram Level 0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 xml:space="preserve">: 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Inventory and Point of Sale Management System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_Toc465004970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1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348A9CD" w14:textId="7BC05D48" w:rsidR="00E27976" w:rsidRPr="004B3F41" w:rsidRDefault="008550F2">
      <w:pPr>
        <w:pStyle w:val="23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1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Use Case Diagram Level 1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 xml:space="preserve">: 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Personal Management Sub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-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 xml:space="preserve">System 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(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UC</w:t>
        </w:r>
        <w:r w:rsidR="00E27976" w:rsidRPr="004B3F41">
          <w:rPr>
            <w:rStyle w:val="aa"/>
            <w:rFonts w:ascii="TH SarabunPSK" w:hAnsi="TH SarabunPSK" w:cs="TH SarabunPSK"/>
            <w:noProof/>
            <w:cs/>
            <w:lang w:val="en-GB"/>
          </w:rPr>
          <w:t>1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0</w:t>
        </w:r>
        <w:r w:rsidR="00E27976" w:rsidRPr="004B3F41">
          <w:rPr>
            <w:rStyle w:val="aa"/>
            <w:rFonts w:ascii="TH SarabunPSK" w:hAnsi="TH SarabunPSK" w:cs="TH SarabunPSK"/>
            <w:noProof/>
            <w:cs/>
            <w:lang w:val="en-GB"/>
          </w:rPr>
          <w:t>0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)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_Toc465004971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2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25A6F48B" w14:textId="52CFB526" w:rsidR="00E27976" w:rsidRPr="004B3F41" w:rsidRDefault="008550F2">
      <w:pPr>
        <w:pStyle w:val="23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2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Use Case Diagram Level 1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 xml:space="preserve">: 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Inventory Management Sub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-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 xml:space="preserve">System 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(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UC200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)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_Toc465004972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b/>
            <w:bCs/>
            <w:noProof/>
            <w:webHidden/>
            <w:cs/>
          </w:rPr>
          <w:t>ผิดพลาด! ไม่ได้กำหนดบุ๊กมาร์ก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1002E86" w14:textId="3A4DDCE4" w:rsidR="00E27976" w:rsidRPr="004B3F41" w:rsidRDefault="008550F2">
      <w:pPr>
        <w:pStyle w:val="23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3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Use Case Diagram Level 2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 xml:space="preserve">: 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 xml:space="preserve">Customer Management 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(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UC12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)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_Toc465004973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b/>
            <w:bCs/>
            <w:noProof/>
            <w:webHidden/>
            <w:cs/>
          </w:rPr>
          <w:t>ผิดพลาด! ไม่ได้กำหนดบุ๊กมาร์ก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F057CBB" w14:textId="5D9433F4" w:rsidR="00E27976" w:rsidRPr="004B3F41" w:rsidRDefault="008550F2">
      <w:pPr>
        <w:pStyle w:val="1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4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3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="00E27976" w:rsidRPr="004B3F41">
          <w:rPr>
            <w:rFonts w:ascii="TH SarabunPSK" w:hAnsi="TH SarabunPSK" w:cs="TH SarabunPSK"/>
            <w:noProof/>
          </w:rPr>
          <w:tab/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System Structure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_Toc465004974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5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208EF8AA" w14:textId="44A90CA3" w:rsidR="00E27976" w:rsidRPr="004B3F41" w:rsidRDefault="008550F2">
      <w:pPr>
        <w:pStyle w:val="1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5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4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="00E27976" w:rsidRPr="004B3F41">
          <w:rPr>
            <w:rFonts w:ascii="TH SarabunPSK" w:hAnsi="TH SarabunPSK" w:cs="TH SarabunPSK"/>
            <w:noProof/>
          </w:rPr>
          <w:tab/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Static Structure and Data Analysis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_Toc465004975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6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27E6465C" w14:textId="29A34E4E" w:rsidR="00E27976" w:rsidRPr="004B3F41" w:rsidRDefault="008550F2">
      <w:pPr>
        <w:pStyle w:val="23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6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4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 xml:space="preserve">1 </w:t>
        </w:r>
        <w:r w:rsidR="00E27976" w:rsidRPr="004B3F41">
          <w:rPr>
            <w:rStyle w:val="aa"/>
            <w:rFonts w:ascii="TH SarabunPSK" w:hAnsi="TH SarabunPSK" w:cs="TH SarabunPSK"/>
            <w:noProof/>
            <w:kern w:val="32"/>
          </w:rPr>
          <w:t xml:space="preserve">Model View Controller </w:t>
        </w:r>
        <w:r w:rsidR="00E27976" w:rsidRPr="004B3F41">
          <w:rPr>
            <w:rStyle w:val="aa"/>
            <w:rFonts w:ascii="TH SarabunPSK" w:hAnsi="TH SarabunPSK" w:cs="TH SarabunPSK"/>
            <w:noProof/>
            <w:kern w:val="32"/>
            <w:szCs w:val="32"/>
            <w:cs/>
          </w:rPr>
          <w:t>(</w:t>
        </w:r>
        <w:r w:rsidR="00E27976" w:rsidRPr="004B3F41">
          <w:rPr>
            <w:rStyle w:val="aa"/>
            <w:rFonts w:ascii="TH SarabunPSK" w:hAnsi="TH SarabunPSK" w:cs="TH SarabunPSK"/>
            <w:noProof/>
            <w:kern w:val="32"/>
          </w:rPr>
          <w:t>MVC</w:t>
        </w:r>
        <w:r w:rsidR="00E27976" w:rsidRPr="004B3F41">
          <w:rPr>
            <w:rStyle w:val="aa"/>
            <w:rFonts w:ascii="TH SarabunPSK" w:hAnsi="TH SarabunPSK" w:cs="TH SarabunPSK"/>
            <w:noProof/>
            <w:kern w:val="32"/>
            <w:szCs w:val="32"/>
            <w:cs/>
          </w:rPr>
          <w:t xml:space="preserve">) </w:t>
        </w:r>
        <w:r w:rsidR="00E27976" w:rsidRPr="004B3F41">
          <w:rPr>
            <w:rStyle w:val="aa"/>
            <w:rFonts w:ascii="TH SarabunPSK" w:hAnsi="TH SarabunPSK" w:cs="TH SarabunPSK"/>
            <w:noProof/>
            <w:kern w:val="32"/>
          </w:rPr>
          <w:t>Model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_Toc465004976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6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825FE87" w14:textId="07E0F736" w:rsidR="00E27976" w:rsidRPr="004B3F41" w:rsidRDefault="008550F2">
      <w:pPr>
        <w:pStyle w:val="23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7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4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2 Entity Class Model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_Toc465004977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7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4A26957" w14:textId="1416B6EA" w:rsidR="00E27976" w:rsidRPr="004B3F41" w:rsidRDefault="008550F2">
      <w:pPr>
        <w:pStyle w:val="11"/>
        <w:tabs>
          <w:tab w:val="left" w:pos="480"/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8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5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.</w:t>
        </w:r>
        <w:r w:rsidR="00E27976" w:rsidRPr="004B3F41">
          <w:rPr>
            <w:rFonts w:ascii="TH SarabunPSK" w:hAnsi="TH SarabunPSK" w:cs="TH SarabunPSK"/>
            <w:noProof/>
          </w:rPr>
          <w:tab/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System Behaviour Model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_Toc465004978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8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5B028D1" w14:textId="68B8AA37" w:rsidR="00E27976" w:rsidRPr="004B3F41" w:rsidRDefault="008550F2">
      <w:pPr>
        <w:pStyle w:val="23"/>
        <w:tabs>
          <w:tab w:val="right" w:leader="dot" w:pos="9016"/>
        </w:tabs>
        <w:rPr>
          <w:rFonts w:ascii="TH SarabunPSK" w:hAnsi="TH SarabunPSK" w:cs="TH SarabunPSK"/>
          <w:noProof/>
        </w:rPr>
      </w:pPr>
      <w:hyperlink w:anchor="_Toc465004979" w:history="1"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 xml:space="preserve">Sequence Diagram demonstrating operation 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“</w:t>
        </w:r>
        <w:r w:rsidR="00E27976" w:rsidRPr="004B3F41">
          <w:rPr>
            <w:rStyle w:val="aa"/>
            <w:rFonts w:ascii="TH SarabunPSK" w:hAnsi="TH SarabunPSK" w:cs="TH SarabunPSK"/>
            <w:noProof/>
            <w:lang w:val="en-GB"/>
          </w:rPr>
          <w:t>add new customer</w:t>
        </w:r>
        <w:r w:rsidR="00E27976" w:rsidRPr="004B3F41">
          <w:rPr>
            <w:rStyle w:val="aa"/>
            <w:rFonts w:ascii="TH SarabunPSK" w:hAnsi="TH SarabunPSK" w:cs="TH SarabunPSK"/>
            <w:noProof/>
            <w:szCs w:val="32"/>
            <w:cs/>
            <w:lang w:val="en-GB"/>
          </w:rPr>
          <w:t>”</w:t>
        </w:r>
        <w:r w:rsidR="00E27976" w:rsidRPr="004B3F41">
          <w:rPr>
            <w:rFonts w:ascii="TH SarabunPSK" w:hAnsi="TH SarabunPSK" w:cs="TH SarabunPSK"/>
            <w:noProof/>
            <w:webHidden/>
          </w:rPr>
          <w:tab/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begin"/>
        </w:r>
        <w:r w:rsidR="00E27976" w:rsidRPr="004B3F41">
          <w:rPr>
            <w:rFonts w:ascii="TH SarabunPSK" w:hAnsi="TH SarabunPSK" w:cs="TH SarabunPSK"/>
            <w:noProof/>
            <w:webHidden/>
          </w:rPr>
          <w:instrText xml:space="preserve"> PAGEREF _Toc465004979 \h </w:instrText>
        </w:r>
        <w:r w:rsidR="00E27976" w:rsidRPr="004B3F41">
          <w:rPr>
            <w:rFonts w:ascii="TH SarabunPSK" w:hAnsi="TH SarabunPSK" w:cs="TH SarabunPSK"/>
            <w:noProof/>
            <w:webHidden/>
          </w:rPr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separate"/>
        </w:r>
        <w:r w:rsidR="003E05E9" w:rsidRPr="004B3F41">
          <w:rPr>
            <w:rFonts w:ascii="TH SarabunPSK" w:hAnsi="TH SarabunPSK" w:cs="TH SarabunPSK"/>
            <w:noProof/>
            <w:webHidden/>
          </w:rPr>
          <w:t>8</w:t>
        </w:r>
        <w:r w:rsidR="00E27976" w:rsidRPr="004B3F41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EAA63A5" w14:textId="67297972" w:rsidR="00E200D2" w:rsidRPr="004B3F41" w:rsidRDefault="00E27976" w:rsidP="00E27976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b/>
          <w:bCs/>
          <w:noProof/>
        </w:rPr>
        <w:fldChar w:fldCharType="end"/>
      </w:r>
    </w:p>
    <w:p w14:paraId="29BD805E" w14:textId="5F57DCA9" w:rsidR="00B4021B" w:rsidRPr="004B3F41" w:rsidRDefault="000A331C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264902C1" wp14:editId="4DCA2770">
                <wp:simplePos x="0" y="0"/>
                <wp:positionH relativeFrom="column">
                  <wp:posOffset>7620</wp:posOffset>
                </wp:positionH>
                <wp:positionV relativeFrom="paragraph">
                  <wp:posOffset>41910</wp:posOffset>
                </wp:positionV>
                <wp:extent cx="5243830" cy="635000"/>
                <wp:effectExtent l="7620" t="5715" r="6350" b="6985"/>
                <wp:wrapNone/>
                <wp:docPr id="44443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4383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DAE97" w14:textId="77777777" w:rsidR="00320970" w:rsidRDefault="00320970" w:rsidP="00B4021B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>สารบัญ</w:t>
                            </w:r>
                          </w:p>
                          <w:p w14:paraId="7E5FCE36" w14:textId="77777777" w:rsidR="00320970" w:rsidRPr="003F7DE4" w:rsidRDefault="00320970" w:rsidP="00B4021B">
                            <w:pPr>
                              <w:rPr>
                                <w:sz w:val="28"/>
                              </w:rPr>
                            </w:pP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proofErr w:type="spellStart"/>
                            <w:r w:rsidRPr="004B3053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EucrosiaUPC</w:t>
                            </w:r>
                            <w:proofErr w:type="spellEnd"/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16</w:t>
                            </w:r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4902C1" id="Rectangle 49" o:spid="_x0000_s1029" style="position:absolute;left:0;text-align:left;margin-left:.6pt;margin-top:3.3pt;width:412.9pt;height:50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" fillcolor="#b8cce4">
                <v:textbox>
                  <w:txbxContent>
                    <w:p w14:paraId="693DAE97" w14:textId="77777777" w:rsidR="00320970" w:rsidRDefault="00320970" w:rsidP="00B4021B">
                      <w:pPr>
                        <w:rPr>
                          <w:rFonts w:ascii="EucrosiaUPC" w:hAnsi="EucrosiaUPC" w:cs="EucrosiaUPC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>สารบัญ</w:t>
                      </w:r>
                    </w:p>
                    <w:p w14:paraId="7E5FCE36" w14:textId="77777777" w:rsidR="00320970" w:rsidRPr="003F7DE4" w:rsidRDefault="00320970" w:rsidP="00B4021B">
                      <w:pPr>
                        <w:rPr>
                          <w:sz w:val="28"/>
                        </w:rPr>
                      </w:pP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4B3053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EucrosiaUPC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16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5F25E4D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E18AD1B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3B5A553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A9423B0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029FC2B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5BBC04E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ECD6380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86F14B1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879B96C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0CB2606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C7E7A16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B1E89E4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D9CB8E1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06D93C4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6CA7BC8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0FB5644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5292CEE" w14:textId="77777777" w:rsidR="00B4021B" w:rsidRPr="004B3F41" w:rsidRDefault="00B4021B" w:rsidP="00B4021B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sectPr w:rsidR="00B4021B" w:rsidRPr="004B3F41" w:rsidSect="00F72109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bookmarkStart w:id="0" w:name="_Toc465004968"/>
    <w:p w14:paraId="77AD8DD2" w14:textId="4A9D4B0B" w:rsidR="0027765D" w:rsidRPr="004B3F41" w:rsidRDefault="000A331C" w:rsidP="006E1EC1">
      <w:pPr>
        <w:pStyle w:val="1"/>
        <w:numPr>
          <w:ilvl w:val="0"/>
          <w:numId w:val="22"/>
        </w:num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lastRenderedPageBreak/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9FB66C6" wp14:editId="57B80B7B">
                <wp:simplePos x="0" y="0"/>
                <wp:positionH relativeFrom="column">
                  <wp:posOffset>4514850</wp:posOffset>
                </wp:positionH>
                <wp:positionV relativeFrom="paragraph">
                  <wp:posOffset>-433070</wp:posOffset>
                </wp:positionV>
                <wp:extent cx="1962150" cy="609600"/>
                <wp:effectExtent l="9525" t="5080" r="9525" b="13970"/>
                <wp:wrapNone/>
                <wp:docPr id="44442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6096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6AB8E" w14:textId="77777777" w:rsidR="00320970" w:rsidRPr="003F7DE4" w:rsidRDefault="00320970" w:rsidP="00E22EEA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>ข้อความธรรมดา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proofErr w:type="spellStart"/>
                            <w:r w:rsidRPr="004B3053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EucrosiaUPC</w:t>
                            </w:r>
                            <w:proofErr w:type="spellEnd"/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FB66C6" id="Rectangle 51" o:spid="_x0000_s1030" style="position:absolute;left:0;text-align:left;margin-left:355.5pt;margin-top:-34.1pt;width:154.5pt;height:48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" fillcolor="#b8cce4">
                <v:textbox>
                  <w:txbxContent>
                    <w:p w14:paraId="3B96AB8E" w14:textId="77777777" w:rsidR="00320970" w:rsidRPr="003F7DE4" w:rsidRDefault="00320970" w:rsidP="00E22EEA">
                      <w:pPr>
                        <w:rPr>
                          <w:sz w:val="28"/>
                        </w:rPr>
                      </w:pPr>
                      <w:r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>ข้อความธรรมดา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4B3053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EucrosiaUPC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1</w:t>
                      </w:r>
                      <w:r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Pr="004B3F41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CA2B0C5" wp14:editId="18834A3C">
                <wp:simplePos x="0" y="0"/>
                <wp:positionH relativeFrom="column">
                  <wp:posOffset>1180465</wp:posOffset>
                </wp:positionH>
                <wp:positionV relativeFrom="paragraph">
                  <wp:posOffset>-433070</wp:posOffset>
                </wp:positionV>
                <wp:extent cx="3270885" cy="371475"/>
                <wp:effectExtent l="8890" t="5080" r="6350" b="13970"/>
                <wp:wrapNone/>
                <wp:docPr id="44441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0885" cy="371475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6A568" w14:textId="77777777" w:rsidR="00320970" w:rsidRPr="003F7DE4" w:rsidRDefault="00320970" w:rsidP="00E22EEA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>หัวข้อใหญ่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proofErr w:type="spellStart"/>
                            <w:r w:rsidRPr="004B3053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EucrosiaUPC</w:t>
                            </w:r>
                            <w:proofErr w:type="spellEnd"/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</w:rPr>
                              <w:t>6</w:t>
                            </w:r>
                            <w:r w:rsidRPr="003F7DE4">
                              <w:rPr>
                                <w:rFonts w:ascii="EucrosiaUPC" w:hAnsi="EucrosiaUPC" w:cs="EucrosiaUPC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3F7DE4">
                              <w:rPr>
                                <w:rFonts w:ascii="EucrosiaUPC" w:hAnsi="EucrosiaUPC" w:cs="EucrosiaUPC" w:hint="cs"/>
                                <w:b/>
                                <w:bCs/>
                                <w:sz w:val="28"/>
                                <w:cs/>
                              </w:rPr>
                              <w:t>ตัวหนา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A2B0C5" id="Rectangle 50" o:spid="_x0000_s1031" style="position:absolute;left:0;text-align:left;margin-left:92.95pt;margin-top:-34.1pt;width:257.55pt;height:29.2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" fillcolor="#b8cce4">
                <v:textbox>
                  <w:txbxContent>
                    <w:p w14:paraId="1F56A568" w14:textId="77777777" w:rsidR="00320970" w:rsidRPr="003F7DE4" w:rsidRDefault="00320970" w:rsidP="00E22EEA">
                      <w:pPr>
                        <w:rPr>
                          <w:sz w:val="28"/>
                        </w:rPr>
                      </w:pPr>
                      <w:r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>หัวข้อใหญ่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4B3053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EucrosiaUPC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1</w:t>
                      </w:r>
                      <w:r>
                        <w:rPr>
                          <w:rFonts w:ascii="EucrosiaUPC" w:hAnsi="EucrosiaUPC" w:cs="EucrosiaUPC"/>
                          <w:b/>
                          <w:bCs/>
                          <w:sz w:val="28"/>
                        </w:rPr>
                        <w:t>6</w:t>
                      </w:r>
                      <w:r w:rsidRPr="003F7DE4">
                        <w:rPr>
                          <w:rFonts w:ascii="EucrosiaUPC" w:hAnsi="EucrosiaUPC" w:cs="EucrosiaUPC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3F7DE4">
                        <w:rPr>
                          <w:rFonts w:ascii="EucrosiaUPC" w:hAnsi="EucrosiaUPC" w:cs="EucrosiaUPC" w:hint="cs"/>
                          <w:b/>
                          <w:bCs/>
                          <w:sz w:val="28"/>
                          <w:cs/>
                        </w:rPr>
                        <w:t>ตัวหนา</w:t>
                      </w:r>
                    </w:p>
                  </w:txbxContent>
                </v:textbox>
              </v:rect>
            </w:pict>
          </mc:Fallback>
        </mc:AlternateContent>
      </w:r>
      <w:r w:rsidR="0027765D" w:rsidRPr="004B3F41">
        <w:rPr>
          <w:rFonts w:ascii="TH SarabunPSK" w:hAnsi="TH SarabunPSK" w:cs="TH SarabunPSK"/>
          <w:lang w:val="en-GB"/>
        </w:rPr>
        <w:t>Revision History</w:t>
      </w:r>
      <w:bookmarkEnd w:id="0"/>
    </w:p>
    <w:p w14:paraId="5FDE5BA9" w14:textId="77777777" w:rsidR="0027765D" w:rsidRPr="004B3F41" w:rsidRDefault="0027765D" w:rsidP="0027765D">
      <w:pPr>
        <w:pStyle w:val="a4"/>
        <w:rPr>
          <w:rFonts w:ascii="TH SarabunPSK" w:hAnsi="TH SarabunPSK" w:cs="TH SarabunPSK"/>
          <w:b/>
          <w:bCs/>
          <w:noProof/>
          <w:sz w:val="16"/>
          <w:szCs w:val="16"/>
          <w:lang w:val="en-GB"/>
        </w:rPr>
      </w:pP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0"/>
        <w:gridCol w:w="1517"/>
        <w:gridCol w:w="3032"/>
        <w:gridCol w:w="1050"/>
      </w:tblGrid>
      <w:tr w:rsidR="0027765D" w:rsidRPr="004B3F41" w14:paraId="0E8FCD08" w14:textId="77777777" w:rsidTr="00336EBB">
        <w:tc>
          <w:tcPr>
            <w:tcW w:w="2693" w:type="dxa"/>
          </w:tcPr>
          <w:p w14:paraId="706F3CC1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Name</w:t>
            </w:r>
          </w:p>
        </w:tc>
        <w:tc>
          <w:tcPr>
            <w:tcW w:w="1560" w:type="dxa"/>
          </w:tcPr>
          <w:p w14:paraId="767ABA8F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Date</w:t>
            </w:r>
          </w:p>
        </w:tc>
        <w:tc>
          <w:tcPr>
            <w:tcW w:w="3118" w:type="dxa"/>
          </w:tcPr>
          <w:p w14:paraId="5D54094B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Description</w:t>
            </w:r>
          </w:p>
        </w:tc>
        <w:tc>
          <w:tcPr>
            <w:tcW w:w="1054" w:type="dxa"/>
          </w:tcPr>
          <w:p w14:paraId="7BF55A22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Version</w:t>
            </w:r>
          </w:p>
        </w:tc>
      </w:tr>
      <w:tr w:rsidR="0027765D" w:rsidRPr="004B3F41" w14:paraId="00ED6262" w14:textId="77777777" w:rsidTr="00336EBB">
        <w:tc>
          <w:tcPr>
            <w:tcW w:w="2693" w:type="dxa"/>
          </w:tcPr>
          <w:p w14:paraId="3DB956FE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  <w:tc>
          <w:tcPr>
            <w:tcW w:w="1560" w:type="dxa"/>
          </w:tcPr>
          <w:p w14:paraId="0A4B12C3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14:paraId="7D1B7710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1054" w:type="dxa"/>
          </w:tcPr>
          <w:p w14:paraId="21B391CE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</w:tr>
      <w:tr w:rsidR="0027765D" w:rsidRPr="004B3F41" w14:paraId="46092080" w14:textId="77777777" w:rsidTr="00336EBB">
        <w:tc>
          <w:tcPr>
            <w:tcW w:w="2693" w:type="dxa"/>
          </w:tcPr>
          <w:p w14:paraId="2DE3F536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</w:p>
        </w:tc>
        <w:tc>
          <w:tcPr>
            <w:tcW w:w="1560" w:type="dxa"/>
          </w:tcPr>
          <w:p w14:paraId="1D42E785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14:paraId="2AB8A28F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  <w:tc>
          <w:tcPr>
            <w:tcW w:w="1054" w:type="dxa"/>
          </w:tcPr>
          <w:p w14:paraId="084123DA" w14:textId="77777777" w:rsidR="0027765D" w:rsidRPr="004B3F41" w:rsidRDefault="0027765D" w:rsidP="00336EBB">
            <w:pPr>
              <w:pStyle w:val="a4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</w:tr>
    </w:tbl>
    <w:p w14:paraId="4E095229" w14:textId="1C901E0F" w:rsidR="00BD05F7" w:rsidRPr="004B3F41" w:rsidRDefault="00BD05F7" w:rsidP="006E1EC1">
      <w:pPr>
        <w:pStyle w:val="1"/>
        <w:numPr>
          <w:ilvl w:val="0"/>
          <w:numId w:val="22"/>
        </w:numPr>
        <w:rPr>
          <w:rFonts w:ascii="TH SarabunPSK" w:hAnsi="TH SarabunPSK" w:cs="TH SarabunPSK"/>
          <w:lang w:val="en-GB"/>
        </w:rPr>
      </w:pPr>
      <w:bookmarkStart w:id="1" w:name="_Toc465004969"/>
      <w:r w:rsidRPr="004B3F41">
        <w:rPr>
          <w:rFonts w:ascii="TH SarabunPSK" w:hAnsi="TH SarabunPSK" w:cs="TH SarabunPSK"/>
          <w:lang w:val="en-GB"/>
        </w:rPr>
        <w:t>Use Case Overview</w:t>
      </w:r>
      <w:bookmarkEnd w:id="1"/>
      <w:r w:rsidR="00FF7E5D" w:rsidRPr="004B3F41">
        <w:rPr>
          <w:rFonts w:ascii="TH SarabunPSK" w:hAnsi="TH SarabunPSK" w:cs="TH SarabunPSK"/>
          <w:szCs w:val="32"/>
          <w:cs/>
          <w:lang w:val="en-GB"/>
        </w:rPr>
        <w:t xml:space="preserve"> </w:t>
      </w:r>
    </w:p>
    <w:p w14:paraId="65F64152" w14:textId="5C1F7282" w:rsidR="004D2E5A" w:rsidRPr="004B3F41" w:rsidRDefault="004D2E5A" w:rsidP="006E1EC1">
      <w:pPr>
        <w:pStyle w:val="2"/>
        <w:ind w:left="360"/>
        <w:rPr>
          <w:rFonts w:ascii="TH SarabunPSK" w:hAnsi="TH SarabunPSK" w:cs="TH SarabunPSK"/>
          <w:lang w:val="en-GB"/>
        </w:rPr>
      </w:pPr>
      <w:bookmarkStart w:id="2" w:name="_Toc465004970"/>
      <w:r w:rsidRPr="004B3F41">
        <w:rPr>
          <w:rFonts w:ascii="TH SarabunPSK" w:hAnsi="TH SarabunPSK" w:cs="TH SarabunPSK"/>
          <w:lang w:val="en-GB"/>
        </w:rPr>
        <w:t>Use Case Diagram Level 0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="0099139A" w:rsidRPr="004B3F41">
        <w:rPr>
          <w:rFonts w:ascii="TH SarabunPSK" w:hAnsi="TH SarabunPSK" w:cs="TH SarabunPSK"/>
          <w:lang w:val="en-GB"/>
        </w:rPr>
        <w:t>Pharmacy System</w:t>
      </w:r>
      <w:bookmarkEnd w:id="2"/>
    </w:p>
    <w:p w14:paraId="4BA2315B" w14:textId="0C67C258" w:rsidR="004D2E5A" w:rsidRPr="004B3F41" w:rsidRDefault="004D2E5A" w:rsidP="008C3604">
      <w:pPr>
        <w:pStyle w:val="a4"/>
        <w:rPr>
          <w:rFonts w:ascii="TH SarabunPSK" w:hAnsi="TH SarabunPSK" w:cs="TH SarabunPSK"/>
        </w:rPr>
      </w:pPr>
    </w:p>
    <w:p w14:paraId="03976F0F" w14:textId="116CD561" w:rsidR="008C3604" w:rsidRPr="004B3F41" w:rsidRDefault="000A331C" w:rsidP="008C3604">
      <w:pPr>
        <w:pStyle w:val="a4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23C6946" wp14:editId="17CEF36D">
            <wp:extent cx="5545419" cy="5650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Use cas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19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427C" w14:textId="77777777" w:rsidR="004D2E5A" w:rsidRPr="004B3F41" w:rsidRDefault="004D2E5A" w:rsidP="004D2E5A">
      <w:pPr>
        <w:pStyle w:val="a4"/>
        <w:ind w:left="1440"/>
        <w:rPr>
          <w:rFonts w:ascii="TH SarabunPSK" w:hAnsi="TH SarabunPSK" w:cs="TH SarabunPSK"/>
          <w:lang w:val="en-GB"/>
        </w:rPr>
      </w:pPr>
    </w:p>
    <w:p w14:paraId="109F5209" w14:textId="77777777" w:rsidR="004D2E5A" w:rsidRPr="004B3F41" w:rsidRDefault="004D2E5A" w:rsidP="004D2E5A">
      <w:pPr>
        <w:pStyle w:val="a4"/>
        <w:ind w:left="1440"/>
        <w:rPr>
          <w:rFonts w:ascii="TH SarabunPSK" w:hAnsi="TH SarabunPSK" w:cs="TH SarabunPSK"/>
          <w:lang w:val="en-GB"/>
        </w:rPr>
      </w:pPr>
    </w:p>
    <w:p w14:paraId="16472BFC" w14:textId="77777777" w:rsidR="00583CC1" w:rsidRPr="004B3F41" w:rsidRDefault="00583CC1" w:rsidP="00764B76">
      <w:pPr>
        <w:pStyle w:val="2"/>
        <w:rPr>
          <w:rFonts w:ascii="TH SarabunPSK" w:hAnsi="TH SarabunPSK" w:cs="TH SarabunPSK"/>
          <w:lang w:val="en-GB"/>
        </w:rPr>
      </w:pPr>
      <w:bookmarkStart w:id="3" w:name="_Toc465004971"/>
    </w:p>
    <w:p w14:paraId="0ED2C74F" w14:textId="3B99CC80" w:rsidR="004D2E5A" w:rsidRPr="004B3F41" w:rsidRDefault="004D2E5A" w:rsidP="00764B76">
      <w:pPr>
        <w:pStyle w:val="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="00764B76" w:rsidRPr="004B3F41">
        <w:rPr>
          <w:rFonts w:ascii="TH SarabunPSK" w:hAnsi="TH SarabunPSK" w:cs="TH SarabunPSK"/>
          <w:lang w:val="en-GB"/>
        </w:rPr>
        <w:t xml:space="preserve">Sale Order Management </w:t>
      </w:r>
      <w:r w:rsidR="001F4B13" w:rsidRPr="004B3F41">
        <w:rPr>
          <w:rFonts w:ascii="TH SarabunPSK" w:hAnsi="TH SarabunPSK" w:cs="TH SarabunPSK"/>
          <w:lang w:val="en-GB"/>
        </w:rPr>
        <w:t>Sub</w:t>
      </w:r>
      <w:r w:rsidR="001F4B13" w:rsidRPr="004B3F41">
        <w:rPr>
          <w:rFonts w:ascii="TH SarabunPSK" w:hAnsi="TH SarabunPSK" w:cs="TH SarabunPSK"/>
          <w:cs/>
          <w:lang w:val="en-GB"/>
        </w:rPr>
        <w:t>-</w:t>
      </w:r>
      <w:r w:rsidR="001F4B13" w:rsidRPr="004B3F41">
        <w:rPr>
          <w:rFonts w:ascii="TH SarabunPSK" w:hAnsi="TH SarabunPSK" w:cs="TH SarabunPSK"/>
          <w:lang w:val="en-GB"/>
        </w:rPr>
        <w:t>System</w:t>
      </w:r>
      <w:r w:rsidR="00320970" w:rsidRPr="004B3F41">
        <w:rPr>
          <w:rFonts w:ascii="TH SarabunPSK" w:hAnsi="TH SarabunPSK" w:cs="TH SarabunPSK"/>
          <w:cs/>
          <w:lang w:val="en-GB"/>
        </w:rPr>
        <w:t xml:space="preserve"> (</w:t>
      </w:r>
      <w:r w:rsidR="00320970" w:rsidRPr="004B3F41">
        <w:rPr>
          <w:rFonts w:ascii="TH SarabunPSK" w:hAnsi="TH SarabunPSK" w:cs="TH SarabunPSK"/>
          <w:lang w:val="en-GB"/>
        </w:rPr>
        <w:t>UC</w:t>
      </w:r>
      <w:r w:rsidR="00320970" w:rsidRPr="004B3F41">
        <w:rPr>
          <w:rFonts w:ascii="TH SarabunPSK" w:hAnsi="TH SarabunPSK" w:cs="TH SarabunPSK"/>
          <w:cs/>
          <w:lang w:val="en-GB"/>
        </w:rPr>
        <w:t>1</w:t>
      </w:r>
      <w:r w:rsidR="00320970" w:rsidRPr="004B3F41">
        <w:rPr>
          <w:rFonts w:ascii="TH SarabunPSK" w:hAnsi="TH SarabunPSK" w:cs="TH SarabunPSK"/>
          <w:lang w:val="en-GB"/>
        </w:rPr>
        <w:t>0</w:t>
      </w:r>
      <w:r w:rsidR="00320970" w:rsidRPr="004B3F41">
        <w:rPr>
          <w:rFonts w:ascii="TH SarabunPSK" w:hAnsi="TH SarabunPSK" w:cs="TH SarabunPSK"/>
          <w:cs/>
          <w:lang w:val="en-GB"/>
        </w:rPr>
        <w:t>0)</w:t>
      </w:r>
      <w:bookmarkEnd w:id="3"/>
    </w:p>
    <w:p w14:paraId="783E76F0" w14:textId="77777777" w:rsidR="00764B76" w:rsidRPr="004B3F41" w:rsidRDefault="00764B76" w:rsidP="00764B76">
      <w:pPr>
        <w:pStyle w:val="a4"/>
        <w:jc w:val="center"/>
        <w:rPr>
          <w:rFonts w:ascii="TH SarabunPSK" w:hAnsi="TH SarabunPSK" w:cs="TH SarabunPSK"/>
          <w:lang w:val="en-GB"/>
        </w:rPr>
      </w:pPr>
    </w:p>
    <w:p w14:paraId="2400B8CB" w14:textId="6BFB27E4" w:rsidR="004D2E5A" w:rsidRPr="004B3F41" w:rsidRDefault="000A331C" w:rsidP="00764B76">
      <w:pPr>
        <w:pStyle w:val="a4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504C62E" wp14:editId="60F98490">
            <wp:extent cx="4537424" cy="3269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UC1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24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BAF3" w14:textId="3AC0F554" w:rsidR="00764B76" w:rsidRPr="004B3F41" w:rsidRDefault="00764B76" w:rsidP="00764B76">
      <w:pPr>
        <w:pStyle w:val="a4"/>
        <w:jc w:val="center"/>
        <w:rPr>
          <w:rFonts w:ascii="TH SarabunPSK" w:hAnsi="TH SarabunPSK" w:cs="TH SarabunPSK"/>
          <w:lang w:val="en-GB"/>
        </w:rPr>
      </w:pPr>
    </w:p>
    <w:p w14:paraId="179063F2" w14:textId="77777777" w:rsidR="00583CC1" w:rsidRPr="004B3F41" w:rsidRDefault="00583CC1" w:rsidP="00764B76">
      <w:pPr>
        <w:pStyle w:val="a4"/>
        <w:jc w:val="center"/>
        <w:rPr>
          <w:rFonts w:ascii="TH SarabunPSK" w:hAnsi="TH SarabunPSK" w:cs="TH SarabunPSK"/>
          <w:lang w:val="en-GB"/>
        </w:rPr>
      </w:pPr>
    </w:p>
    <w:p w14:paraId="08A12582" w14:textId="0BB59E66" w:rsidR="00764B76" w:rsidRPr="004B3F41" w:rsidRDefault="00764B76" w:rsidP="00764B76">
      <w:pPr>
        <w:pStyle w:val="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="00344E7A" w:rsidRPr="004B3F41">
        <w:rPr>
          <w:rFonts w:ascii="TH SarabunPSK" w:hAnsi="TH SarabunPSK" w:cs="TH SarabunPSK"/>
          <w:lang w:val="en-GB"/>
        </w:rPr>
        <w:t xml:space="preserve">Purchases Order Management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UC20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4ABE0ADA" w14:textId="3F2E194C" w:rsidR="0027765D" w:rsidRPr="004B3F41" w:rsidRDefault="00344E7A" w:rsidP="00344E7A">
      <w:pPr>
        <w:pStyle w:val="a4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="000A331C"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6F122CA" wp14:editId="3441E19F">
            <wp:extent cx="4554855" cy="326844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U2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6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3C8A3" w14:textId="77777777" w:rsidR="00344E7A" w:rsidRPr="004B3F41" w:rsidRDefault="00344E7A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0619607" w14:textId="22101491" w:rsidR="0099139A" w:rsidRPr="004B3F41" w:rsidRDefault="0099139A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665AAEB" w14:textId="61B72B0C" w:rsidR="00344E7A" w:rsidRPr="004B3F41" w:rsidRDefault="00344E7A" w:rsidP="00344E7A">
      <w:pPr>
        <w:pStyle w:val="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lastRenderedPageBreak/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Products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UC30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5DF1D3DE" w14:textId="46928E5C" w:rsidR="0099139A" w:rsidRPr="004B3F41" w:rsidRDefault="0099139A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F6C33DD" w14:textId="488F0A2F" w:rsidR="00344E7A" w:rsidRPr="004B3F41" w:rsidRDefault="000A331C" w:rsidP="00D34434">
      <w:pPr>
        <w:pStyle w:val="a4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7B9747D" wp14:editId="0D941D5C">
            <wp:extent cx="4580890" cy="3167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UC3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1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434"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</w:p>
    <w:p w14:paraId="32869BBF" w14:textId="77777777" w:rsidR="00583CC1" w:rsidRPr="004B3F41" w:rsidRDefault="00583CC1" w:rsidP="00D34434">
      <w:pPr>
        <w:pStyle w:val="a4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421C880" w14:textId="24F036D7" w:rsidR="00344E7A" w:rsidRPr="004B3F41" w:rsidRDefault="00344E7A" w:rsidP="00344E7A">
      <w:pPr>
        <w:pStyle w:val="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Accounting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UC40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6B45BF83" w14:textId="7610FA65" w:rsidR="00344E7A" w:rsidRPr="004B3F41" w:rsidRDefault="00D34434" w:rsidP="00ED20FF">
      <w:pPr>
        <w:pStyle w:val="a4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="000A331C"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0429120" wp14:editId="0CA9E243">
            <wp:extent cx="4545965" cy="207281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UC4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0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5FE1" w14:textId="390BFFF7" w:rsidR="00344E7A" w:rsidRPr="004B3F41" w:rsidRDefault="00344E7A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C677CE7" w14:textId="63F18701" w:rsidR="00ED20FF" w:rsidRPr="004B3F41" w:rsidRDefault="00ED20FF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43D517F1" w14:textId="6A087EB4" w:rsidR="00ED20FF" w:rsidRPr="004B3F41" w:rsidRDefault="00ED20FF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2F1B3AD" w14:textId="2BDBECA7" w:rsidR="00ED20FF" w:rsidRPr="004B3F41" w:rsidRDefault="00ED20FF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F128462" w14:textId="6C1243C2" w:rsidR="00ED20FF" w:rsidRPr="004B3F41" w:rsidRDefault="00ED20FF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3BE6616" w14:textId="77777777" w:rsidR="00ED20FF" w:rsidRPr="004B3F41" w:rsidRDefault="00ED20FF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39D0CC6" w14:textId="0398A43E" w:rsidR="00344E7A" w:rsidRPr="004B3F41" w:rsidRDefault="00344E7A" w:rsidP="00344E7A">
      <w:pPr>
        <w:pStyle w:val="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lastRenderedPageBreak/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Inventory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UC50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2CA5DF5D" w14:textId="6F5845D7" w:rsidR="00344E7A" w:rsidRPr="004B3F41" w:rsidRDefault="00344E7A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87C37C7" w14:textId="66E49CEA" w:rsidR="00ED20FF" w:rsidRPr="004B3F41" w:rsidRDefault="000A331C" w:rsidP="008C3604">
      <w:pPr>
        <w:pStyle w:val="a4"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13925655" wp14:editId="5083E49C">
            <wp:extent cx="4572000" cy="2879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5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6842" w14:textId="7D7C1267" w:rsidR="00344E7A" w:rsidRPr="004B3F41" w:rsidRDefault="00344E7A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6E04BB0" w14:textId="1116EFF8" w:rsidR="00344E7A" w:rsidRPr="004B3F41" w:rsidRDefault="00344E7A" w:rsidP="00344E7A">
      <w:pPr>
        <w:pStyle w:val="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Staff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UC60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1BDB0097" w14:textId="0BB689A7" w:rsidR="00344E7A" w:rsidRPr="004B3F41" w:rsidRDefault="00344E7A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4CB8403" w14:textId="122DAEFA" w:rsidR="008C3604" w:rsidRPr="004B3F41" w:rsidRDefault="000A331C" w:rsidP="008C3604">
      <w:pPr>
        <w:pStyle w:val="a4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D186CEE" wp14:editId="2AA571B0">
            <wp:extent cx="4606290" cy="28493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UC6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8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A9F6" w14:textId="6BFACD05" w:rsidR="00344E7A" w:rsidRPr="004B3F41" w:rsidRDefault="00344E7A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F981EA6" w14:textId="248E4918" w:rsidR="000A331C" w:rsidRPr="004B3F41" w:rsidRDefault="000A331C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196EFFF" w14:textId="14D7AE45" w:rsidR="000A331C" w:rsidRPr="004B3F41" w:rsidRDefault="000A331C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1455C7E" w14:textId="77777777" w:rsidR="000A331C" w:rsidRPr="004B3F41" w:rsidRDefault="000A331C" w:rsidP="0027765D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8683368" w14:textId="5029C4A0" w:rsidR="00344E7A" w:rsidRPr="004B3F41" w:rsidRDefault="00344E7A" w:rsidP="00344E7A">
      <w:pPr>
        <w:pStyle w:val="2"/>
        <w:rPr>
          <w:rFonts w:ascii="TH SarabunPSK" w:hAnsi="TH SarabunPSK" w:cs="TH SarabunPSK"/>
          <w:cs/>
          <w:lang w:val="en-GB"/>
        </w:rPr>
      </w:pPr>
      <w:r w:rsidRPr="004B3F41">
        <w:rPr>
          <w:rFonts w:ascii="TH SarabunPSK" w:hAnsi="TH SarabunPSK" w:cs="TH SarabunPSK"/>
          <w:lang w:val="en-GB"/>
        </w:rPr>
        <w:lastRenderedPageBreak/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Report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UC70</w:t>
      </w:r>
      <w:r w:rsidRPr="004B3F41">
        <w:rPr>
          <w:rFonts w:ascii="TH SarabunPSK" w:hAnsi="TH SarabunPSK" w:cs="TH SarabunPSK"/>
          <w:cs/>
          <w:lang w:val="en-GB"/>
        </w:rPr>
        <w:t>0)</w:t>
      </w:r>
    </w:p>
    <w:p w14:paraId="1F411BEA" w14:textId="0158C3BA" w:rsidR="00344E7A" w:rsidRPr="004B3F41" w:rsidRDefault="00344E7A" w:rsidP="002E3F06">
      <w:pPr>
        <w:pStyle w:val="a4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="002E3F06"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5595A63" wp14:editId="7BF50589">
            <wp:extent cx="4546121" cy="2222751"/>
            <wp:effectExtent l="0" t="0" r="0" b="6350"/>
            <wp:docPr id="44448" name="รูปภาพ 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" name="UC7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1" cy="222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3357E" w14:textId="58EE741F" w:rsidR="0027765D" w:rsidRPr="004B3F41" w:rsidRDefault="0027765D" w:rsidP="0070727A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D45518C" w14:textId="77777777" w:rsidR="00B4021B" w:rsidRPr="004B3F41" w:rsidRDefault="0070727A" w:rsidP="006E1EC1">
      <w:pPr>
        <w:pStyle w:val="1"/>
        <w:numPr>
          <w:ilvl w:val="0"/>
          <w:numId w:val="22"/>
        </w:numPr>
        <w:rPr>
          <w:rFonts w:ascii="TH SarabunPSK" w:hAnsi="TH SarabunPSK" w:cs="TH SarabunPSK"/>
          <w:lang w:val="en-GB"/>
        </w:rPr>
      </w:pPr>
      <w:bookmarkStart w:id="4" w:name="_Toc465004974"/>
      <w:r w:rsidRPr="004B3F41">
        <w:rPr>
          <w:rFonts w:ascii="TH SarabunPSK" w:hAnsi="TH SarabunPSK" w:cs="TH SarabunPSK"/>
          <w:lang w:val="en-GB"/>
        </w:rPr>
        <w:t>System Structure</w:t>
      </w:r>
      <w:bookmarkEnd w:id="4"/>
    </w:p>
    <w:p w14:paraId="17566418" w14:textId="41130081" w:rsidR="0070727A" w:rsidRPr="004B3F41" w:rsidRDefault="00BF2152" w:rsidP="0070727A">
      <w:pPr>
        <w:pStyle w:val="a4"/>
        <w:ind w:left="360" w:firstLine="360"/>
        <w:jc w:val="both"/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sz w:val="32"/>
          <w:szCs w:val="32"/>
          <w:lang w:val="en-GB"/>
        </w:rPr>
        <w:t xml:space="preserve">This should </w:t>
      </w:r>
      <w:r w:rsidR="001A3788" w:rsidRPr="004B3F41">
        <w:rPr>
          <w:rFonts w:ascii="TH SarabunPSK" w:hAnsi="TH SarabunPSK" w:cs="TH SarabunPSK"/>
          <w:sz w:val="32"/>
          <w:szCs w:val="32"/>
          <w:lang w:val="en-GB"/>
        </w:rPr>
        <w:t xml:space="preserve">use </w:t>
      </w:r>
      <w:r w:rsidR="0070727A" w:rsidRPr="004B3F41">
        <w:rPr>
          <w:rFonts w:ascii="TH SarabunPSK" w:hAnsi="TH SarabunPSK" w:cs="TH SarabunPSK"/>
          <w:sz w:val="32"/>
          <w:szCs w:val="32"/>
          <w:lang w:val="en-GB"/>
        </w:rPr>
        <w:t>structure chart</w:t>
      </w:r>
      <w:r w:rsidR="001A3788"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 </w:t>
      </w:r>
      <w:r w:rsidR="00DE3206" w:rsidRPr="004B3F41">
        <w:rPr>
          <w:rFonts w:ascii="TH SarabunPSK" w:hAnsi="TH SarabunPSK" w:cs="TH SarabunPSK"/>
          <w:sz w:val="32"/>
          <w:szCs w:val="32"/>
          <w:lang w:val="en-GB"/>
        </w:rPr>
        <w:t xml:space="preserve">to </w:t>
      </w:r>
      <w:r w:rsidR="00BD05F7" w:rsidRPr="004B3F41">
        <w:rPr>
          <w:rFonts w:ascii="TH SarabunPSK" w:hAnsi="TH SarabunPSK" w:cs="TH SarabunPSK"/>
          <w:sz w:val="32"/>
          <w:szCs w:val="32"/>
          <w:lang w:val="en-GB"/>
        </w:rPr>
        <w:t xml:space="preserve">express </w:t>
      </w:r>
      <w:r w:rsidR="0070727A" w:rsidRPr="004B3F41">
        <w:rPr>
          <w:rFonts w:ascii="TH SarabunPSK" w:hAnsi="TH SarabunPSK" w:cs="TH SarabunPSK"/>
          <w:sz w:val="32"/>
          <w:szCs w:val="32"/>
          <w:lang w:val="en-GB"/>
        </w:rPr>
        <w:t>the breakdown of the system to the lowest manageable levels</w:t>
      </w:r>
      <w:r w:rsidR="0070727A"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="0070727A" w:rsidRPr="004B3F41">
        <w:rPr>
          <w:rFonts w:ascii="TH SarabunPSK" w:hAnsi="TH SarabunPSK" w:cs="TH SarabunPSK"/>
          <w:sz w:val="32"/>
          <w:szCs w:val="32"/>
          <w:lang w:val="en-GB"/>
        </w:rPr>
        <w:t xml:space="preserve">It is used to show the </w:t>
      </w:r>
      <w:r w:rsidR="00DE3206" w:rsidRPr="004B3F41">
        <w:rPr>
          <w:rFonts w:ascii="TH SarabunPSK" w:hAnsi="TH SarabunPSK" w:cs="TH SarabunPSK"/>
          <w:sz w:val="32"/>
          <w:szCs w:val="32"/>
          <w:lang w:val="en-GB"/>
        </w:rPr>
        <w:t>hierarchical</w:t>
      </w:r>
      <w:r w:rsidR="0070727A" w:rsidRPr="004B3F41">
        <w:rPr>
          <w:rFonts w:ascii="TH SarabunPSK" w:hAnsi="TH SarabunPSK" w:cs="TH SarabunPSK"/>
          <w:sz w:val="32"/>
          <w:szCs w:val="32"/>
          <w:lang w:val="en-GB"/>
        </w:rPr>
        <w:t xml:space="preserve"> arrangement of the subsystems in a </w:t>
      </w:r>
      <w:hyperlink r:id="rId18" w:tooltip="Structured programming" w:history="1">
        <w:r w:rsidR="0070727A" w:rsidRPr="004B3F41">
          <w:rPr>
            <w:rFonts w:ascii="TH SarabunPSK" w:hAnsi="TH SarabunPSK" w:cs="TH SarabunPSK"/>
            <w:sz w:val="32"/>
            <w:szCs w:val="32"/>
            <w:lang w:val="en-GB"/>
          </w:rPr>
          <w:t>system</w:t>
        </w:r>
      </w:hyperlink>
      <w:r w:rsidR="0070727A"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="0070727A" w:rsidRPr="004B3F41">
        <w:rPr>
          <w:rFonts w:ascii="TH SarabunPSK" w:hAnsi="TH SarabunPSK" w:cs="TH SarabunPSK"/>
          <w:sz w:val="32"/>
          <w:szCs w:val="32"/>
          <w:lang w:val="en-GB"/>
        </w:rPr>
        <w:t>Each rectangular box represents a subsystems</w:t>
      </w:r>
      <w:r w:rsidR="0070727A"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="0070727A" w:rsidRPr="004B3F41">
        <w:rPr>
          <w:rFonts w:ascii="TH SarabunPSK" w:hAnsi="TH SarabunPSK" w:cs="TH SarabunPSK"/>
          <w:sz w:val="32"/>
          <w:szCs w:val="32"/>
          <w:lang w:val="en-GB"/>
        </w:rPr>
        <w:t>The names of the subsystems are written inside the box</w:t>
      </w:r>
      <w:r w:rsidR="0070727A"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="0070727A" w:rsidRPr="004B3F41">
        <w:rPr>
          <w:rFonts w:ascii="TH SarabunPSK" w:hAnsi="TH SarabunPSK" w:cs="TH SarabunPSK"/>
          <w:sz w:val="32"/>
          <w:szCs w:val="32"/>
          <w:lang w:val="en-GB"/>
        </w:rPr>
        <w:t>An arrow joins two subsystems that have an invocation relationship</w:t>
      </w:r>
      <w:r w:rsidR="002956EB"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</w:p>
    <w:p w14:paraId="684AA67D" w14:textId="77777777" w:rsidR="002956EB" w:rsidRPr="004B3F41" w:rsidRDefault="002956EB" w:rsidP="0070727A">
      <w:pPr>
        <w:pStyle w:val="a4"/>
        <w:ind w:left="360" w:firstLine="360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31D7A9DD" w14:textId="2FDA215D" w:rsidR="00BD05F7" w:rsidRPr="004B3F41" w:rsidRDefault="00CB0EDB" w:rsidP="00CB0EDB">
      <w:pPr>
        <w:pStyle w:val="a4"/>
        <w:jc w:val="center"/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3EB76A" wp14:editId="2E211304">
            <wp:extent cx="6000029" cy="1877043"/>
            <wp:effectExtent l="0" t="0" r="1270" b="9525"/>
            <wp:docPr id="44449" name="รูปภาพ 4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" name="System Structur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29" cy="18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3F3A" w14:textId="77777777" w:rsidR="00BD05F7" w:rsidRPr="004B3F41" w:rsidRDefault="00BD05F7" w:rsidP="00BD05F7">
      <w:pPr>
        <w:pStyle w:val="a4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3A3279E6" w14:textId="77777777" w:rsidR="00BD05F7" w:rsidRPr="004B3F41" w:rsidRDefault="00BD05F7" w:rsidP="00BD05F7">
      <w:pPr>
        <w:pStyle w:val="a4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3D7B40A0" w14:textId="2DC7F80A" w:rsidR="00BD05F7" w:rsidRPr="004B3F41" w:rsidRDefault="00BD05F7" w:rsidP="00BD05F7">
      <w:pPr>
        <w:pStyle w:val="a4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6B8369E7" w14:textId="54F591AD" w:rsidR="0096138C" w:rsidRPr="004B3F41" w:rsidRDefault="0096138C" w:rsidP="00BD05F7">
      <w:pPr>
        <w:pStyle w:val="a4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6BE26AD8" w14:textId="277BF620" w:rsidR="009252E5" w:rsidRPr="004B3F41" w:rsidRDefault="009252E5" w:rsidP="00BD05F7">
      <w:pPr>
        <w:pStyle w:val="a4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599DF6A6" w14:textId="77777777" w:rsidR="009252E5" w:rsidRPr="004B3F41" w:rsidRDefault="009252E5" w:rsidP="00BD05F7">
      <w:pPr>
        <w:pStyle w:val="a4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71C48997" w14:textId="371FC1F1" w:rsidR="003168D5" w:rsidRPr="004B3F41" w:rsidRDefault="003168D5" w:rsidP="00BD05F7">
      <w:pPr>
        <w:pStyle w:val="a4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58600BFF" w14:textId="77777777" w:rsidR="00583CC1" w:rsidRPr="004B3F41" w:rsidRDefault="00583CC1" w:rsidP="00BD05F7">
      <w:pPr>
        <w:pStyle w:val="a4"/>
        <w:jc w:val="both"/>
        <w:rPr>
          <w:rFonts w:ascii="TH SarabunPSK" w:hAnsi="TH SarabunPSK" w:cs="TH SarabunPSK"/>
          <w:sz w:val="32"/>
          <w:szCs w:val="32"/>
          <w:lang w:val="en-GB"/>
        </w:rPr>
      </w:pPr>
    </w:p>
    <w:p w14:paraId="30216860" w14:textId="4C4CDEF2" w:rsidR="00903F03" w:rsidRPr="004B3F41" w:rsidRDefault="000A331C" w:rsidP="004A5342">
      <w:pPr>
        <w:pStyle w:val="a4"/>
        <w:jc w:val="both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DCF8B1F" wp14:editId="1D5262F9">
                <wp:simplePos x="0" y="0"/>
                <wp:positionH relativeFrom="column">
                  <wp:posOffset>6945630</wp:posOffset>
                </wp:positionH>
                <wp:positionV relativeFrom="paragraph">
                  <wp:posOffset>1497330</wp:posOffset>
                </wp:positionV>
                <wp:extent cx="0" cy="155575"/>
                <wp:effectExtent l="11430" t="7620" r="7620" b="8255"/>
                <wp:wrapNone/>
                <wp:docPr id="4441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4161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2" o:spid="_x0000_s1026" type="#_x0000_t32" style="position:absolute;margin-left:546.9pt;margin-top:117.9pt;width:0;height:12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"/>
            </w:pict>
          </mc:Fallback>
        </mc:AlternateContent>
      </w:r>
      <w:bookmarkStart w:id="5" w:name="_Toc465004975"/>
      <w:r w:rsidR="004742AA"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>Static Structure and Data Analysis</w:t>
      </w:r>
      <w:bookmarkEnd w:id="5"/>
    </w:p>
    <w:p w14:paraId="45E8C77E" w14:textId="16EC6F66" w:rsidR="00214601" w:rsidRPr="004B3F41" w:rsidRDefault="00903F03" w:rsidP="00214601">
      <w:pPr>
        <w:pStyle w:val="a4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 xml:space="preserve">This should show </w:t>
      </w:r>
      <w:r w:rsidR="00214601"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>the conceptual description of the systematics of the system</w:t>
      </w:r>
      <w:r w:rsidR="00214601" w:rsidRPr="004B3F41">
        <w:rPr>
          <w:rFonts w:ascii="TH SarabunPSK" w:hAnsi="TH SarabunPSK" w:cs="TH SarabunPSK"/>
          <w:color w:val="000000"/>
          <w:sz w:val="32"/>
          <w:szCs w:val="32"/>
          <w:cs/>
          <w:lang w:val="en-GB"/>
        </w:rPr>
        <w:t xml:space="preserve">. </w:t>
      </w:r>
      <w:r w:rsidR="00214601"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>Thus, the class diagram is used to describe this static structure of the system</w:t>
      </w:r>
      <w:r w:rsidR="00214601" w:rsidRPr="004B3F41">
        <w:rPr>
          <w:rFonts w:ascii="TH SarabunPSK" w:hAnsi="TH SarabunPSK" w:cs="TH SarabunPSK"/>
          <w:color w:val="000000"/>
          <w:sz w:val="32"/>
          <w:szCs w:val="32"/>
          <w:cs/>
          <w:lang w:val="en-GB"/>
        </w:rPr>
        <w:t xml:space="preserve">. </w:t>
      </w:r>
      <w:r w:rsidR="00214601"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>Furthermore, the class diagram is also used for data modelling</w:t>
      </w:r>
      <w:r w:rsidR="00214601" w:rsidRPr="004B3F41">
        <w:rPr>
          <w:rFonts w:ascii="TH SarabunPSK" w:hAnsi="TH SarabunPSK" w:cs="TH SarabunPSK"/>
          <w:color w:val="000000"/>
          <w:sz w:val="32"/>
          <w:szCs w:val="32"/>
          <w:cs/>
          <w:lang w:val="en-GB"/>
        </w:rPr>
        <w:t xml:space="preserve">. </w:t>
      </w:r>
      <w:r w:rsidR="00214601"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 xml:space="preserve">Classes in class diagram are classified into </w:t>
      </w:r>
      <w:r w:rsidR="0095144A"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>3</w:t>
      </w:r>
      <w:r w:rsidR="00214601" w:rsidRPr="004B3F41">
        <w:rPr>
          <w:rFonts w:ascii="TH SarabunPSK" w:hAnsi="TH SarabunPSK" w:cs="TH SarabunPSK"/>
          <w:color w:val="000000"/>
          <w:sz w:val="32"/>
          <w:szCs w:val="32"/>
          <w:lang w:val="en-GB"/>
        </w:rPr>
        <w:t xml:space="preserve"> types</w:t>
      </w:r>
      <w:r w:rsidR="00214601" w:rsidRPr="004B3F41">
        <w:rPr>
          <w:rFonts w:ascii="TH SarabunPSK" w:hAnsi="TH SarabunPSK" w:cs="TH SarabunPSK"/>
          <w:color w:val="000000"/>
          <w:sz w:val="32"/>
          <w:szCs w:val="32"/>
          <w:cs/>
          <w:lang w:val="en-GB"/>
        </w:rPr>
        <w:t>:</w:t>
      </w:r>
    </w:p>
    <w:p w14:paraId="74BB76BD" w14:textId="56FBF093" w:rsidR="00490B81" w:rsidRPr="004B3F41" w:rsidRDefault="00490B81" w:rsidP="00214601">
      <w:pPr>
        <w:pStyle w:val="a4"/>
        <w:rPr>
          <w:rFonts w:ascii="TH SarabunPSK" w:hAnsi="TH SarabunPSK" w:cs="TH SarabunPSK"/>
          <w:sz w:val="32"/>
          <w:szCs w:val="32"/>
          <w:lang w:val="en-GB"/>
        </w:rPr>
      </w:pPr>
    </w:p>
    <w:p w14:paraId="6C9160D2" w14:textId="65BFA3E2" w:rsidR="00490B81" w:rsidRPr="004B3F41" w:rsidRDefault="000A331C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25B214" wp14:editId="1BD216C1">
                <wp:simplePos x="0" y="0"/>
                <wp:positionH relativeFrom="column">
                  <wp:posOffset>1770380</wp:posOffset>
                </wp:positionH>
                <wp:positionV relativeFrom="paragraph">
                  <wp:posOffset>214630</wp:posOffset>
                </wp:positionV>
                <wp:extent cx="563245" cy="481330"/>
                <wp:effectExtent l="8255" t="7620" r="9525" b="6350"/>
                <wp:wrapNone/>
                <wp:docPr id="44414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245" cy="481330"/>
                          <a:chOff x="4228" y="3749"/>
                          <a:chExt cx="887" cy="758"/>
                        </a:xfrm>
                      </wpg:grpSpPr>
                      <wps:wsp>
                        <wps:cNvPr id="44415" name="Oval 718"/>
                        <wps:cNvSpPr>
                          <a:spLocks noChangeArrowheads="1"/>
                        </wps:cNvSpPr>
                        <wps:spPr bwMode="auto">
                          <a:xfrm>
                            <a:off x="4228" y="3749"/>
                            <a:ext cx="884" cy="75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16" name="AutoShape 719"/>
                        <wps:cNvCnPr>
                          <a:cxnSpLocks noChangeShapeType="1"/>
                        </wps:cNvCnPr>
                        <wps:spPr bwMode="auto">
                          <a:xfrm>
                            <a:off x="4997" y="3875"/>
                            <a:ext cx="7" cy="1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17" name="AutoShape 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5003" y="3880"/>
                            <a:ext cx="11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8E6E4" id="Group 766" o:spid="_x0000_s1026" style="position:absolute;margin-left:139.4pt;margin-top:16.9pt;width:44.35pt;height:37.9pt;z-index:251658240" coordorigin="4228,3749" coordsize="887,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">
                <v:oval id="Oval 718" o:spid="_x0000_s1027" style="position:absolute;left:4228;top:3749;width:884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" strokecolor="#8e0000"/>
                <v:shape id="AutoShape 719" o:spid="_x0000_s1028" type="#_x0000_t32" style="position:absolute;left:4997;top:3875;width:7;height:1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" strokecolor="#8e0000"/>
                <v:shape id="AutoShape 720" o:spid="_x0000_s1029" type="#_x0000_t32" style="position:absolute;left:5003;top:3880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" strokecolor="#8e0000"/>
              </v:group>
            </w:pict>
          </mc:Fallback>
        </mc:AlternateContent>
      </w:r>
      <w:r w:rsidRPr="004B3F41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15041DDC" wp14:editId="0CC365F5">
                <wp:simplePos x="0" y="0"/>
                <wp:positionH relativeFrom="column">
                  <wp:posOffset>2976245</wp:posOffset>
                </wp:positionH>
                <wp:positionV relativeFrom="paragraph">
                  <wp:posOffset>245745</wp:posOffset>
                </wp:positionV>
                <wp:extent cx="640080" cy="802005"/>
                <wp:effectExtent l="4445" t="10160" r="3175" b="0"/>
                <wp:wrapNone/>
                <wp:docPr id="44401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" cy="802005"/>
                          <a:chOff x="6598" y="3382"/>
                          <a:chExt cx="1008" cy="1263"/>
                        </a:xfrm>
                      </wpg:grpSpPr>
                      <wpg:grpSp>
                        <wpg:cNvPr id="44402" name="Group 733"/>
                        <wpg:cNvGrpSpPr>
                          <a:grpSpLocks/>
                        </wpg:cNvGrpSpPr>
                        <wpg:grpSpPr bwMode="auto">
                          <a:xfrm>
                            <a:off x="6622" y="3382"/>
                            <a:ext cx="884" cy="769"/>
                            <a:chOff x="6187" y="3416"/>
                            <a:chExt cx="884" cy="769"/>
                          </a:xfrm>
                        </wpg:grpSpPr>
                        <wps:wsp>
                          <wps:cNvPr id="44403" name="Oval 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7" y="3416"/>
                              <a:ext cx="884" cy="75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8E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404" name="AutoShape 7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60" y="4184"/>
                              <a:ext cx="765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8E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4413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6598" y="4117"/>
                            <a:ext cx="1008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2C0CC" w14:textId="4DCBFA9D" w:rsidR="00320970" w:rsidRPr="00490B81" w:rsidRDefault="00320970" w:rsidP="00490B81">
                              <w:pPr>
                                <w:jc w:val="center"/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</w:pPr>
                              <w: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  <w:t>Entities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41DDC" id="Group 735" o:spid="_x0000_s1032" style="position:absolute;margin-left:234.35pt;margin-top:19.35pt;width:50.4pt;height:63.15pt;z-index:251654144" coordorigin="6598,3382" coordsize="1008,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">
                <v:group id="Group 733" o:spid="_x0000_s1033" style="position:absolute;left:6622;top:3382;width:884;height:769" coordorigin="6187,3416" coordsize="884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">
                  <v:oval id="Oval 729" o:spid="_x0000_s1034" style="position:absolute;left:6187;top:3416;width:884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" strokecolor="#8e0000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30" o:spid="_x0000_s1035" type="#_x0000_t32" style="position:absolute;left:6260;top:4184;width:76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" strokecolor="#8e0000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32" o:spid="_x0000_s1036" type="#_x0000_t202" style="position:absolute;left:6598;top:4117;width:1008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" filled="f" stroked="f">
                  <v:textbox>
                    <w:txbxContent>
                      <w:p w14:paraId="3C92C0CC" w14:textId="4DCBFA9D" w:rsidR="00320970" w:rsidRPr="00490B81" w:rsidRDefault="00320970" w:rsidP="00490B81">
                        <w:pPr>
                          <w:jc w:val="center"/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</w:pPr>
                        <w:r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  <w:t>Entities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B3F41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0EBE5B5" wp14:editId="704080D9">
                <wp:simplePos x="0" y="0"/>
                <wp:positionH relativeFrom="column">
                  <wp:posOffset>96520</wp:posOffset>
                </wp:positionH>
                <wp:positionV relativeFrom="paragraph">
                  <wp:posOffset>214630</wp:posOffset>
                </wp:positionV>
                <wp:extent cx="1287145" cy="838200"/>
                <wp:effectExtent l="1270" t="7620" r="0" b="1905"/>
                <wp:wrapNone/>
                <wp:docPr id="44396" name="Group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7145" cy="838200"/>
                          <a:chOff x="1608" y="5520"/>
                          <a:chExt cx="2027" cy="1320"/>
                        </a:xfrm>
                      </wpg:grpSpPr>
                      <wps:wsp>
                        <wps:cNvPr id="44397" name="Oval 712"/>
                        <wps:cNvSpPr>
                          <a:spLocks noChangeArrowheads="1"/>
                        </wps:cNvSpPr>
                        <wps:spPr bwMode="auto">
                          <a:xfrm>
                            <a:off x="2438" y="5520"/>
                            <a:ext cx="884" cy="75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98" name="AutoShape 713"/>
                        <wps:cNvCnPr>
                          <a:cxnSpLocks noChangeShapeType="1"/>
                        </wps:cNvCnPr>
                        <wps:spPr bwMode="auto">
                          <a:xfrm>
                            <a:off x="1955" y="5646"/>
                            <a:ext cx="0" cy="3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99" name="AutoShape 7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4" y="5836"/>
                            <a:ext cx="49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8E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00" name="Text Box 715"/>
                        <wps:cNvSpPr txBox="1">
                          <a:spLocks noChangeArrowheads="1"/>
                        </wps:cNvSpPr>
                        <wps:spPr bwMode="auto">
                          <a:xfrm>
                            <a:off x="1608" y="6312"/>
                            <a:ext cx="2027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24424" w14:textId="573D24AA" w:rsidR="00320970" w:rsidRPr="00490B81" w:rsidRDefault="00320970">
                              <w:pP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</w:pPr>
                              <w:r w:rsidRPr="00490B81"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  <w:t>Boundaries</w:t>
                              </w:r>
                              <w: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cs/>
                                  <w:lang w:val="en-GB"/>
                                </w:rPr>
                                <w:t xml:space="preserve"> (</w:t>
                              </w:r>
                              <w: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lang w:val="en-GB"/>
                                </w:rPr>
                                <w:t>GUI</w:t>
                              </w:r>
                              <w:r>
                                <w:rPr>
                                  <w:rFonts w:ascii="EucrosiaUPC" w:hAnsi="EucrosiaUPC" w:cs="EucrosiaUPC"/>
                                  <w:sz w:val="30"/>
                                  <w:szCs w:val="30"/>
                                  <w:cs/>
                                  <w:lang w:val="en-GB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EBE5B5" id="Group 716" o:spid="_x0000_s1037" style="position:absolute;margin-left:7.6pt;margin-top:16.9pt;width:101.35pt;height:66pt;z-index:251653120" coordorigin="1608,5520" coordsize="2027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">
                <v:oval id="Oval 712" o:spid="_x0000_s1038" style="position:absolute;left:2438;top:5520;width:884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" strokecolor="#8e0000"/>
                <v:shape id="AutoShape 713" o:spid="_x0000_s1039" type="#_x0000_t32" style="position:absolute;left:1955;top:5646;width:0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" strokecolor="#8e0000"/>
                <v:shape id="AutoShape 714" o:spid="_x0000_s1040" type="#_x0000_t32" style="position:absolute;left:1944;top:5836;width:49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" strokecolor="#8e0000"/>
                <v:shape id="Text Box 715" o:spid="_x0000_s1041" type="#_x0000_t202" style="position:absolute;left:1608;top:6312;width:2027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" filled="f" stroked="f">
                  <v:textbox>
                    <w:txbxContent>
                      <w:p w14:paraId="48624424" w14:textId="573D24AA" w:rsidR="00320970" w:rsidRPr="00490B81" w:rsidRDefault="00320970">
                        <w:pPr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</w:pPr>
                        <w:r w:rsidRPr="00490B81"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  <w:t>Boundaries</w:t>
                        </w:r>
                        <w:r>
                          <w:rPr>
                            <w:rFonts w:ascii="EucrosiaUPC" w:hAnsi="EucrosiaUPC" w:cs="EucrosiaUPC"/>
                            <w:sz w:val="30"/>
                            <w:szCs w:val="30"/>
                            <w:cs/>
                            <w:lang w:val="en-GB"/>
                          </w:rPr>
                          <w:t xml:space="preserve"> (</w:t>
                        </w:r>
                        <w:r>
                          <w:rPr>
                            <w:rFonts w:ascii="EucrosiaUPC" w:hAnsi="EucrosiaUPC" w:cs="EucrosiaUPC"/>
                            <w:sz w:val="30"/>
                            <w:szCs w:val="30"/>
                            <w:lang w:val="en-GB"/>
                          </w:rPr>
                          <w:t>GUI</w:t>
                        </w:r>
                        <w:r>
                          <w:rPr>
                            <w:rFonts w:ascii="EucrosiaUPC" w:hAnsi="EucrosiaUPC" w:cs="EucrosiaUPC"/>
                            <w:sz w:val="30"/>
                            <w:szCs w:val="30"/>
                            <w:cs/>
                            <w:lang w:val="en-GB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03C5798" w14:textId="24C93353" w:rsidR="00490B81" w:rsidRPr="004B3F41" w:rsidRDefault="00490B81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45F92D12" w14:textId="28D7CF95" w:rsidR="00490B81" w:rsidRPr="004B3F41" w:rsidRDefault="000A331C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46D36C1" wp14:editId="3E8FAC75">
                <wp:simplePos x="0" y="0"/>
                <wp:positionH relativeFrom="column">
                  <wp:posOffset>1773555</wp:posOffset>
                </wp:positionH>
                <wp:positionV relativeFrom="paragraph">
                  <wp:posOffset>156210</wp:posOffset>
                </wp:positionV>
                <wp:extent cx="640080" cy="335280"/>
                <wp:effectExtent l="1905" t="0" r="0" b="2540"/>
                <wp:wrapNone/>
                <wp:docPr id="44395" name="Text 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DB42E0" w14:textId="2787FA0F" w:rsidR="00320970" w:rsidRPr="00490B81" w:rsidRDefault="00320970" w:rsidP="00490B81">
                            <w:pPr>
                              <w:rPr>
                                <w:rFonts w:ascii="EucrosiaUPC" w:hAnsi="EucrosiaUPC" w:cs="EucrosiaUPC"/>
                                <w:sz w:val="30"/>
                                <w:szCs w:val="30"/>
                                <w:lang w:val="en-GB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30"/>
                                <w:szCs w:val="30"/>
                                <w:lang w:val="en-GB"/>
                              </w:rPr>
                              <w:t xml:space="preserve">Controls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D36C1" id="Text Box 721" o:spid="_x0000_s1042" type="#_x0000_t202" style="position:absolute;margin-left:139.65pt;margin-top:12.3pt;width:50.4pt;height:26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nrWuwIAAMU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" filled="f" stroked="f">
                <v:textbox>
                  <w:txbxContent>
                    <w:p w14:paraId="76DB42E0" w14:textId="2787FA0F" w:rsidR="00320970" w:rsidRPr="00490B81" w:rsidRDefault="00320970" w:rsidP="00490B81">
                      <w:pPr>
                        <w:rPr>
                          <w:rFonts w:ascii="EucrosiaUPC" w:hAnsi="EucrosiaUPC" w:cs="EucrosiaUPC"/>
                          <w:sz w:val="30"/>
                          <w:szCs w:val="30"/>
                          <w:lang w:val="en-GB"/>
                        </w:rPr>
                      </w:pPr>
                      <w:r>
                        <w:rPr>
                          <w:rFonts w:ascii="EucrosiaUPC" w:hAnsi="EucrosiaUPC" w:cs="EucrosiaUPC"/>
                          <w:sz w:val="30"/>
                          <w:szCs w:val="30"/>
                          <w:lang w:val="en-GB"/>
                        </w:rPr>
                        <w:t xml:space="preserve">Controls </w:t>
                      </w:r>
                    </w:p>
                  </w:txbxContent>
                </v:textbox>
              </v:shape>
            </w:pict>
          </mc:Fallback>
        </mc:AlternateContent>
      </w:r>
    </w:p>
    <w:p w14:paraId="4BB03526" w14:textId="77777777" w:rsidR="00490B81" w:rsidRPr="004B3F41" w:rsidRDefault="00490B81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41F3C5E6" w14:textId="26A06EA0" w:rsidR="00490B81" w:rsidRPr="004B3F41" w:rsidRDefault="00490B81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96F2702" w14:textId="087AC67F" w:rsidR="00214601" w:rsidRPr="004B3F41" w:rsidRDefault="00214601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 xml:space="preserve">Boundaries 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(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>view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)</w:t>
      </w:r>
    </w:p>
    <w:p w14:paraId="3234C473" w14:textId="6D587D75" w:rsidR="00214601" w:rsidRPr="004B3F41" w:rsidRDefault="00214601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sz w:val="32"/>
          <w:szCs w:val="32"/>
          <w:lang w:val="en-GB"/>
        </w:rPr>
        <w:t xml:space="preserve">Objects that interface with system actors 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(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e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g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a user or external service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).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Windows, screens and menus are examples of boundaries that interface with users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</w:p>
    <w:p w14:paraId="4D93B71B" w14:textId="41ED2C9E" w:rsidR="00490B81" w:rsidRPr="004B3F41" w:rsidRDefault="00490B81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</w:p>
    <w:p w14:paraId="7D984B5B" w14:textId="0FD95242" w:rsidR="00214601" w:rsidRPr="004B3F41" w:rsidRDefault="00214601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 xml:space="preserve">Entities 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(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>model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)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sz w:val="32"/>
          <w:szCs w:val="32"/>
          <w:lang w:val="en-GB"/>
        </w:rPr>
        <w:t>Objects representing system data, often from the domain model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</w:p>
    <w:p w14:paraId="02E746EB" w14:textId="1E48B20C" w:rsidR="00214601" w:rsidRPr="004B3F41" w:rsidRDefault="00214601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</w:p>
    <w:p w14:paraId="2D614100" w14:textId="440F18BA" w:rsidR="00214601" w:rsidRPr="004B3F41" w:rsidRDefault="00214601" w:rsidP="00490B8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 xml:space="preserve">Controls 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(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>controller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)</w:t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sz w:val="32"/>
          <w:szCs w:val="32"/>
          <w:lang w:val="en-GB"/>
        </w:rPr>
        <w:t>Objects that mediate between boundaries and entities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These serve as the glue between boundary elements and entity elements, implementing the logic required to manage the various elements and their interactions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 xml:space="preserve">It is important to understand that you may decide to implement controllers within your design as something other than objects 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– </w:t>
      </w:r>
      <w:r w:rsidRPr="004B3F41">
        <w:rPr>
          <w:rFonts w:ascii="TH SarabunPSK" w:hAnsi="TH SarabunPSK" w:cs="TH SarabunPSK"/>
          <w:sz w:val="32"/>
          <w:szCs w:val="32"/>
          <w:lang w:val="en-GB"/>
        </w:rPr>
        <w:t>many controllers are simple enough to be implemented as a method of an entity or boundary class for example</w:t>
      </w:r>
      <w:r w:rsidRPr="004B3F41">
        <w:rPr>
          <w:rFonts w:ascii="TH SarabunPSK" w:hAnsi="TH SarabunPSK" w:cs="TH SarabunPSK"/>
          <w:sz w:val="32"/>
          <w:szCs w:val="32"/>
          <w:cs/>
          <w:lang w:val="en-GB"/>
        </w:rPr>
        <w:t>.</w:t>
      </w:r>
    </w:p>
    <w:p w14:paraId="47C49592" w14:textId="33E5E9A8" w:rsidR="00214601" w:rsidRPr="004B3F41" w:rsidRDefault="00214601" w:rsidP="00214601">
      <w:pPr>
        <w:pStyle w:val="a4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1641AE7F" w14:textId="45D2BA6C" w:rsidR="0096138C" w:rsidRPr="004B3F41" w:rsidRDefault="0096138C" w:rsidP="00214601">
      <w:pPr>
        <w:pStyle w:val="a4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4046A4D0" w14:textId="537068CA" w:rsidR="0096138C" w:rsidRPr="004B3F41" w:rsidRDefault="0096138C" w:rsidP="00214601">
      <w:pPr>
        <w:pStyle w:val="a4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1A710220" w14:textId="1FC32A1D" w:rsidR="0096138C" w:rsidRPr="004B3F41" w:rsidRDefault="0096138C" w:rsidP="00214601">
      <w:pPr>
        <w:pStyle w:val="a4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1D334ACB" w14:textId="77777777" w:rsidR="009252E5" w:rsidRPr="004B3F41" w:rsidRDefault="009252E5" w:rsidP="00214601">
      <w:pPr>
        <w:pStyle w:val="a4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789F5F6E" w14:textId="0270A8C3" w:rsidR="0096138C" w:rsidRPr="004B3F41" w:rsidRDefault="0096138C" w:rsidP="00214601">
      <w:pPr>
        <w:pStyle w:val="a4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3706FB49" w14:textId="22D62EF2" w:rsidR="00583CC1" w:rsidRPr="004B3F41" w:rsidRDefault="00583CC1" w:rsidP="00214601">
      <w:pPr>
        <w:pStyle w:val="a4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0DD3B376" w14:textId="77777777" w:rsidR="00583CC1" w:rsidRPr="004B3F41" w:rsidRDefault="00583CC1" w:rsidP="00214601">
      <w:pPr>
        <w:pStyle w:val="a4"/>
        <w:ind w:firstLine="360"/>
        <w:jc w:val="both"/>
        <w:rPr>
          <w:rFonts w:ascii="TH SarabunPSK" w:hAnsi="TH SarabunPSK" w:cs="TH SarabunPSK"/>
          <w:color w:val="000000"/>
          <w:sz w:val="32"/>
          <w:szCs w:val="32"/>
          <w:lang w:val="en-GB"/>
        </w:rPr>
      </w:pPr>
    </w:p>
    <w:p w14:paraId="5996AAC8" w14:textId="77777777" w:rsidR="0096138C" w:rsidRPr="004B3F41" w:rsidRDefault="00CA6D24" w:rsidP="0096138C">
      <w:pPr>
        <w:pStyle w:val="2"/>
        <w:rPr>
          <w:rStyle w:val="10"/>
          <w:rFonts w:ascii="TH SarabunPSK" w:eastAsia="Cordia New" w:hAnsi="TH SarabunPSK" w:cs="TH SarabunPSK"/>
          <w:b/>
          <w:bCs/>
        </w:rPr>
      </w:pPr>
      <w:bookmarkStart w:id="6" w:name="_Toc465004976"/>
      <w:r w:rsidRPr="004B3F41">
        <w:rPr>
          <w:rFonts w:ascii="TH SarabunPSK" w:hAnsi="TH SarabunPSK" w:cs="TH SarabunPSK"/>
          <w:lang w:val="en-GB"/>
        </w:rPr>
        <w:lastRenderedPageBreak/>
        <w:t>4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b w:val="0"/>
          <w:bCs w:val="0"/>
          <w:cs/>
          <w:lang w:val="en-GB"/>
        </w:rPr>
        <w:t xml:space="preserve"> </w:t>
      </w:r>
      <w:r w:rsidR="00BB74F6" w:rsidRPr="004B3F41">
        <w:rPr>
          <w:rStyle w:val="10"/>
          <w:rFonts w:ascii="TH SarabunPSK" w:eastAsia="Cordia New" w:hAnsi="TH SarabunPSK" w:cs="TH SarabunPSK"/>
          <w:b/>
          <w:bCs/>
        </w:rPr>
        <w:t>Model</w:t>
      </w:r>
      <w:r w:rsidR="00BB74F6"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-</w:t>
      </w:r>
      <w:r w:rsidR="00BB74F6" w:rsidRPr="004B3F41">
        <w:rPr>
          <w:rStyle w:val="10"/>
          <w:rFonts w:ascii="TH SarabunPSK" w:eastAsia="Cordia New" w:hAnsi="TH SarabunPSK" w:cs="TH SarabunPSK"/>
          <w:b/>
          <w:bCs/>
        </w:rPr>
        <w:t>View</w:t>
      </w:r>
      <w:r w:rsidR="00BB74F6"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-</w:t>
      </w:r>
      <w:r w:rsidRPr="004B3F41">
        <w:rPr>
          <w:rStyle w:val="10"/>
          <w:rFonts w:ascii="TH SarabunPSK" w:eastAsia="Cordia New" w:hAnsi="TH SarabunPSK" w:cs="TH SarabunPSK"/>
          <w:b/>
          <w:bCs/>
        </w:rPr>
        <w:t xml:space="preserve">Controller 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(</w:t>
      </w:r>
      <w:r w:rsidRPr="004B3F41">
        <w:rPr>
          <w:rStyle w:val="10"/>
          <w:rFonts w:ascii="TH SarabunPSK" w:eastAsia="Cordia New" w:hAnsi="TH SarabunPSK" w:cs="TH SarabunPSK"/>
          <w:b/>
          <w:bCs/>
        </w:rPr>
        <w:t>MVC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 xml:space="preserve">) </w:t>
      </w:r>
      <w:r w:rsidRPr="004B3F41">
        <w:rPr>
          <w:rStyle w:val="10"/>
          <w:rFonts w:ascii="TH SarabunPSK" w:eastAsia="Cordia New" w:hAnsi="TH SarabunPSK" w:cs="TH SarabunPSK"/>
          <w:b/>
          <w:bCs/>
        </w:rPr>
        <w:t>Model</w:t>
      </w:r>
      <w:bookmarkEnd w:id="6"/>
    </w:p>
    <w:p w14:paraId="4CEEBD1D" w14:textId="42B9237A" w:rsidR="00183D53" w:rsidRPr="004B3F41" w:rsidRDefault="0096138C" w:rsidP="0096138C">
      <w:pPr>
        <w:pStyle w:val="2"/>
        <w:ind w:firstLine="720"/>
        <w:rPr>
          <w:rFonts w:ascii="TH SarabunPSK" w:hAnsi="TH SarabunPSK" w:cs="TH SarabunPSK"/>
          <w:kern w:val="32"/>
          <w:szCs w:val="40"/>
        </w:rPr>
      </w:pPr>
      <w:r w:rsidRPr="004B3F41">
        <w:rPr>
          <w:rStyle w:val="10"/>
          <w:rFonts w:ascii="TH SarabunPSK" w:eastAsia="Cordia New" w:hAnsi="TH SarabunPSK" w:cs="TH SarabunPSK"/>
          <w:b/>
          <w:bCs/>
        </w:rPr>
        <w:t>1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="0068364E" w:rsidRPr="004B3F41">
        <w:rPr>
          <w:rStyle w:val="10"/>
          <w:rFonts w:ascii="TH SarabunPSK" w:eastAsia="Cordia New" w:hAnsi="TH SarabunPSK" w:cs="TH SarabunPSK"/>
          <w:b/>
          <w:bCs/>
        </w:rPr>
        <w:t>MVC Model</w:t>
      </w:r>
      <w:r w:rsidR="0068364E"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:</w:t>
      </w:r>
      <w:r w:rsidR="0068364E" w:rsidRPr="004B3F41">
        <w:rPr>
          <w:rFonts w:ascii="TH SarabunPSK" w:hAnsi="TH SarabunPSK" w:cs="TH SarabunPSK"/>
          <w:cs/>
          <w:lang w:val="en-GB"/>
        </w:rPr>
        <w:t xml:space="preserve"> </w:t>
      </w:r>
      <w:r w:rsidR="0068364E" w:rsidRPr="004B3F41">
        <w:rPr>
          <w:rFonts w:ascii="TH SarabunPSK" w:hAnsi="TH SarabunPSK" w:cs="TH SarabunPSK"/>
          <w:lang w:val="en-GB"/>
        </w:rPr>
        <w:t>Sale Order Management Sub</w:t>
      </w:r>
      <w:r w:rsidR="0068364E" w:rsidRPr="004B3F41">
        <w:rPr>
          <w:rFonts w:ascii="TH SarabunPSK" w:hAnsi="TH SarabunPSK" w:cs="TH SarabunPSK"/>
          <w:cs/>
          <w:lang w:val="en-GB"/>
        </w:rPr>
        <w:t>-</w:t>
      </w:r>
      <w:r w:rsidR="0068364E" w:rsidRPr="004B3F41">
        <w:rPr>
          <w:rFonts w:ascii="TH SarabunPSK" w:hAnsi="TH SarabunPSK" w:cs="TH SarabunPSK"/>
          <w:lang w:val="en-GB"/>
        </w:rPr>
        <w:t>System</w:t>
      </w:r>
    </w:p>
    <w:p w14:paraId="7D5371BC" w14:textId="514F0902" w:rsidR="0068364E" w:rsidRPr="004B3F41" w:rsidRDefault="0096138C" w:rsidP="0068364E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="0068364E" w:rsidRPr="004B3F41">
        <w:rPr>
          <w:rFonts w:ascii="TH SarabunPSK" w:hAnsi="TH SarabunPSK" w:cs="TH SarabunPSK"/>
          <w:lang w:val="en-GB"/>
        </w:rPr>
        <w:t xml:space="preserve">1 </w:t>
      </w:r>
      <w:r w:rsidRPr="004B3F41">
        <w:rPr>
          <w:rFonts w:ascii="TH SarabunPSK" w:hAnsi="TH SarabunPSK" w:cs="TH SarabunPSK"/>
          <w:lang w:val="en-GB"/>
        </w:rPr>
        <w:t>Create s</w:t>
      </w:r>
      <w:r w:rsidR="0068364E" w:rsidRPr="004B3F41">
        <w:rPr>
          <w:rFonts w:ascii="TH SarabunPSK" w:hAnsi="TH SarabunPSK" w:cs="TH SarabunPSK"/>
          <w:lang w:val="en-GB"/>
        </w:rPr>
        <w:t>ale</w:t>
      </w:r>
      <w:r w:rsidR="0068364E"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o</w:t>
      </w:r>
      <w:r w:rsidR="0068364E" w:rsidRPr="004B3F41">
        <w:rPr>
          <w:rFonts w:ascii="TH SarabunPSK" w:hAnsi="TH SarabunPSK" w:cs="TH SarabunPSK"/>
          <w:lang w:val="en-GB"/>
        </w:rPr>
        <w:t>rder</w:t>
      </w:r>
    </w:p>
    <w:p w14:paraId="12947BD0" w14:textId="4950EB2F" w:rsidR="0096138C" w:rsidRPr="004B3F41" w:rsidRDefault="00577E2D" w:rsidP="0096138C">
      <w:pPr>
        <w:jc w:val="center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05B511A" wp14:editId="3581C826">
            <wp:extent cx="5731510" cy="172974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Diagram-1 (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03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6B05F" w14:textId="77777777" w:rsidR="00583CC1" w:rsidRPr="004B3F41" w:rsidRDefault="00583CC1" w:rsidP="0096138C">
      <w:pPr>
        <w:rPr>
          <w:rFonts w:ascii="TH SarabunPSK" w:hAnsi="TH SarabunPSK" w:cs="TH SarabunPSK"/>
          <w:lang w:val="en-GB"/>
        </w:rPr>
      </w:pPr>
    </w:p>
    <w:p w14:paraId="270932B7" w14:textId="2D4FE7A7" w:rsidR="0096138C" w:rsidRPr="004B3F41" w:rsidRDefault="0096138C" w:rsidP="0096138C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2 </w:t>
      </w:r>
      <w:r w:rsidRPr="004B3F41">
        <w:rPr>
          <w:rFonts w:ascii="TH SarabunPSK" w:hAnsi="TH SarabunPSK" w:cs="TH SarabunPSK"/>
        </w:rPr>
        <w:t>Add products to orders</w:t>
      </w:r>
    </w:p>
    <w:p w14:paraId="1F460FE0" w14:textId="63BAD0F5" w:rsidR="0096138C" w:rsidRPr="004B3F41" w:rsidRDefault="0096138C" w:rsidP="0096138C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0EF4569" wp14:editId="7E5D218F">
            <wp:extent cx="5731510" cy="1465393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4719" w14:textId="77777777" w:rsidR="00583CC1" w:rsidRPr="004B3F41" w:rsidRDefault="00583CC1" w:rsidP="0096138C">
      <w:pPr>
        <w:rPr>
          <w:rFonts w:ascii="TH SarabunPSK" w:hAnsi="TH SarabunPSK" w:cs="TH SarabunPSK"/>
        </w:rPr>
      </w:pPr>
    </w:p>
    <w:p w14:paraId="5EDB67E0" w14:textId="2B04C390" w:rsidR="0096138C" w:rsidRPr="004B3F41" w:rsidRDefault="0096138C" w:rsidP="0096138C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1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3 Delete products from orders</w:t>
      </w:r>
    </w:p>
    <w:p w14:paraId="6F7BCB68" w14:textId="3B1F4813" w:rsidR="0096138C" w:rsidRPr="004B3F41" w:rsidRDefault="000D04A1" w:rsidP="0096138C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A1CC756" wp14:editId="7C12BC1A">
            <wp:extent cx="5731510" cy="1501744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3958" w14:textId="77777777" w:rsidR="00583CC1" w:rsidRPr="004B3F41" w:rsidRDefault="00583CC1" w:rsidP="0096138C">
      <w:pPr>
        <w:rPr>
          <w:rFonts w:ascii="TH SarabunPSK" w:hAnsi="TH SarabunPSK" w:cs="TH SarabunPSK"/>
        </w:rPr>
      </w:pPr>
    </w:p>
    <w:p w14:paraId="25FCB5C7" w14:textId="63BF5B8E" w:rsidR="0096138C" w:rsidRPr="004B3F41" w:rsidRDefault="0096138C" w:rsidP="0096138C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</w:rPr>
        <w:t>1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4 Save orders to database</w:t>
      </w:r>
    </w:p>
    <w:p w14:paraId="39042EBB" w14:textId="292E32A4" w:rsidR="000D04A1" w:rsidRPr="004B3F41" w:rsidRDefault="000D04A1" w:rsidP="000D04A1">
      <w:pPr>
        <w:ind w:firstLine="720"/>
        <w:rPr>
          <w:rStyle w:val="10"/>
          <w:rFonts w:ascii="TH SarabunPSK" w:eastAsia="Cordia New" w:hAnsi="TH SarabunPSK" w:cs="TH SarabunPSK"/>
          <w:b w:val="0"/>
          <w:bCs w:val="0"/>
          <w:kern w:val="0"/>
          <w:szCs w:val="32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0CDD5B9" wp14:editId="5F4DDE96">
            <wp:extent cx="5695020" cy="1564973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020" cy="15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8930" w14:textId="52C3D6E0" w:rsidR="00583CC1" w:rsidRPr="004B3F41" w:rsidRDefault="00583CC1" w:rsidP="000D04A1">
      <w:pPr>
        <w:ind w:firstLine="720"/>
        <w:rPr>
          <w:rStyle w:val="10"/>
          <w:rFonts w:ascii="TH SarabunPSK" w:eastAsia="Cordia New" w:hAnsi="TH SarabunPSK" w:cs="TH SarabunPSK"/>
          <w:b w:val="0"/>
          <w:bCs w:val="0"/>
          <w:kern w:val="0"/>
          <w:szCs w:val="32"/>
          <w:lang w:val="en-GB"/>
        </w:rPr>
      </w:pPr>
    </w:p>
    <w:p w14:paraId="7FEA244E" w14:textId="73B62E87" w:rsidR="000D04A1" w:rsidRPr="004B3F41" w:rsidRDefault="000D04A1" w:rsidP="000D04A1">
      <w:pPr>
        <w:pStyle w:val="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10"/>
          <w:rFonts w:ascii="TH SarabunPSK" w:eastAsia="Cordia New" w:hAnsi="TH SarabunPSK" w:cs="TH SarabunPSK"/>
          <w:b/>
          <w:bCs/>
        </w:rPr>
        <w:t>2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10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Purchases Order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43F31083" w14:textId="11446337" w:rsidR="000D04A1" w:rsidRPr="004B3F41" w:rsidRDefault="000D04A1" w:rsidP="000D04A1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2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1 Create purchases order</w:t>
      </w:r>
    </w:p>
    <w:p w14:paraId="079EDEA5" w14:textId="263618FC" w:rsidR="000D04A1" w:rsidRPr="004B3F41" w:rsidRDefault="000D04A1" w:rsidP="000D04A1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046952B1" wp14:editId="4FA2099F">
            <wp:extent cx="5498850" cy="1544320"/>
            <wp:effectExtent l="0" t="0" r="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VC create (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DE4B" w14:textId="77777777" w:rsidR="00583CC1" w:rsidRPr="004B3F41" w:rsidRDefault="00583CC1" w:rsidP="000D04A1">
      <w:pPr>
        <w:rPr>
          <w:rFonts w:ascii="TH SarabunPSK" w:hAnsi="TH SarabunPSK" w:cs="TH SarabunPSK"/>
        </w:rPr>
      </w:pPr>
    </w:p>
    <w:p w14:paraId="4EAC661A" w14:textId="3B169E33" w:rsidR="000D04A1" w:rsidRPr="004B3F41" w:rsidRDefault="000D04A1" w:rsidP="000D04A1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2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2 Add products to purchases orders</w:t>
      </w:r>
    </w:p>
    <w:p w14:paraId="33A32CBB" w14:textId="7B1D87DD" w:rsidR="000D04A1" w:rsidRPr="004B3F41" w:rsidRDefault="000D04A1" w:rsidP="000D04A1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6F22032" wp14:editId="4295550C">
            <wp:extent cx="5251655" cy="1370330"/>
            <wp:effectExtent l="0" t="0" r="0" b="127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VC add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5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7B18" w14:textId="77777777" w:rsidR="00583CC1" w:rsidRPr="004B3F41" w:rsidRDefault="00583CC1" w:rsidP="000D04A1">
      <w:pPr>
        <w:rPr>
          <w:rFonts w:ascii="TH SarabunPSK" w:hAnsi="TH SarabunPSK" w:cs="TH SarabunPSK"/>
        </w:rPr>
      </w:pPr>
    </w:p>
    <w:p w14:paraId="1FC08ED5" w14:textId="4FF33455" w:rsidR="000D04A1" w:rsidRPr="004B3F41" w:rsidRDefault="000D04A1" w:rsidP="000D04A1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2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 xml:space="preserve">3 Delete products from purchases order </w:t>
      </w:r>
    </w:p>
    <w:p w14:paraId="7E12E824" w14:textId="645FC78C" w:rsidR="000D04A1" w:rsidRPr="004B3F41" w:rsidRDefault="000D04A1" w:rsidP="000D04A1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9773880" wp14:editId="482C6C1F">
            <wp:extent cx="5402908" cy="1331595"/>
            <wp:effectExtent l="0" t="0" r="0" b="190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VC delete (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08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35D8" w14:textId="77777777" w:rsidR="00583CC1" w:rsidRPr="004B3F41" w:rsidRDefault="00583CC1" w:rsidP="000D04A1">
      <w:pPr>
        <w:rPr>
          <w:rFonts w:ascii="TH SarabunPSK" w:hAnsi="TH SarabunPSK" w:cs="TH SarabunPSK"/>
        </w:rPr>
      </w:pPr>
    </w:p>
    <w:p w14:paraId="2F23DE24" w14:textId="6808AFE8" w:rsidR="000D04A1" w:rsidRPr="004B3F41" w:rsidRDefault="000D04A1" w:rsidP="000D04A1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</w:rPr>
        <w:t>2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4 Print purchases order</w:t>
      </w:r>
    </w:p>
    <w:p w14:paraId="0A69BA76" w14:textId="669F2429" w:rsidR="00903F03" w:rsidRPr="004B3F41" w:rsidRDefault="000D04A1" w:rsidP="00583CC1">
      <w:pPr>
        <w:pStyle w:val="a4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BBB4002" wp14:editId="1F97A96F">
            <wp:extent cx="5311010" cy="1350645"/>
            <wp:effectExtent l="0" t="0" r="0" b="190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VC print (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3248" w14:textId="612F5714" w:rsidR="00583CC1" w:rsidRPr="004B3F41" w:rsidRDefault="00583CC1" w:rsidP="00583CC1">
      <w:pPr>
        <w:pStyle w:val="a4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02C838A" w14:textId="3E8AADF1" w:rsidR="00583CC1" w:rsidRPr="004B3F41" w:rsidRDefault="00583CC1" w:rsidP="00583CC1">
      <w:pPr>
        <w:pStyle w:val="a4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93FC72C" w14:textId="77777777" w:rsidR="00583CC1" w:rsidRPr="004B3F41" w:rsidRDefault="00583CC1" w:rsidP="00583CC1">
      <w:pPr>
        <w:pStyle w:val="a4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7AADFC5" w14:textId="1A6CCA2C" w:rsidR="00583CC1" w:rsidRPr="004B3F41" w:rsidRDefault="00583CC1" w:rsidP="00583CC1">
      <w:pPr>
        <w:pStyle w:val="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10"/>
          <w:rFonts w:ascii="TH SarabunPSK" w:eastAsia="Cordia New" w:hAnsi="TH SarabunPSK" w:cs="TH SarabunPSK"/>
          <w:b/>
          <w:bCs/>
        </w:rPr>
        <w:lastRenderedPageBreak/>
        <w:t>3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10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Products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106B4635" w14:textId="090729AA" w:rsidR="00AE1FC1" w:rsidRPr="004B3F41" w:rsidRDefault="00AE1FC1" w:rsidP="00AE1FC1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3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 Add new product</w:t>
      </w:r>
      <w:r w:rsidRPr="004B3F41">
        <w:rPr>
          <w:rFonts w:ascii="TH SarabunPSK" w:hAnsi="TH SarabunPSK" w:cs="TH SarabunPSK"/>
          <w:lang w:val="en-GB"/>
        </w:rPr>
        <w:br/>
      </w:r>
      <w:r w:rsidR="00122892" w:rsidRPr="004B3F41">
        <w:rPr>
          <w:rFonts w:ascii="TH SarabunPSK" w:hAnsi="TH SarabunPSK" w:cs="TH SarabunPSK"/>
          <w:noProof/>
          <w:cs/>
        </w:rPr>
        <w:t xml:space="preserve"> </w:t>
      </w:r>
      <w:r w:rsidR="00122892" w:rsidRPr="004B3F41">
        <w:rPr>
          <w:rFonts w:ascii="TH SarabunPSK" w:hAnsi="TH SarabunPSK" w:cs="TH SarabunPSK"/>
          <w:noProof/>
        </w:rPr>
        <w:tab/>
      </w:r>
      <w:r w:rsidR="00122892" w:rsidRPr="004B3F41">
        <w:rPr>
          <w:rFonts w:ascii="TH SarabunPSK" w:hAnsi="TH SarabunPSK" w:cs="TH SarabunPSK"/>
          <w:noProof/>
        </w:rPr>
        <w:drawing>
          <wp:inline distT="0" distB="0" distL="0" distR="0" wp14:anchorId="5C0EB2D0" wp14:editId="320EDBB2">
            <wp:extent cx="4903279" cy="1695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Diagram-1 (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33" cy="1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11AD" w14:textId="63340C15" w:rsidR="00AE1FC1" w:rsidRPr="004B3F41" w:rsidRDefault="00122892" w:rsidP="00AE1FC1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br/>
      </w:r>
      <w:r w:rsidR="00AE1FC1" w:rsidRPr="004B3F41">
        <w:rPr>
          <w:rFonts w:ascii="TH SarabunPSK" w:hAnsi="TH SarabunPSK" w:cs="TH SarabunPSK"/>
          <w:lang w:val="en-GB"/>
        </w:rPr>
        <w:t>3</w:t>
      </w:r>
      <w:r w:rsidR="00AE1FC1" w:rsidRPr="004B3F41">
        <w:rPr>
          <w:rFonts w:ascii="TH SarabunPSK" w:hAnsi="TH SarabunPSK" w:cs="TH SarabunPSK"/>
          <w:cs/>
          <w:lang w:val="en-GB"/>
        </w:rPr>
        <w:t>.</w:t>
      </w:r>
      <w:r w:rsidR="00AE1FC1" w:rsidRPr="004B3F41">
        <w:rPr>
          <w:rFonts w:ascii="TH SarabunPSK" w:hAnsi="TH SarabunPSK" w:cs="TH SarabunPSK"/>
          <w:lang w:val="en-GB"/>
        </w:rPr>
        <w:t>2 Delete product list</w:t>
      </w:r>
    </w:p>
    <w:p w14:paraId="52C0236A" w14:textId="2D874544" w:rsidR="00AE1FC1" w:rsidRPr="004B3F41" w:rsidRDefault="00122892" w:rsidP="00122892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979109A" wp14:editId="3A40A6EE">
            <wp:extent cx="4979035" cy="1742607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Diagram-1 (1)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296" cy="17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FC1" w:rsidRPr="004B3F41">
        <w:rPr>
          <w:rFonts w:ascii="TH SarabunPSK" w:hAnsi="TH SarabunPSK" w:cs="TH SarabunPSK"/>
          <w:lang w:val="en-GB"/>
        </w:rPr>
        <w:br/>
      </w:r>
      <w:r w:rsidR="00AE1FC1" w:rsidRPr="004B3F41">
        <w:rPr>
          <w:rFonts w:ascii="TH SarabunPSK" w:hAnsi="TH SarabunPSK" w:cs="TH SarabunPSK"/>
          <w:lang w:val="en-GB"/>
        </w:rPr>
        <w:br/>
        <w:t>3</w:t>
      </w:r>
      <w:r w:rsidR="00AE1FC1" w:rsidRPr="004B3F41">
        <w:rPr>
          <w:rFonts w:ascii="TH SarabunPSK" w:hAnsi="TH SarabunPSK" w:cs="TH SarabunPSK"/>
          <w:cs/>
          <w:lang w:val="en-GB"/>
        </w:rPr>
        <w:t>.</w:t>
      </w:r>
      <w:r w:rsidR="00AE1FC1" w:rsidRPr="004B3F41">
        <w:rPr>
          <w:rFonts w:ascii="TH SarabunPSK" w:hAnsi="TH SarabunPSK" w:cs="TH SarabunPSK"/>
          <w:lang w:val="en-GB"/>
        </w:rPr>
        <w:t>3 Edit product list</w:t>
      </w:r>
    </w:p>
    <w:p w14:paraId="440F94C8" w14:textId="77777777" w:rsidR="00122892" w:rsidRPr="004B3F41" w:rsidRDefault="00122892" w:rsidP="00122892">
      <w:pPr>
        <w:ind w:left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6FE4739" wp14:editId="6400322A">
            <wp:extent cx="4569253" cy="160020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Diagram-1 (1) (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49" cy="16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5539" w14:textId="6AF43F1C" w:rsidR="00583CC1" w:rsidRPr="004B3F41" w:rsidRDefault="00122892" w:rsidP="00122892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br/>
      </w:r>
      <w:r w:rsidR="00AE1FC1" w:rsidRPr="004B3F41">
        <w:rPr>
          <w:rFonts w:ascii="TH SarabunPSK" w:hAnsi="TH SarabunPSK" w:cs="TH SarabunPSK"/>
          <w:lang w:val="en-GB"/>
        </w:rPr>
        <w:t>3</w:t>
      </w:r>
      <w:r w:rsidR="00AE1FC1" w:rsidRPr="004B3F41">
        <w:rPr>
          <w:rFonts w:ascii="TH SarabunPSK" w:hAnsi="TH SarabunPSK" w:cs="TH SarabunPSK"/>
          <w:cs/>
          <w:lang w:val="en-GB"/>
        </w:rPr>
        <w:t>.</w:t>
      </w:r>
      <w:r w:rsidR="00AE1FC1" w:rsidRPr="004B3F41">
        <w:rPr>
          <w:rFonts w:ascii="TH SarabunPSK" w:hAnsi="TH SarabunPSK" w:cs="TH SarabunPSK"/>
          <w:lang w:val="en-GB"/>
        </w:rPr>
        <w:t>4 Check product stock</w:t>
      </w:r>
    </w:p>
    <w:p w14:paraId="0A42A3D4" w14:textId="259F4385" w:rsidR="00583CC1" w:rsidRPr="004B3F41" w:rsidRDefault="00122892" w:rsidP="00583CC1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9EE1A22" wp14:editId="597CFC20">
            <wp:extent cx="4559935" cy="163028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Diagram-1 (1) (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187" cy="1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6CA9" w14:textId="3555FE10" w:rsidR="00583CC1" w:rsidRPr="004B3F41" w:rsidRDefault="00583CC1" w:rsidP="00583CC1">
      <w:pPr>
        <w:pStyle w:val="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10"/>
          <w:rFonts w:ascii="TH SarabunPSK" w:eastAsia="Cordia New" w:hAnsi="TH SarabunPSK" w:cs="TH SarabunPSK"/>
          <w:b/>
          <w:bCs/>
        </w:rPr>
        <w:lastRenderedPageBreak/>
        <w:t>4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10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Accounting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52DF1532" w14:textId="752B9AC0" w:rsidR="00AE1FC1" w:rsidRPr="004B3F41" w:rsidRDefault="00AE1FC1" w:rsidP="00AE1FC1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4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 Create revenue report and print revenue report</w:t>
      </w:r>
    </w:p>
    <w:p w14:paraId="54FBFCD7" w14:textId="5C3CC425" w:rsidR="00AE1FC1" w:rsidRPr="004B3F41" w:rsidRDefault="00AE1FC1" w:rsidP="00AE1FC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873ABAF" wp14:editId="1F7A4012">
            <wp:extent cx="5227608" cy="1497739"/>
            <wp:effectExtent l="0" t="0" r="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64" cy="15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AE1D" w14:textId="77777777" w:rsidR="00AE1FC1" w:rsidRPr="004B3F41" w:rsidRDefault="00AE1FC1" w:rsidP="00AE1FC1">
      <w:pPr>
        <w:rPr>
          <w:rFonts w:ascii="TH SarabunPSK" w:hAnsi="TH SarabunPSK" w:cs="TH SarabunPSK"/>
          <w:lang w:val="en-GB"/>
        </w:rPr>
      </w:pPr>
    </w:p>
    <w:p w14:paraId="34A51016" w14:textId="6AF2E369" w:rsidR="00583CC1" w:rsidRPr="004B3F41" w:rsidRDefault="00AE1FC1" w:rsidP="00AE1FC1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4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2 Create expenses report and print expense report</w:t>
      </w:r>
    </w:p>
    <w:p w14:paraId="2FAC27F9" w14:textId="4E9A358C" w:rsidR="00AE1FC1" w:rsidRPr="004B3F41" w:rsidRDefault="00AE1FC1" w:rsidP="00AE1FC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0D0524FD" wp14:editId="5A6C5FF5">
            <wp:extent cx="5193102" cy="1357249"/>
            <wp:effectExtent l="0" t="0" r="762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55" cy="13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950F" w14:textId="63244753" w:rsidR="00583CC1" w:rsidRPr="004B3F41" w:rsidRDefault="00583CC1" w:rsidP="00583CC1">
      <w:pPr>
        <w:rPr>
          <w:rFonts w:ascii="TH SarabunPSK" w:hAnsi="TH SarabunPSK" w:cs="TH SarabunPSK"/>
          <w:lang w:val="en-GB"/>
        </w:rPr>
      </w:pPr>
    </w:p>
    <w:p w14:paraId="2E967D87" w14:textId="4A902E55" w:rsidR="00583CC1" w:rsidRPr="004B3F41" w:rsidRDefault="00583CC1" w:rsidP="00583CC1">
      <w:pPr>
        <w:pStyle w:val="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10"/>
          <w:rFonts w:ascii="TH SarabunPSK" w:eastAsia="Cordia New" w:hAnsi="TH SarabunPSK" w:cs="TH SarabunPSK"/>
          <w:b/>
          <w:bCs/>
        </w:rPr>
        <w:t>5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10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Inventory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184E5FE7" w14:textId="4CF8D4D5" w:rsidR="00074951" w:rsidRPr="004B3F41" w:rsidRDefault="00074951" w:rsidP="00074951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1 </w:t>
      </w:r>
      <w:r w:rsidRPr="004B3F41">
        <w:rPr>
          <w:rFonts w:ascii="TH SarabunPSK" w:hAnsi="TH SarabunPSK" w:cs="TH SarabunPSK"/>
        </w:rPr>
        <w:t>Management product on the shelves</w:t>
      </w:r>
    </w:p>
    <w:p w14:paraId="434F367B" w14:textId="32A03567" w:rsidR="002B40FB" w:rsidRPr="004B3F41" w:rsidRDefault="002B40FB" w:rsidP="0007495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</w:t>
      </w:r>
      <w:r w:rsidR="00074951" w:rsidRPr="004B3F41">
        <w:rPr>
          <w:rFonts w:ascii="TH SarabunPSK" w:hAnsi="TH SarabunPSK" w:cs="TH SarabunPSK"/>
          <w:cs/>
          <w:lang w:val="en-GB"/>
        </w:rPr>
        <w:t>.</w:t>
      </w:r>
      <w:r w:rsidR="00074951"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Add Product on Shelves</w:t>
      </w:r>
    </w:p>
    <w:p w14:paraId="0C10E988" w14:textId="5010BD8C" w:rsidR="002B40FB" w:rsidRPr="004B3F41" w:rsidRDefault="00074951" w:rsidP="0007495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D447EE6" wp14:editId="07495C1D">
            <wp:extent cx="5338397" cy="1587260"/>
            <wp:effectExtent l="0" t="0" r="0" b="0"/>
            <wp:docPr id="82" name="Picture 82" descr="C:\Users\Filmm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ilmm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46" cy="160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74C3" w14:textId="2FB75F3D" w:rsidR="002B40FB" w:rsidRPr="004B3F41" w:rsidRDefault="002B40FB" w:rsidP="002B40FB">
      <w:pPr>
        <w:rPr>
          <w:rFonts w:ascii="TH SarabunPSK" w:hAnsi="TH SarabunPSK" w:cs="TH SarabunPSK"/>
          <w:lang w:val="en-GB"/>
        </w:rPr>
      </w:pPr>
    </w:p>
    <w:p w14:paraId="50E9F80E" w14:textId="4D3B7AAD" w:rsidR="002B40FB" w:rsidRPr="004B3F41" w:rsidRDefault="002B40FB" w:rsidP="0007495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="00074951" w:rsidRPr="004B3F41">
        <w:rPr>
          <w:rFonts w:ascii="TH SarabunPSK" w:hAnsi="TH SarabunPSK" w:cs="TH SarabunPSK"/>
          <w:cs/>
          <w:lang w:val="en-GB"/>
        </w:rPr>
        <w:t>.</w:t>
      </w:r>
      <w:r w:rsidR="00074951"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2 </w:t>
      </w:r>
      <w:r w:rsidRPr="004B3F41">
        <w:rPr>
          <w:rFonts w:ascii="TH SarabunPSK" w:hAnsi="TH SarabunPSK" w:cs="TH SarabunPSK"/>
          <w:szCs w:val="40"/>
        </w:rPr>
        <w:t xml:space="preserve">Edit Product on </w:t>
      </w:r>
      <w:r w:rsidRPr="004B3F41">
        <w:rPr>
          <w:rFonts w:ascii="TH SarabunPSK" w:hAnsi="TH SarabunPSK" w:cs="TH SarabunPSK"/>
        </w:rPr>
        <w:t>Shelves</w:t>
      </w:r>
    </w:p>
    <w:p w14:paraId="48796DF5" w14:textId="620EAA2A" w:rsidR="002B40FB" w:rsidRPr="004B3F41" w:rsidRDefault="00074951" w:rsidP="0007495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7A2E8BE" wp14:editId="6B260A5F">
            <wp:extent cx="5176976" cy="1518249"/>
            <wp:effectExtent l="0" t="0" r="5080" b="6350"/>
            <wp:docPr id="86" name="Picture 86" descr="C:\Users\Filmm\AppData\Local\Microsoft\Windows\INetCache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ilmm\AppData\Local\Microsoft\Windows\INetCache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53" cy="153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77DF" w14:textId="77777777" w:rsidR="002B40FB" w:rsidRPr="004B3F41" w:rsidRDefault="002B40FB" w:rsidP="002B40FB">
      <w:pPr>
        <w:rPr>
          <w:rFonts w:ascii="TH SarabunPSK" w:hAnsi="TH SarabunPSK" w:cs="TH SarabunPSK"/>
          <w:lang w:val="en-GB"/>
        </w:rPr>
      </w:pPr>
    </w:p>
    <w:p w14:paraId="3ADE1617" w14:textId="7E044074" w:rsidR="002B40FB" w:rsidRPr="004B3F41" w:rsidRDefault="002B40FB" w:rsidP="0007495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lastRenderedPageBreak/>
        <w:t>5</w:t>
      </w:r>
      <w:r w:rsidR="00074951" w:rsidRPr="004B3F41">
        <w:rPr>
          <w:rFonts w:ascii="TH SarabunPSK" w:hAnsi="TH SarabunPSK" w:cs="TH SarabunPSK"/>
          <w:cs/>
          <w:lang w:val="en-GB"/>
        </w:rPr>
        <w:t>.</w:t>
      </w:r>
      <w:r w:rsidR="00074951"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3 </w:t>
      </w:r>
      <w:r w:rsidRPr="004B3F41">
        <w:rPr>
          <w:rFonts w:ascii="TH SarabunPSK" w:hAnsi="TH SarabunPSK" w:cs="TH SarabunPSK"/>
          <w:szCs w:val="40"/>
        </w:rPr>
        <w:t xml:space="preserve">View Product on </w:t>
      </w:r>
      <w:r w:rsidRPr="004B3F41">
        <w:rPr>
          <w:rFonts w:ascii="TH SarabunPSK" w:hAnsi="TH SarabunPSK" w:cs="TH SarabunPSK"/>
        </w:rPr>
        <w:t>Shelves</w:t>
      </w:r>
    </w:p>
    <w:p w14:paraId="395C9E26" w14:textId="245F9553" w:rsidR="002B40FB" w:rsidRPr="004B3F41" w:rsidRDefault="00074951" w:rsidP="0007495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01F0563E" wp14:editId="6B9B6511">
            <wp:extent cx="5305245" cy="1555866"/>
            <wp:effectExtent l="0" t="0" r="0" b="6350"/>
            <wp:docPr id="87" name="Picture 87" descr="C:\Users\Filmm\AppData\Local\Microsoft\Windows\INetCache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ilmm\AppData\Local\Microsoft\Windows\INetCache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11" cy="15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F325" w14:textId="77777777" w:rsidR="002B40FB" w:rsidRPr="004B3F41" w:rsidRDefault="002B40FB" w:rsidP="002B40FB">
      <w:pPr>
        <w:rPr>
          <w:rFonts w:ascii="TH SarabunPSK" w:hAnsi="TH SarabunPSK" w:cs="TH SarabunPSK"/>
          <w:lang w:val="en-GB"/>
        </w:rPr>
      </w:pPr>
    </w:p>
    <w:p w14:paraId="7E1B9606" w14:textId="78A785EF" w:rsidR="002B40FB" w:rsidRPr="004B3F41" w:rsidRDefault="00074951" w:rsidP="002B40F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2</w:t>
      </w:r>
      <w:r w:rsidR="002B40FB" w:rsidRPr="004B3F41">
        <w:rPr>
          <w:rFonts w:ascii="TH SarabunPSK" w:hAnsi="TH SarabunPSK" w:cs="TH SarabunPSK"/>
          <w:cs/>
          <w:lang w:val="en-GB"/>
        </w:rPr>
        <w:t xml:space="preserve"> </w:t>
      </w:r>
      <w:r w:rsidR="002B40FB" w:rsidRPr="004B3F41">
        <w:rPr>
          <w:rFonts w:ascii="TH SarabunPSK" w:hAnsi="TH SarabunPSK" w:cs="TH SarabunPSK"/>
        </w:rPr>
        <w:t>Check Number Of Product</w:t>
      </w:r>
    </w:p>
    <w:p w14:paraId="68756707" w14:textId="0AA776A0" w:rsidR="002B40FB" w:rsidRPr="004B3F41" w:rsidRDefault="00074951" w:rsidP="0007495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57E9A49" wp14:editId="727E3AA8">
            <wp:extent cx="5106838" cy="1503134"/>
            <wp:effectExtent l="0" t="0" r="0" b="1905"/>
            <wp:docPr id="3" name="Picture 58" descr="C:\Users\Filmm\AppData\Local\Microsoft\Windows\INetCacheContent.Word\Fil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lmm\AppData\Local\Microsoft\Windows\INetCacheContent.Word\Film (3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72" cy="15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5F51" w14:textId="77777777" w:rsidR="002B40FB" w:rsidRPr="004B3F41" w:rsidRDefault="002B40FB" w:rsidP="002B40FB">
      <w:pPr>
        <w:rPr>
          <w:rFonts w:ascii="TH SarabunPSK" w:hAnsi="TH SarabunPSK" w:cs="TH SarabunPSK"/>
          <w:lang w:val="en-GB"/>
        </w:rPr>
      </w:pPr>
    </w:p>
    <w:p w14:paraId="0B9B9639" w14:textId="0460A2DF" w:rsidR="002B40FB" w:rsidRPr="004B3F41" w:rsidRDefault="002B40FB" w:rsidP="002B40F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="00074951" w:rsidRPr="004B3F41">
        <w:rPr>
          <w:rFonts w:ascii="TH SarabunPSK" w:hAnsi="TH SarabunPSK" w:cs="TH SarabunPSK"/>
          <w:lang w:val="en-GB"/>
        </w:rPr>
        <w:t>3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Add Stock Of Product</w:t>
      </w:r>
    </w:p>
    <w:p w14:paraId="6309C033" w14:textId="47780888" w:rsidR="002B40FB" w:rsidRPr="004B3F41" w:rsidRDefault="00074951" w:rsidP="00074951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2EC3706" wp14:editId="44B837FC">
            <wp:extent cx="5210355" cy="1596506"/>
            <wp:effectExtent l="0" t="0" r="0" b="3810"/>
            <wp:docPr id="24" name="Picture 59" descr="C:\Users\Filmm\AppData\Local\Microsoft\Windows\INetCacheContent.Word\Fil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ilmm\AppData\Local\Microsoft\Windows\INetCacheContent.Word\Film (4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64" cy="160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511A" w14:textId="77777777" w:rsidR="002B40FB" w:rsidRPr="004B3F41" w:rsidRDefault="002B40FB" w:rsidP="002B40FB">
      <w:pPr>
        <w:rPr>
          <w:rFonts w:ascii="TH SarabunPSK" w:hAnsi="TH SarabunPSK" w:cs="TH SarabunPSK"/>
          <w:lang w:val="en-GB"/>
        </w:rPr>
      </w:pPr>
    </w:p>
    <w:p w14:paraId="701AA46D" w14:textId="77777777" w:rsidR="005F4132" w:rsidRPr="004B3F41" w:rsidRDefault="002B40FB" w:rsidP="00074951">
      <w:pPr>
        <w:spacing w:after="160" w:line="259" w:lineRule="auto"/>
        <w:rPr>
          <w:rFonts w:ascii="TH SarabunPSK" w:hAnsi="TH SarabunPSK" w:cs="TH SarabunPSK"/>
          <w:noProof/>
        </w:rPr>
      </w:pPr>
      <w:r w:rsidRPr="004B3F41">
        <w:rPr>
          <w:rFonts w:ascii="TH SarabunPSK" w:hAnsi="TH SarabunPSK" w:cs="TH SarabunPSK"/>
          <w:lang w:val="en-GB"/>
        </w:rPr>
        <w:t>5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="00074951" w:rsidRPr="004B3F41">
        <w:rPr>
          <w:rFonts w:ascii="TH SarabunPSK" w:hAnsi="TH SarabunPSK" w:cs="TH SarabunPSK"/>
          <w:lang w:val="en-GB"/>
        </w:rPr>
        <w:t>4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Edit Stock Of Product</w:t>
      </w:r>
      <w:r w:rsidR="00074951" w:rsidRPr="004B3F41">
        <w:rPr>
          <w:rFonts w:ascii="TH SarabunPSK" w:hAnsi="TH SarabunPSK" w:cs="TH SarabunPSK"/>
          <w:noProof/>
          <w:cs/>
        </w:rPr>
        <w:t xml:space="preserve">  </w:t>
      </w:r>
    </w:p>
    <w:p w14:paraId="5315CEEB" w14:textId="6BB69A6C" w:rsidR="002B40FB" w:rsidRPr="004B3F41" w:rsidRDefault="005F4132" w:rsidP="00074951">
      <w:pPr>
        <w:spacing w:after="160" w:line="259" w:lineRule="auto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  <w:cs/>
        </w:rPr>
        <w:t xml:space="preserve"> </w:t>
      </w:r>
      <w:r w:rsidRPr="004B3F41">
        <w:rPr>
          <w:rFonts w:ascii="TH SarabunPSK" w:hAnsi="TH SarabunPSK" w:cs="TH SarabunPSK"/>
          <w:noProof/>
        </w:rPr>
        <w:tab/>
      </w:r>
      <w:r w:rsidR="00074951" w:rsidRPr="004B3F41">
        <w:rPr>
          <w:rFonts w:ascii="TH SarabunPSK" w:hAnsi="TH SarabunPSK" w:cs="TH SarabunPSK"/>
          <w:noProof/>
        </w:rPr>
        <w:drawing>
          <wp:inline distT="0" distB="0" distL="0" distR="0" wp14:anchorId="785ABD09" wp14:editId="10BD5B20">
            <wp:extent cx="5236234" cy="1604435"/>
            <wp:effectExtent l="0" t="0" r="0" b="0"/>
            <wp:docPr id="60" name="Picture 60" descr="C:\Users\Filmm\AppData\Local\Microsoft\Windows\INetCacheContent.Word\Fil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lmm\AppData\Local\Microsoft\Windows\INetCacheContent.Word\Film (5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97" cy="16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B7CB" w14:textId="2F80E4C1" w:rsidR="009252E5" w:rsidRPr="004B3F41" w:rsidRDefault="009252E5" w:rsidP="009252E5">
      <w:pPr>
        <w:pStyle w:val="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10"/>
          <w:rFonts w:ascii="TH SarabunPSK" w:eastAsia="Cordia New" w:hAnsi="TH SarabunPSK" w:cs="TH SarabunPSK"/>
          <w:b/>
          <w:bCs/>
        </w:rPr>
        <w:t>6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10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Staff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656B7B2D" w14:textId="1EEFA29C" w:rsidR="00BE5D73" w:rsidRPr="004B3F41" w:rsidRDefault="00BE5D73" w:rsidP="009252E5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6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1 Add new employee details</w:t>
      </w:r>
    </w:p>
    <w:p w14:paraId="064031A4" w14:textId="4B7463C4" w:rsidR="002E38BF" w:rsidRPr="004B3F41" w:rsidRDefault="002E38BF" w:rsidP="002E38BF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4B244027" wp14:editId="4D82688E">
            <wp:extent cx="5731510" cy="1571625"/>
            <wp:effectExtent l="0" t="0" r="0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E22" w14:textId="77777777" w:rsidR="002E38BF" w:rsidRPr="004B3F41" w:rsidRDefault="002E38BF" w:rsidP="009252E5">
      <w:pPr>
        <w:rPr>
          <w:rFonts w:ascii="TH SarabunPSK" w:hAnsi="TH SarabunPSK" w:cs="TH SarabunPSK"/>
        </w:rPr>
      </w:pPr>
    </w:p>
    <w:p w14:paraId="42AD160A" w14:textId="545C1247" w:rsidR="00BE5D73" w:rsidRPr="004B3F41" w:rsidRDefault="00BE5D73" w:rsidP="009252E5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6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 xml:space="preserve">2 </w:t>
      </w:r>
      <w:r w:rsidR="002E38BF" w:rsidRPr="004B3F41">
        <w:rPr>
          <w:rFonts w:ascii="TH SarabunPSK" w:hAnsi="TH SarabunPSK" w:cs="TH SarabunPSK"/>
        </w:rPr>
        <w:t>Edit</w:t>
      </w:r>
      <w:r w:rsidRPr="004B3F41">
        <w:rPr>
          <w:rFonts w:ascii="TH SarabunPSK" w:hAnsi="TH SarabunPSK" w:cs="TH SarabunPSK"/>
        </w:rPr>
        <w:t xml:space="preserve"> employee details</w:t>
      </w:r>
    </w:p>
    <w:p w14:paraId="4BF7D33C" w14:textId="10CB7E79" w:rsidR="002E38BF" w:rsidRPr="004B3F41" w:rsidRDefault="002E38BF" w:rsidP="002E38BF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9BF94B0" wp14:editId="02D6D748">
            <wp:extent cx="5731510" cy="15716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F1B2" w14:textId="77777777" w:rsidR="002E38BF" w:rsidRPr="004B3F41" w:rsidRDefault="002E38BF" w:rsidP="009252E5">
      <w:pPr>
        <w:rPr>
          <w:rFonts w:ascii="TH SarabunPSK" w:hAnsi="TH SarabunPSK" w:cs="TH SarabunPSK"/>
        </w:rPr>
      </w:pPr>
    </w:p>
    <w:p w14:paraId="24679C95" w14:textId="6A3DFB3C" w:rsidR="00BE5D73" w:rsidRPr="004B3F41" w:rsidRDefault="00BE5D73" w:rsidP="009252E5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6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 xml:space="preserve">3 </w:t>
      </w:r>
      <w:r w:rsidR="002E38BF" w:rsidRPr="004B3F41">
        <w:rPr>
          <w:rFonts w:ascii="TH SarabunPSK" w:hAnsi="TH SarabunPSK" w:cs="TH SarabunPSK"/>
        </w:rPr>
        <w:t xml:space="preserve">Delete </w:t>
      </w:r>
      <w:r w:rsidRPr="004B3F41">
        <w:rPr>
          <w:rFonts w:ascii="TH SarabunPSK" w:hAnsi="TH SarabunPSK" w:cs="TH SarabunPSK"/>
        </w:rPr>
        <w:t>employee details</w:t>
      </w:r>
    </w:p>
    <w:p w14:paraId="1F05D557" w14:textId="61C57AE7" w:rsidR="002E38BF" w:rsidRPr="004B3F41" w:rsidRDefault="002E38BF" w:rsidP="002E38BF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008ED1F" wp14:editId="3E1D1384">
            <wp:extent cx="5731510" cy="15716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B0AA" w14:textId="77777777" w:rsidR="002E38BF" w:rsidRPr="004B3F41" w:rsidRDefault="002E38BF" w:rsidP="009252E5">
      <w:pPr>
        <w:rPr>
          <w:rFonts w:ascii="TH SarabunPSK" w:hAnsi="TH SarabunPSK" w:cs="TH SarabunPSK"/>
        </w:rPr>
      </w:pPr>
    </w:p>
    <w:p w14:paraId="78095C4E" w14:textId="436E13D4" w:rsidR="009252E5" w:rsidRPr="004B3F41" w:rsidRDefault="00BE5D73" w:rsidP="009252E5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</w:rPr>
        <w:t>6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4 Change permission of employees</w:t>
      </w:r>
    </w:p>
    <w:p w14:paraId="4C9AAB07" w14:textId="6D21DCBC" w:rsidR="002E38BF" w:rsidRPr="004B3F41" w:rsidRDefault="002E38BF" w:rsidP="002E38BF">
      <w:pPr>
        <w:ind w:firstLine="720"/>
        <w:rPr>
          <w:rFonts w:ascii="TH SarabunPSK" w:hAnsi="TH SarabunPSK" w:cs="TH SarabunPSK"/>
          <w:b/>
          <w:bCs/>
          <w:lang w:val="en-GB"/>
        </w:rPr>
      </w:pPr>
      <w:r w:rsidRPr="004B3F41"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471E13B4" wp14:editId="320A9F73">
            <wp:extent cx="5731510" cy="157162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Permissio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1FEE" w14:textId="170CCA75" w:rsidR="009252E5" w:rsidRPr="004B3F41" w:rsidRDefault="009252E5" w:rsidP="009252E5">
      <w:pPr>
        <w:pStyle w:val="2"/>
        <w:ind w:firstLine="720"/>
        <w:rPr>
          <w:rFonts w:ascii="TH SarabunPSK" w:hAnsi="TH SarabunPSK" w:cs="TH SarabunPSK"/>
          <w:lang w:val="en-GB"/>
        </w:rPr>
      </w:pPr>
      <w:r w:rsidRPr="004B3F41">
        <w:rPr>
          <w:rStyle w:val="10"/>
          <w:rFonts w:ascii="TH SarabunPSK" w:eastAsia="Cordia New" w:hAnsi="TH SarabunPSK" w:cs="TH SarabunPSK"/>
          <w:b/>
          <w:bCs/>
        </w:rPr>
        <w:t>7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 xml:space="preserve">. </w:t>
      </w:r>
      <w:r w:rsidRPr="004B3F41">
        <w:rPr>
          <w:rStyle w:val="10"/>
          <w:rFonts w:ascii="TH SarabunPSK" w:eastAsia="Cordia New" w:hAnsi="TH SarabunPSK" w:cs="TH SarabunPSK"/>
          <w:b/>
          <w:bCs/>
        </w:rPr>
        <w:t>MVC Model</w:t>
      </w:r>
      <w:r w:rsidRPr="004B3F41">
        <w:rPr>
          <w:rStyle w:val="10"/>
          <w:rFonts w:ascii="TH SarabunPSK" w:eastAsia="Cordia New" w:hAnsi="TH SarabunPSK" w:cs="TH SarabunPSK"/>
          <w:b/>
          <w:bCs/>
          <w:szCs w:val="32"/>
          <w:cs/>
        </w:rPr>
        <w:t>: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Report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</w:p>
    <w:p w14:paraId="0376DB45" w14:textId="5A25EC91" w:rsidR="009252E5" w:rsidRPr="004B3F41" w:rsidRDefault="009252E5" w:rsidP="009252E5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7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1 Create daily sales report and Print daily sale report</w:t>
      </w:r>
    </w:p>
    <w:p w14:paraId="79A45302" w14:textId="51115A84" w:rsidR="009252E5" w:rsidRPr="004B3F41" w:rsidRDefault="009252E5" w:rsidP="009252E5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1CA6421" wp14:editId="6A41698E">
            <wp:extent cx="4521436" cy="1743659"/>
            <wp:effectExtent l="0" t="0" r="0" b="952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VC daily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6" cy="17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EB6F" w14:textId="77777777" w:rsidR="009252E5" w:rsidRPr="004B3F41" w:rsidRDefault="009252E5" w:rsidP="009252E5">
      <w:pPr>
        <w:rPr>
          <w:rFonts w:ascii="TH SarabunPSK" w:hAnsi="TH SarabunPSK" w:cs="TH SarabunPSK"/>
        </w:rPr>
      </w:pPr>
    </w:p>
    <w:p w14:paraId="7922C540" w14:textId="40626A6F" w:rsidR="009252E5" w:rsidRPr="004B3F41" w:rsidRDefault="009252E5" w:rsidP="009252E5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7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2 Create monthly sales report and Print monthly sale report</w:t>
      </w:r>
    </w:p>
    <w:p w14:paraId="16948B49" w14:textId="61E66B20" w:rsidR="009252E5" w:rsidRPr="004B3F41" w:rsidRDefault="009252E5" w:rsidP="009252E5">
      <w:pPr>
        <w:ind w:left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70BFB49" wp14:editId="5113FA62">
            <wp:extent cx="4556027" cy="1876955"/>
            <wp:effectExtent l="0" t="0" r="0" b="952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VC monthly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27" cy="18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5528" w14:textId="77777777" w:rsidR="009252E5" w:rsidRPr="004B3F41" w:rsidRDefault="009252E5" w:rsidP="00583CC1">
      <w:pPr>
        <w:rPr>
          <w:rFonts w:ascii="TH SarabunPSK" w:hAnsi="TH SarabunPSK" w:cs="TH SarabunPSK"/>
        </w:rPr>
      </w:pPr>
    </w:p>
    <w:p w14:paraId="6B3A8105" w14:textId="7F5DC2E2" w:rsidR="009252E5" w:rsidRPr="004B3F41" w:rsidRDefault="009252E5" w:rsidP="00583CC1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7</w:t>
      </w:r>
      <w:r w:rsidRPr="004B3F41">
        <w:rPr>
          <w:rFonts w:ascii="TH SarabunPSK" w:hAnsi="TH SarabunPSK" w:cs="TH SarabunPSK"/>
          <w:cs/>
        </w:rPr>
        <w:t>.</w:t>
      </w:r>
      <w:r w:rsidRPr="004B3F41">
        <w:rPr>
          <w:rFonts w:ascii="TH SarabunPSK" w:hAnsi="TH SarabunPSK" w:cs="TH SarabunPSK"/>
        </w:rPr>
        <w:t>3 Create annual sales report and Print annual sale report</w:t>
      </w:r>
    </w:p>
    <w:p w14:paraId="17824111" w14:textId="61364E03" w:rsidR="009252E5" w:rsidRPr="004B3F41" w:rsidRDefault="009252E5" w:rsidP="00583CC1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B5BC28C" wp14:editId="68EBF274">
            <wp:extent cx="5012375" cy="1957958"/>
            <wp:effectExtent l="0" t="0" r="0" b="444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VC annual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75" cy="19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690E" w14:textId="405CFE6D" w:rsidR="009252E5" w:rsidRPr="004B3F41" w:rsidRDefault="009252E5" w:rsidP="00583CC1">
      <w:pPr>
        <w:rPr>
          <w:rFonts w:ascii="TH SarabunPSK" w:hAnsi="TH SarabunPSK" w:cs="TH SarabunPSK"/>
          <w:lang w:val="en-GB"/>
        </w:rPr>
      </w:pPr>
    </w:p>
    <w:p w14:paraId="4A9963C1" w14:textId="6F83B826" w:rsidR="009252E5" w:rsidRPr="004B3F41" w:rsidRDefault="009252E5" w:rsidP="00583CC1">
      <w:pPr>
        <w:rPr>
          <w:rFonts w:ascii="TH SarabunPSK" w:hAnsi="TH SarabunPSK" w:cs="TH SarabunPSK"/>
          <w:lang w:val="en-GB"/>
        </w:rPr>
      </w:pPr>
    </w:p>
    <w:p w14:paraId="2B3C787A" w14:textId="77777777" w:rsidR="009252E5" w:rsidRPr="004B3F41" w:rsidRDefault="009252E5" w:rsidP="00583CC1">
      <w:pPr>
        <w:rPr>
          <w:rFonts w:ascii="TH SarabunPSK" w:hAnsi="TH SarabunPSK" w:cs="TH SarabunPSK"/>
          <w:lang w:val="en-GB"/>
        </w:rPr>
      </w:pPr>
    </w:p>
    <w:p w14:paraId="6B808F5E" w14:textId="720E09D4" w:rsidR="009252E5" w:rsidRPr="004B3F41" w:rsidRDefault="009252E5" w:rsidP="00583CC1">
      <w:pPr>
        <w:rPr>
          <w:rFonts w:ascii="TH SarabunPSK" w:hAnsi="TH SarabunPSK" w:cs="TH SarabunPSK"/>
          <w:lang w:val="en-GB"/>
        </w:rPr>
      </w:pPr>
    </w:p>
    <w:p w14:paraId="1F9BEF79" w14:textId="77777777" w:rsidR="009252E5" w:rsidRPr="004B3F41" w:rsidRDefault="009252E5" w:rsidP="00583CC1">
      <w:pPr>
        <w:rPr>
          <w:rFonts w:ascii="TH SarabunPSK" w:hAnsi="TH SarabunPSK" w:cs="TH SarabunPSK"/>
          <w:lang w:val="en-GB"/>
        </w:rPr>
      </w:pPr>
    </w:p>
    <w:p w14:paraId="624AEBE0" w14:textId="77777777" w:rsidR="00583CC1" w:rsidRPr="004B3F41" w:rsidRDefault="00583CC1" w:rsidP="00583CC1">
      <w:pPr>
        <w:pStyle w:val="a4"/>
        <w:ind w:left="360" w:firstLine="360"/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</w:pPr>
    </w:p>
    <w:p w14:paraId="1522FFBC" w14:textId="2547F915" w:rsidR="00903F03" w:rsidRPr="004B3F41" w:rsidRDefault="00CA6D24" w:rsidP="006E1EC1">
      <w:pPr>
        <w:pStyle w:val="2"/>
        <w:rPr>
          <w:rFonts w:ascii="TH SarabunPSK" w:hAnsi="TH SarabunPSK" w:cs="TH SarabunPSK"/>
          <w:lang w:val="en-GB"/>
        </w:rPr>
      </w:pPr>
      <w:bookmarkStart w:id="7" w:name="_Toc465004977"/>
      <w:r w:rsidRPr="004B3F41">
        <w:rPr>
          <w:rFonts w:ascii="TH SarabunPSK" w:hAnsi="TH SarabunPSK" w:cs="TH SarabunPSK"/>
          <w:lang w:val="en-GB"/>
        </w:rPr>
        <w:lastRenderedPageBreak/>
        <w:t>4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2 Entity</w:t>
      </w:r>
      <w:r w:rsidR="0045549B" w:rsidRPr="004B3F41">
        <w:rPr>
          <w:rFonts w:ascii="TH SarabunPSK" w:hAnsi="TH SarabunPSK" w:cs="TH SarabunPSK"/>
          <w:lang w:val="en-GB"/>
        </w:rPr>
        <w:t xml:space="preserve"> Class</w:t>
      </w:r>
      <w:r w:rsidRPr="004B3F41">
        <w:rPr>
          <w:rFonts w:ascii="TH SarabunPSK" w:hAnsi="TH SarabunPSK" w:cs="TH SarabunPSK"/>
          <w:lang w:val="en-GB"/>
        </w:rPr>
        <w:t xml:space="preserve"> Model</w:t>
      </w:r>
      <w:bookmarkEnd w:id="7"/>
      <w:r w:rsidRPr="004B3F41">
        <w:rPr>
          <w:rFonts w:ascii="TH SarabunPSK" w:hAnsi="TH SarabunPSK" w:cs="TH SarabunPSK"/>
          <w:lang w:val="en-GB"/>
        </w:rPr>
        <w:t xml:space="preserve"> </w:t>
      </w:r>
    </w:p>
    <w:p w14:paraId="5D2D839E" w14:textId="2D0CCCB2" w:rsidR="0045549B" w:rsidRPr="004B3F41" w:rsidRDefault="004A5342" w:rsidP="00903F03">
      <w:pPr>
        <w:pStyle w:val="a4"/>
        <w:ind w:left="360"/>
        <w:rPr>
          <w:rFonts w:ascii="TH SarabunPSK" w:hAnsi="TH SarabunPSK" w:cs="TH SarabunPSK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anchor distT="0" distB="0" distL="114300" distR="114300" simplePos="0" relativeHeight="251703296" behindDoc="1" locked="0" layoutInCell="1" allowOverlap="1" wp14:anchorId="590CEC33" wp14:editId="244D7488">
            <wp:simplePos x="0" y="0"/>
            <wp:positionH relativeFrom="page">
              <wp:posOffset>145254</wp:posOffset>
            </wp:positionH>
            <wp:positionV relativeFrom="paragraph">
              <wp:posOffset>676275</wp:posOffset>
            </wp:positionV>
            <wp:extent cx="7083425" cy="3553460"/>
            <wp:effectExtent l="0" t="0" r="3175" b="8890"/>
            <wp:wrapTight wrapText="bothSides">
              <wp:wrapPolygon edited="0">
                <wp:start x="0" y="0"/>
                <wp:lineTo x="0" y="21538"/>
                <wp:lineTo x="21552" y="21538"/>
                <wp:lineTo x="21552" y="0"/>
                <wp:lineTo x="0" y="0"/>
              </wp:wrapPolygon>
            </wp:wrapTight>
            <wp:docPr id="44450" name="รูปภาพ 4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" name="ClassDiagram.pn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49B"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tab/>
      </w:r>
      <w:r w:rsidR="0045549B" w:rsidRPr="004B3F41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 xml:space="preserve"> </w:t>
      </w:r>
      <w:r w:rsidR="0045549B" w:rsidRPr="004B3F41">
        <w:rPr>
          <w:rFonts w:ascii="TH SarabunPSK" w:hAnsi="TH SarabunPSK" w:cs="TH SarabunPSK"/>
          <w:sz w:val="32"/>
          <w:szCs w:val="32"/>
          <w:lang w:val="en-GB"/>
        </w:rPr>
        <w:t xml:space="preserve">Then, a set of conceptual entity and data model is described by </w:t>
      </w:r>
      <w:r w:rsidR="0045549B" w:rsidRPr="004B3F41">
        <w:rPr>
          <w:rFonts w:ascii="TH SarabunPSK" w:hAnsi="TH SarabunPSK" w:cs="TH SarabunPSK"/>
          <w:sz w:val="32"/>
          <w:szCs w:val="32"/>
          <w:cs/>
          <w:lang w:val="en-GB"/>
        </w:rPr>
        <w:t>“</w:t>
      </w:r>
      <w:r w:rsidR="0045549B" w:rsidRPr="004B3F41">
        <w:rPr>
          <w:rFonts w:ascii="TH SarabunPSK" w:hAnsi="TH SarabunPSK" w:cs="TH SarabunPSK"/>
          <w:sz w:val="32"/>
          <w:szCs w:val="32"/>
          <w:lang w:val="en-GB"/>
        </w:rPr>
        <w:t>Entity Class Diagram</w:t>
      </w:r>
      <w:r w:rsidR="0045549B"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”. </w:t>
      </w:r>
      <w:r w:rsidR="0045549B" w:rsidRPr="004B3F41">
        <w:rPr>
          <w:rFonts w:ascii="TH SarabunPSK" w:hAnsi="TH SarabunPSK" w:cs="TH SarabunPSK"/>
          <w:sz w:val="32"/>
          <w:szCs w:val="32"/>
          <w:lang w:val="en-GB"/>
        </w:rPr>
        <w:t>The relationship between each entity class must be specified</w:t>
      </w:r>
      <w:r w:rsidR="0045549B" w:rsidRPr="004B3F41">
        <w:rPr>
          <w:rFonts w:ascii="TH SarabunPSK" w:hAnsi="TH SarabunPSK" w:cs="TH SarabunPSK"/>
          <w:sz w:val="32"/>
          <w:szCs w:val="32"/>
          <w:cs/>
          <w:lang w:val="en-GB"/>
        </w:rPr>
        <w:t xml:space="preserve">. </w:t>
      </w:r>
    </w:p>
    <w:p w14:paraId="6130F8A9" w14:textId="3486A8F7" w:rsidR="0045549B" w:rsidRPr="004B3F41" w:rsidRDefault="0045549B" w:rsidP="004A5342">
      <w:pPr>
        <w:jc w:val="center"/>
        <w:rPr>
          <w:rFonts w:ascii="TH SarabunPSK" w:hAnsi="TH SarabunPSK" w:cs="TH SarabunPSK"/>
          <w:lang w:val="en-GB"/>
        </w:rPr>
      </w:pPr>
    </w:p>
    <w:p w14:paraId="048AF331" w14:textId="66210A06" w:rsidR="00CA6D24" w:rsidRPr="004B3F41" w:rsidRDefault="00CA6D24" w:rsidP="00903F03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4A1185F" w14:textId="77777777" w:rsidR="00CA6D24" w:rsidRPr="004B3F41" w:rsidRDefault="00CA6D24" w:rsidP="00903F03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4E3181A" w14:textId="77777777" w:rsidR="00CA6D24" w:rsidRPr="004B3F41" w:rsidRDefault="00CA6D24" w:rsidP="00903F03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1A54B65" w14:textId="77777777" w:rsidR="00CA6D24" w:rsidRPr="004B3F41" w:rsidRDefault="00CA6D24" w:rsidP="00903F03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B7059A2" w14:textId="77777777" w:rsidR="00CA6D24" w:rsidRPr="004B3F41" w:rsidRDefault="00CA6D24" w:rsidP="00903F03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D218302" w14:textId="77777777" w:rsidR="00320970" w:rsidRPr="004B3F41" w:rsidRDefault="00320970" w:rsidP="00320970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096672F" w14:textId="77777777" w:rsidR="00320970" w:rsidRPr="004B3F41" w:rsidRDefault="00320970" w:rsidP="00320970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5011BB1" w14:textId="77777777" w:rsidR="00320970" w:rsidRPr="004B3F41" w:rsidRDefault="00320970" w:rsidP="00320970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6900FD2" w14:textId="77777777" w:rsidR="00320970" w:rsidRPr="004B3F41" w:rsidRDefault="00320970" w:rsidP="00320970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4FBBCB4F" w14:textId="77777777" w:rsidR="00320970" w:rsidRPr="004B3F41" w:rsidRDefault="00320970" w:rsidP="00320970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27379F3" w14:textId="77777777" w:rsidR="00320970" w:rsidRPr="004B3F41" w:rsidRDefault="00320970" w:rsidP="00320970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31A60D4" w14:textId="77777777" w:rsidR="00320970" w:rsidRPr="004B3F41" w:rsidRDefault="00320970" w:rsidP="00320970">
      <w:pPr>
        <w:pStyle w:val="a4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A77008C" w14:textId="304E3E8B" w:rsidR="0045549B" w:rsidRPr="004B3F41" w:rsidRDefault="0045549B" w:rsidP="0096138C">
      <w:pPr>
        <w:pStyle w:val="1"/>
        <w:numPr>
          <w:ilvl w:val="0"/>
          <w:numId w:val="23"/>
        </w:numPr>
        <w:rPr>
          <w:rFonts w:ascii="TH SarabunPSK" w:hAnsi="TH SarabunPSK" w:cs="TH SarabunPSK"/>
          <w:lang w:val="en-GB"/>
        </w:rPr>
      </w:pPr>
      <w:bookmarkStart w:id="8" w:name="_Toc465004978"/>
      <w:r w:rsidRPr="004B3F41">
        <w:rPr>
          <w:rFonts w:ascii="TH SarabunPSK" w:hAnsi="TH SarabunPSK" w:cs="TH SarabunPSK"/>
          <w:lang w:val="en-GB"/>
        </w:rPr>
        <w:lastRenderedPageBreak/>
        <w:t>System Behaviour Model</w:t>
      </w:r>
      <w:bookmarkEnd w:id="8"/>
    </w:p>
    <w:p w14:paraId="3FE1B488" w14:textId="615CF487" w:rsidR="0045549B" w:rsidRPr="004B3F41" w:rsidRDefault="00903F03" w:rsidP="0045549B">
      <w:pPr>
        <w:pStyle w:val="a4"/>
        <w:ind w:firstLine="360"/>
        <w:jc w:val="both"/>
        <w:rPr>
          <w:rFonts w:ascii="TH SarabunPSK" w:hAnsi="TH SarabunPSK" w:cs="TH SarabunPSK"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section should </w:t>
      </w:r>
      <w:r w:rsidR="0045549B" w:rsidRPr="004B3F41">
        <w:rPr>
          <w:rFonts w:ascii="TH SarabunPSK" w:hAnsi="TH SarabunPSK" w:cs="TH SarabunPSK"/>
          <w:bCs/>
          <w:sz w:val="32"/>
          <w:szCs w:val="32"/>
          <w:lang w:val="en-GB"/>
        </w:rPr>
        <w:t>describe the system behaviour by using a sequence diagram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="0045549B"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 This diagram must demonstrate the interaction among objects of the system in time sequence</w:t>
      </w:r>
      <w:r w:rsidR="0045549B"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="00320970" w:rsidRPr="004B3F41">
        <w:rPr>
          <w:rFonts w:ascii="TH SarabunPSK" w:hAnsi="TH SarabunPSK" w:cs="TH SarabunPSK"/>
          <w:bCs/>
          <w:sz w:val="32"/>
          <w:szCs w:val="32"/>
          <w:lang w:val="en-GB"/>
        </w:rPr>
        <w:t>The</w:t>
      </w:r>
      <w:r w:rsidR="0045549B"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 objects and classes involved the</w:t>
      </w:r>
      <w:r w:rsidR="00320970"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 scenario are depicted</w:t>
      </w:r>
      <w:r w:rsidR="00320970"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="00320970" w:rsidRPr="004B3F41">
        <w:rPr>
          <w:rFonts w:ascii="TH SarabunPSK" w:hAnsi="TH SarabunPSK" w:cs="TH SarabunPSK"/>
          <w:bCs/>
          <w:sz w:val="32"/>
          <w:szCs w:val="32"/>
          <w:lang w:val="en-GB"/>
        </w:rPr>
        <w:t>The scenario representing the system behaviour</w:t>
      </w:r>
      <w:r w:rsidR="00320970"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/</w:t>
      </w:r>
      <w:r w:rsidR="00320970" w:rsidRPr="004B3F41">
        <w:rPr>
          <w:rFonts w:ascii="TH SarabunPSK" w:hAnsi="TH SarabunPSK" w:cs="TH SarabunPSK"/>
          <w:bCs/>
          <w:sz w:val="32"/>
          <w:szCs w:val="32"/>
          <w:lang w:val="en-GB"/>
        </w:rPr>
        <w:t>functionality is demonstrated by the sequence of messages exchanged between the objects</w:t>
      </w:r>
      <w:r w:rsidR="00320970"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="00320970" w:rsidRPr="004B3F41">
        <w:rPr>
          <w:rFonts w:ascii="TH SarabunPSK" w:hAnsi="TH SarabunPSK" w:cs="TH SarabunPSK"/>
          <w:bCs/>
          <w:sz w:val="32"/>
          <w:szCs w:val="32"/>
          <w:lang w:val="en-GB"/>
        </w:rPr>
        <w:t>For example</w:t>
      </w:r>
      <w:r w:rsidR="00320970"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:</w:t>
      </w:r>
    </w:p>
    <w:p w14:paraId="461DC04D" w14:textId="77777777" w:rsidR="00813C21" w:rsidRPr="004B3F41" w:rsidRDefault="00813C21" w:rsidP="0045549B">
      <w:pPr>
        <w:pStyle w:val="a4"/>
        <w:ind w:firstLine="360"/>
        <w:jc w:val="both"/>
        <w:rPr>
          <w:rFonts w:ascii="TH SarabunPSK" w:hAnsi="TH SarabunPSK" w:cs="TH SarabunPSK"/>
          <w:bCs/>
          <w:sz w:val="32"/>
          <w:szCs w:val="32"/>
          <w:lang w:val="en-GB"/>
        </w:rPr>
      </w:pPr>
    </w:p>
    <w:p w14:paraId="7B869DC4" w14:textId="53DFA8C3" w:rsidR="0045549B" w:rsidRPr="004B3F41" w:rsidRDefault="00320970" w:rsidP="00A04CCE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9" w:name="_Toc465004979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A04CCE" w:rsidRPr="004B3F41">
        <w:rPr>
          <w:rFonts w:ascii="TH SarabunPSK" w:hAnsi="TH SarabunPSK" w:cs="TH SarabunPSK"/>
          <w:u w:val="single"/>
          <w:lang w:val="en-GB"/>
        </w:rPr>
        <w:t>Create sale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9"/>
    </w:p>
    <w:p w14:paraId="42F034DD" w14:textId="2768F4BD" w:rsidR="00320970" w:rsidRPr="004B3F41" w:rsidRDefault="00320970" w:rsidP="00A04CCE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bookmarkStart w:id="10" w:name="_GoBack"/>
      <w:r w:rsidR="00A04CCE" w:rsidRPr="004B3F41">
        <w:rPr>
          <w:rFonts w:ascii="TH SarabunPSK" w:hAnsi="TH SarabunPSK" w:cs="TH SarabunPSK"/>
          <w:b/>
          <w:bCs/>
          <w:sz w:val="32"/>
          <w:szCs w:val="32"/>
        </w:rPr>
        <w:t>UC110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A04CCE" w:rsidRPr="004B3F41">
        <w:rPr>
          <w:rFonts w:ascii="TH SarabunPSK" w:hAnsi="TH SarabunPSK" w:cs="TH SarabunPSK"/>
          <w:b/>
          <w:bCs/>
          <w:sz w:val="32"/>
          <w:szCs w:val="32"/>
        </w:rPr>
        <w:t>Create sale order</w:t>
      </w:r>
      <w:bookmarkEnd w:id="10"/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0081B00F" w14:textId="77777777" w:rsidR="00813C21" w:rsidRPr="004B3F41" w:rsidRDefault="00813C21" w:rsidP="00813C21">
      <w:pPr>
        <w:pStyle w:val="a4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5B2BFD5E" w14:textId="78ABD3A6" w:rsidR="00813C21" w:rsidRPr="004B3F41" w:rsidRDefault="00813C21" w:rsidP="00813C21">
      <w:pPr>
        <w:pStyle w:val="a4"/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93658F0" wp14:editId="7F2889EE">
            <wp:extent cx="5731510" cy="2187424"/>
            <wp:effectExtent l="0" t="0" r="2540" b="381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Q Create (4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83FC" w14:textId="77777777" w:rsidR="00813C21" w:rsidRPr="004B3F41" w:rsidRDefault="00813C21" w:rsidP="00813C21">
      <w:pPr>
        <w:pStyle w:val="a4"/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3CEB5782" w14:textId="66473A4D" w:rsidR="00813C21" w:rsidRPr="004B3F41" w:rsidRDefault="00813C21" w:rsidP="00813C21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products to orders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812E1BA" w14:textId="2251F650" w:rsidR="00813C21" w:rsidRPr="004B3F41" w:rsidRDefault="00813C21" w:rsidP="009443EF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UC120</w:t>
      </w:r>
      <w:r w:rsidRPr="004B3F41">
        <w:rPr>
          <w:rFonts w:ascii="TH SarabunPSK" w:hAnsi="TH SarabunPSK" w:cs="TH SarabunPSK"/>
          <w:szCs w:val="22"/>
          <w:cs/>
        </w:rPr>
        <w:t xml:space="preserve">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products to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176F1CB" w14:textId="6AA78347" w:rsidR="00813C21" w:rsidRPr="004B3F41" w:rsidRDefault="00813C21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71BEBB6" wp14:editId="14B5172B">
            <wp:extent cx="5731510" cy="2138992"/>
            <wp:effectExtent l="0" t="0" r="254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Q add (3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28A4" w14:textId="70AE6D65" w:rsidR="00BE2767" w:rsidRPr="004B3F41" w:rsidRDefault="00BE2767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EA7A39D" w14:textId="0D5AAE49" w:rsidR="00BE2767" w:rsidRPr="004B3F41" w:rsidRDefault="00BE2767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ADCEC6D" w14:textId="0409CC88" w:rsidR="00BE2767" w:rsidRPr="004B3F41" w:rsidRDefault="00BE2767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6F83FB9" w14:textId="77777777" w:rsidR="00BE2767" w:rsidRPr="004B3F41" w:rsidRDefault="00BE2767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8F549DA" w14:textId="540D3C43" w:rsidR="00813C21" w:rsidRPr="004B3F41" w:rsidRDefault="00813C21" w:rsidP="00813C21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products from orders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51F15B9" w14:textId="70AFC08A" w:rsidR="00813C21" w:rsidRPr="004B3F41" w:rsidRDefault="00813C21" w:rsidP="00813C21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products from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17A6293" w14:textId="77777777" w:rsidR="00813C21" w:rsidRPr="004B3F41" w:rsidRDefault="00813C21" w:rsidP="00813C21">
      <w:pPr>
        <w:pStyle w:val="a4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569394BE" w14:textId="6BCC73EA" w:rsidR="00813C21" w:rsidRPr="004B3F41" w:rsidRDefault="00813C21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D87D30B" wp14:editId="3B44465A">
            <wp:extent cx="5731510" cy="2092326"/>
            <wp:effectExtent l="0" t="0" r="2540" b="317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Q delete (3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CF99" w14:textId="51945138" w:rsidR="00813C21" w:rsidRPr="004B3F41" w:rsidRDefault="00813C21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1FCBD77" w14:textId="77777777" w:rsidR="00BE5D73" w:rsidRPr="004B3F41" w:rsidRDefault="00BE5D73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35DB000" w14:textId="77777777" w:rsidR="00813C21" w:rsidRPr="004B3F41" w:rsidRDefault="00813C21" w:rsidP="00813C21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Save orders to database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C35ABCB" w14:textId="1AD5FB2A" w:rsidR="00813C21" w:rsidRPr="004B3F41" w:rsidRDefault="00813C21" w:rsidP="00813C21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Save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E114A5C" w14:textId="77777777" w:rsidR="00813C21" w:rsidRPr="004B3F41" w:rsidRDefault="00813C21" w:rsidP="00813C21">
      <w:pPr>
        <w:pStyle w:val="a4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75F0C86C" w14:textId="1CCB616C" w:rsidR="00813C21" w:rsidRPr="004B3F41" w:rsidRDefault="00813C21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16530F2" wp14:editId="77C0B4C1">
            <wp:extent cx="5731510" cy="2318267"/>
            <wp:effectExtent l="0" t="0" r="2540" b="635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Q save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303" w14:textId="6F037600" w:rsidR="00813C21" w:rsidRPr="004B3F41" w:rsidRDefault="00813C21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2D2BEBB" w14:textId="51D82CEC" w:rsidR="00BE5D73" w:rsidRPr="004B3F41" w:rsidRDefault="00BE5D73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D403452" w14:textId="633B86B2" w:rsidR="00BE5D73" w:rsidRPr="004B3F41" w:rsidRDefault="00BE5D73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DAB35D9" w14:textId="27C6BD07" w:rsidR="00BE5D73" w:rsidRPr="004B3F41" w:rsidRDefault="00BE5D73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E4E74C9" w14:textId="77777777" w:rsidR="00BE5D73" w:rsidRPr="004B3F41" w:rsidRDefault="00BE5D73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2A6CA30" w14:textId="77777777" w:rsidR="00813C21" w:rsidRPr="004B3F41" w:rsidRDefault="00813C21" w:rsidP="00813C21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D72C086" w14:textId="6FB9E8F8" w:rsidR="00813C21" w:rsidRPr="004B3F41" w:rsidRDefault="00813C21" w:rsidP="00E208BF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E208BF" w:rsidRPr="004B3F41">
        <w:rPr>
          <w:rFonts w:ascii="TH SarabunPSK" w:hAnsi="TH SarabunPSK" w:cs="TH SarabunPSK"/>
          <w:u w:val="single"/>
          <w:lang w:val="en-GB"/>
        </w:rPr>
        <w:t>Create purchases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6650C705" w14:textId="31AEBD25" w:rsidR="00813C21" w:rsidRPr="004B3F41" w:rsidRDefault="00813C21" w:rsidP="00E208BF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</w:t>
      </w:r>
      <w:r w:rsidR="00E208BF" w:rsidRPr="004B3F41"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E208BF" w:rsidRPr="004B3F41">
        <w:rPr>
          <w:rFonts w:ascii="TH SarabunPSK" w:hAnsi="TH SarabunPSK" w:cs="TH SarabunPSK"/>
          <w:b/>
          <w:bCs/>
          <w:sz w:val="32"/>
          <w:szCs w:val="32"/>
        </w:rPr>
        <w:t>Create purchases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6EEF2D91" w14:textId="77777777" w:rsidR="00BE2767" w:rsidRPr="004B3F41" w:rsidRDefault="007761C7" w:rsidP="00813C2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E587C30" wp14:editId="76A0DE4B">
            <wp:extent cx="5731510" cy="2114391"/>
            <wp:effectExtent l="0" t="0" r="254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 create (5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200D" w14:textId="233CCF73" w:rsidR="00813C21" w:rsidRPr="004B3F41" w:rsidRDefault="007761C7" w:rsidP="00813C2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19367B4A" w14:textId="08AB4B64" w:rsidR="00813C21" w:rsidRPr="004B3F41" w:rsidRDefault="00813C21" w:rsidP="00E208BF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E208BF" w:rsidRPr="004B3F41">
        <w:rPr>
          <w:rFonts w:ascii="TH SarabunPSK" w:hAnsi="TH SarabunPSK" w:cs="TH SarabunPSK"/>
          <w:u w:val="single"/>
          <w:lang w:val="en-GB"/>
        </w:rPr>
        <w:t>Add products to purchases orders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A248BB7" w14:textId="774AE4FD" w:rsidR="00813C21" w:rsidRPr="004B3F41" w:rsidRDefault="00813C21" w:rsidP="00E208BF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="00DB6972" w:rsidRPr="004B3F41">
        <w:rPr>
          <w:rFonts w:ascii="TH SarabunPSK" w:hAnsi="TH SarabunPSK" w:cs="TH SarabunPSK"/>
          <w:b/>
          <w:bCs/>
          <w:sz w:val="32"/>
          <w:szCs w:val="32"/>
        </w:rPr>
        <w:t>UC22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E208BF" w:rsidRPr="004B3F41">
        <w:rPr>
          <w:rFonts w:ascii="TH SarabunPSK" w:hAnsi="TH SarabunPSK" w:cs="TH SarabunPSK"/>
          <w:b/>
          <w:bCs/>
          <w:sz w:val="32"/>
          <w:szCs w:val="32"/>
        </w:rPr>
        <w:t>Add products to purchases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5F2C0439" w14:textId="42CB1B1A" w:rsidR="00813C21" w:rsidRPr="004B3F41" w:rsidRDefault="007761C7" w:rsidP="00813C2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D3CF339" wp14:editId="0428A5FB">
            <wp:extent cx="5731510" cy="2266802"/>
            <wp:effectExtent l="0" t="0" r="254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 add (4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04DB90E9" w14:textId="45A434E1" w:rsidR="007761C7" w:rsidRPr="004B3F41" w:rsidRDefault="007761C7" w:rsidP="00813C2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78D8862" w14:textId="23A44669" w:rsidR="007761C7" w:rsidRPr="004B3F41" w:rsidRDefault="007761C7" w:rsidP="00813C2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02DE6C2" w14:textId="77777777" w:rsidR="007761C7" w:rsidRPr="004B3F41" w:rsidRDefault="007761C7" w:rsidP="00813C2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F3A2B1C" w14:textId="6309FE99" w:rsidR="00813C21" w:rsidRPr="004B3F41" w:rsidRDefault="00813C21" w:rsidP="00E208BF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E208BF" w:rsidRPr="004B3F41">
        <w:rPr>
          <w:rFonts w:ascii="TH SarabunPSK" w:hAnsi="TH SarabunPSK" w:cs="TH SarabunPSK"/>
          <w:u w:val="single"/>
          <w:lang w:val="en-GB"/>
        </w:rPr>
        <w:t>Delete products from purchases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459498BA" w14:textId="7C069DA8" w:rsidR="00813C21" w:rsidRPr="004B3F41" w:rsidRDefault="00813C21" w:rsidP="00E208BF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="00DB6972" w:rsidRPr="004B3F41">
        <w:rPr>
          <w:rFonts w:ascii="TH SarabunPSK" w:hAnsi="TH SarabunPSK" w:cs="TH SarabunPSK"/>
          <w:b/>
          <w:bCs/>
          <w:sz w:val="32"/>
          <w:szCs w:val="32"/>
        </w:rPr>
        <w:t>UC23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E208BF" w:rsidRPr="004B3F41">
        <w:rPr>
          <w:rFonts w:ascii="TH SarabunPSK" w:hAnsi="TH SarabunPSK" w:cs="TH SarabunPSK"/>
          <w:b/>
          <w:bCs/>
          <w:sz w:val="32"/>
          <w:szCs w:val="32"/>
        </w:rPr>
        <w:t>Delete products from purchases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3A20932" w14:textId="04B372CE" w:rsidR="00813C21" w:rsidRPr="004B3F41" w:rsidRDefault="007761C7" w:rsidP="00813C2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50DCC1D" wp14:editId="7BF55E24">
            <wp:extent cx="5731510" cy="240127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 delete (4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7347F57E" w14:textId="77777777" w:rsidR="00BE5D73" w:rsidRPr="004B3F41" w:rsidRDefault="00BE5D73" w:rsidP="00813C2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2CAF873" w14:textId="77777777" w:rsidR="007761C7" w:rsidRPr="004B3F41" w:rsidRDefault="007761C7" w:rsidP="007761C7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Print purchases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0FAA005D" w14:textId="77777777" w:rsidR="007761C7" w:rsidRPr="004B3F41" w:rsidRDefault="007761C7" w:rsidP="007761C7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UC240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purchases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07DCA630" w14:textId="57C1F543" w:rsidR="007761C7" w:rsidRPr="004B3F41" w:rsidRDefault="007761C7" w:rsidP="007761C7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B2F96E3" wp14:editId="7860181D">
            <wp:extent cx="5731510" cy="2304421"/>
            <wp:effectExtent l="0" t="0" r="2540" b="63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 print (2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46EAF417" w14:textId="5C564A99" w:rsidR="00577E2D" w:rsidRPr="004B3F41" w:rsidRDefault="00577E2D" w:rsidP="007761C7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578BA5A" w14:textId="60D53FFC" w:rsidR="00577E2D" w:rsidRPr="004B3F41" w:rsidRDefault="00577E2D" w:rsidP="007761C7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004821B" w14:textId="77777777" w:rsidR="00577E2D" w:rsidRPr="004B3F41" w:rsidRDefault="00577E2D" w:rsidP="007761C7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8626335" w14:textId="77777777" w:rsidR="00577E2D" w:rsidRPr="004B3F41" w:rsidRDefault="00577E2D" w:rsidP="00577E2D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new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1184AE51" w14:textId="77777777" w:rsidR="00577E2D" w:rsidRPr="004B3F41" w:rsidRDefault="00577E2D" w:rsidP="00577E2D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new product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A200689" w14:textId="19B64559" w:rsidR="00577E2D" w:rsidRPr="004B3F41" w:rsidRDefault="00AB0A40" w:rsidP="00577E2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08F297F" wp14:editId="2945642C">
            <wp:extent cx="5576205" cy="2113472"/>
            <wp:effectExtent l="0" t="0" r="5715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Diagram-1 (1) (4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82" cy="21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E2D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9A77696" w14:textId="77777777" w:rsidR="00577E2D" w:rsidRPr="004B3F41" w:rsidRDefault="00577E2D" w:rsidP="00577E2D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product list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187D108B" w14:textId="77777777" w:rsidR="00577E2D" w:rsidRPr="004B3F41" w:rsidRDefault="00577E2D" w:rsidP="00577E2D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0F052E1" w14:textId="601B7323" w:rsidR="00577E2D" w:rsidRPr="004B3F41" w:rsidRDefault="00AB0A40" w:rsidP="00577E2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81CEC38" wp14:editId="79AFAF60">
            <wp:extent cx="5403706" cy="2048092"/>
            <wp:effectExtent l="0" t="0" r="698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Diagram-1 (1) (5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04" cy="2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E2D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6EA845EC" w14:textId="77777777" w:rsidR="00577E2D" w:rsidRPr="004B3F41" w:rsidRDefault="00577E2D" w:rsidP="00577E2D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product list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488F53D0" w14:textId="77777777" w:rsidR="00577E2D" w:rsidRPr="004B3F41" w:rsidRDefault="00577E2D" w:rsidP="00577E2D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3D8F2DC0" w14:textId="0A9D0D61" w:rsidR="00577E2D" w:rsidRPr="004B3F41" w:rsidRDefault="00AB0A40" w:rsidP="00577E2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6170B5E" wp14:editId="05CBF124">
            <wp:extent cx="5014020" cy="1900394"/>
            <wp:effectExtent l="0" t="0" r="0" b="508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-Diagram-1 (1) (6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74" cy="19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E2D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38DAFAC3" w14:textId="77777777" w:rsidR="00577E2D" w:rsidRPr="004B3F41" w:rsidRDefault="00577E2D" w:rsidP="00577E2D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Check product stock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43D2E6C7" w14:textId="1FA6C0C2" w:rsidR="00577E2D" w:rsidRPr="004B3F41" w:rsidRDefault="00577E2D" w:rsidP="00577E2D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Check product stock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="00AB0A40"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74BBCF0" wp14:editId="6C087F13">
            <wp:extent cx="4856672" cy="2638186"/>
            <wp:effectExtent l="0" t="0" r="127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Diagram-1 (1) (7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4" cy="26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5B3D9D8E" w14:textId="77777777" w:rsidR="00A025D4" w:rsidRPr="004B3F41" w:rsidRDefault="00A025D4" w:rsidP="00A025D4">
      <w:pPr>
        <w:pStyle w:val="a4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07448A8E" w14:textId="2E396C9B" w:rsidR="00577E2D" w:rsidRPr="004B3F41" w:rsidRDefault="00577E2D" w:rsidP="00577E2D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953E20" w:rsidRPr="004B3F41">
        <w:rPr>
          <w:rFonts w:ascii="TH SarabunPSK" w:hAnsi="TH SarabunPSK" w:cs="TH SarabunPSK"/>
          <w:u w:val="single"/>
          <w:lang w:val="en-GB"/>
        </w:rPr>
        <w:t>Create revenue report and print revenue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6B841857" w14:textId="177ECF53" w:rsidR="00577E2D" w:rsidRPr="004B3F41" w:rsidRDefault="00577E2D" w:rsidP="00953E20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</w:rPr>
        <w:t>Create revenue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53E20" w:rsidRPr="004B3F41">
        <w:rPr>
          <w:rFonts w:ascii="TH SarabunPSK" w:hAnsi="TH SarabunPSK" w:cs="TH SarabunPSK"/>
          <w:sz w:val="32"/>
          <w:szCs w:val="32"/>
        </w:rPr>
        <w:t>and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53E20"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</w:rPr>
        <w:t>UC420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</w:rPr>
        <w:t>Print revenue report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5A6A8A2" w14:textId="1C4BB3B3" w:rsidR="00577E2D" w:rsidRPr="004B3F41" w:rsidRDefault="00AB0A40" w:rsidP="00577E2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F399A8B" wp14:editId="79F7F306">
            <wp:extent cx="5322093" cy="2820838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cometureseq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3" cy="28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E2D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5A01F67" w14:textId="61A45F79" w:rsidR="00577E2D" w:rsidRPr="004B3F41" w:rsidRDefault="00577E2D" w:rsidP="00577E2D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953E20" w:rsidRPr="004B3F41">
        <w:rPr>
          <w:rFonts w:ascii="TH SarabunPSK" w:hAnsi="TH SarabunPSK" w:cs="TH SarabunPSK"/>
          <w:u w:val="single"/>
          <w:lang w:val="en-GB"/>
        </w:rPr>
        <w:t>Create expense report and print expense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0AE17003" w14:textId="0FFD695A" w:rsidR="00577E2D" w:rsidRPr="004B3F41" w:rsidRDefault="00577E2D" w:rsidP="00953E20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</w:rPr>
        <w:t>Create expense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53E20" w:rsidRPr="004B3F41">
        <w:rPr>
          <w:rFonts w:ascii="TH SarabunPSK" w:hAnsi="TH SarabunPSK" w:cs="TH SarabunPSK"/>
          <w:sz w:val="32"/>
          <w:szCs w:val="32"/>
        </w:rPr>
        <w:t>and</w:t>
      </w:r>
      <w:r w:rsidR="00953E20" w:rsidRPr="004B3F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53E20"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</w:rPr>
        <w:t>UC440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</w:rPr>
        <w:t>Print expense report</w:t>
      </w:r>
      <w:r w:rsidR="00953E20"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0592E268" w14:textId="7EC522CF" w:rsidR="00577E2D" w:rsidRPr="004B3F41" w:rsidRDefault="00A025D4" w:rsidP="00577E2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BD54AF2" wp14:editId="2DEE391B">
            <wp:extent cx="5153224" cy="2760452"/>
            <wp:effectExtent l="0" t="0" r="9525" b="190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pens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22" cy="27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E2D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1B595A7F" w14:textId="05ED0771" w:rsidR="00BC6359" w:rsidRPr="004B3F41" w:rsidRDefault="00BC6359" w:rsidP="00BC6359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Product on Shelves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4DF187B0" w14:textId="6A1C9C92" w:rsidR="00BC6359" w:rsidRPr="004B3F41" w:rsidRDefault="00BC6359" w:rsidP="00BC6359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Management product on the shelves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="00A025D4" w:rsidRPr="004B3F41">
        <w:rPr>
          <w:rFonts w:ascii="TH SarabunPSK" w:hAnsi="TH SarabunPSK" w:cs="TH SarabunPSK"/>
          <w:noProof/>
        </w:rPr>
        <w:drawing>
          <wp:inline distT="0" distB="0" distL="0" distR="0" wp14:anchorId="42AEE788" wp14:editId="4AF51277">
            <wp:extent cx="4833258" cy="3012686"/>
            <wp:effectExtent l="0" t="0" r="0" b="0"/>
            <wp:docPr id="80" name="Picture 80" descr="C:\Users\Filmm\AppData\Local\Microsoft\Windows\INetCacheContent.Word\Fil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ilmm\AppData\Local\Microsoft\Windows\INetCacheContent.Word\Film (14)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51" cy="301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8200" w14:textId="77777777" w:rsidR="00BE2767" w:rsidRPr="004B3F41" w:rsidRDefault="00BE2767" w:rsidP="00BE2767">
      <w:pPr>
        <w:pStyle w:val="a4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4F893679" w14:textId="371C244E" w:rsidR="00BC6359" w:rsidRPr="004B3F41" w:rsidRDefault="00BC6359" w:rsidP="00BC6359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Product on Shelves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DFBAC27" w14:textId="241CB577" w:rsidR="00BC6359" w:rsidRPr="004B3F41" w:rsidRDefault="00BC6359" w:rsidP="00BC6359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Management product on the shelves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="00A025D4"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="00A025D4" w:rsidRPr="004B3F41">
        <w:rPr>
          <w:rFonts w:ascii="TH SarabunPSK" w:hAnsi="TH SarabunPSK" w:cs="TH SarabunPSK"/>
          <w:noProof/>
        </w:rPr>
        <w:drawing>
          <wp:inline distT="0" distB="0" distL="0" distR="0" wp14:anchorId="7C6A5611" wp14:editId="1674C117">
            <wp:extent cx="4676503" cy="2914820"/>
            <wp:effectExtent l="0" t="0" r="0" b="0"/>
            <wp:docPr id="76" name="Picture 76" descr="C:\Users\Filmm\AppData\Local\Microsoft\Windows\INetCacheContent.Word\Fil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ilmm\AppData\Local\Microsoft\Windows\INetCacheContent.Word\Film (12)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27" cy="291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1D145FFA" w14:textId="5F999CC1" w:rsidR="00BC6359" w:rsidRPr="004B3F41" w:rsidRDefault="00BC6359" w:rsidP="00BC6359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View Product on Shelves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31B2CE7E" w14:textId="6FF249AE" w:rsidR="00BC6359" w:rsidRPr="004B3F41" w:rsidRDefault="00BC6359" w:rsidP="00BC6359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Management product on the shelves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="00A025D4" w:rsidRPr="004B3F41">
        <w:rPr>
          <w:rFonts w:ascii="TH SarabunPSK" w:hAnsi="TH SarabunPSK" w:cs="TH SarabunPSK"/>
          <w:noProof/>
        </w:rPr>
        <w:drawing>
          <wp:inline distT="0" distB="0" distL="0" distR="0" wp14:anchorId="3D019378" wp14:editId="008334CB">
            <wp:extent cx="5068389" cy="3159250"/>
            <wp:effectExtent l="0" t="0" r="0" b="3175"/>
            <wp:docPr id="77" name="Picture 77" descr="C:\Users\Filmm\AppData\Local\Microsoft\Windows\INetCacheContent.Word\Fil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ilmm\AppData\Local\Microsoft\Windows\INetCacheContent.Word\Film (13)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40" cy="31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D22E" w14:textId="0A6E4E6D" w:rsidR="00953E20" w:rsidRPr="004B3F41" w:rsidRDefault="00953E20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A3A0DB9" w14:textId="5FDBE301" w:rsidR="00953E20" w:rsidRPr="004B3F41" w:rsidRDefault="00953E20" w:rsidP="002A105B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2A105B" w:rsidRPr="004B3F41">
        <w:rPr>
          <w:rFonts w:ascii="TH SarabunPSK" w:hAnsi="TH SarabunPSK" w:cs="TH SarabunPSK"/>
          <w:u w:val="single"/>
          <w:lang w:val="en-GB"/>
        </w:rPr>
        <w:t>Check Number of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402D31F9" w14:textId="13963C1C" w:rsidR="00953E20" w:rsidRPr="004B3F41" w:rsidRDefault="00953E20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="00BC6359" w:rsidRPr="004B3F41">
        <w:rPr>
          <w:rFonts w:ascii="TH SarabunPSK" w:hAnsi="TH SarabunPSK" w:cs="TH SarabunPSK"/>
          <w:b/>
          <w:bCs/>
          <w:sz w:val="32"/>
          <w:szCs w:val="32"/>
        </w:rPr>
        <w:t>UC52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Check Number of Product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="00BC6359"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="00A025D4" w:rsidRPr="004B3F41">
        <w:rPr>
          <w:rFonts w:ascii="TH SarabunPSK" w:hAnsi="TH SarabunPSK" w:cs="TH SarabunPSK"/>
          <w:noProof/>
        </w:rPr>
        <w:drawing>
          <wp:inline distT="0" distB="0" distL="0" distR="0" wp14:anchorId="058CB27A" wp14:editId="3FD69D9E">
            <wp:extent cx="4822166" cy="3004767"/>
            <wp:effectExtent l="0" t="0" r="0" b="5715"/>
            <wp:docPr id="65" name="Picture 65" descr="C:\Users\Filmm\AppData\Local\Microsoft\Windows\INetCacheContent.Word\Fil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lmm\AppData\Local\Microsoft\Windows\INetCacheContent.Word\Film (9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712" cy="303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359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0D911E7A" w14:textId="1081FD40" w:rsidR="00953E20" w:rsidRPr="004B3F41" w:rsidRDefault="00953E20" w:rsidP="002A105B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2A105B" w:rsidRPr="004B3F41">
        <w:rPr>
          <w:rFonts w:ascii="TH SarabunPSK" w:hAnsi="TH SarabunPSK" w:cs="TH SarabunPSK"/>
          <w:u w:val="single"/>
          <w:lang w:val="en-GB"/>
        </w:rPr>
        <w:t>Add Stock of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134AF3A2" w14:textId="026CD93C" w:rsidR="00953E20" w:rsidRPr="004B3F41" w:rsidRDefault="00953E20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="00BC6359" w:rsidRPr="004B3F41">
        <w:rPr>
          <w:rFonts w:ascii="TH SarabunPSK" w:hAnsi="TH SarabunPSK" w:cs="TH SarabunPSK"/>
          <w:b/>
          <w:bCs/>
          <w:sz w:val="32"/>
          <w:szCs w:val="32"/>
        </w:rPr>
        <w:t>UC5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 xml:space="preserve">Add Stock of Product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3D714201" w14:textId="2B1B1D95" w:rsidR="00953E20" w:rsidRPr="004B3F41" w:rsidRDefault="00A025D4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A4AA9C8" wp14:editId="2D603087">
            <wp:extent cx="5016137" cy="3179963"/>
            <wp:effectExtent l="0" t="0" r="0" b="1905"/>
            <wp:docPr id="62" name="Picture 62" descr="C:\Users\Filmm\AppData\Local\Microsoft\Windows\INetCacheContent.Word\Fil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ilmm\AppData\Local\Microsoft\Windows\INetCacheContent.Word\Film (7)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80" cy="31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E20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3CFDE406" w14:textId="28492A8D" w:rsidR="00953E20" w:rsidRPr="004B3F41" w:rsidRDefault="00953E20" w:rsidP="002A105B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2A105B" w:rsidRPr="004B3F41">
        <w:rPr>
          <w:rFonts w:ascii="TH SarabunPSK" w:hAnsi="TH SarabunPSK" w:cs="TH SarabunPSK"/>
          <w:u w:val="single"/>
          <w:lang w:val="en-GB"/>
        </w:rPr>
        <w:t>Edit Stock of Product</w:t>
      </w:r>
      <w:r w:rsidR="002A105B"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732194D7" w14:textId="4F3BE562" w:rsidR="00953E20" w:rsidRPr="004B3F41" w:rsidRDefault="00953E20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="00BC6359" w:rsidRPr="004B3F41">
        <w:rPr>
          <w:rFonts w:ascii="TH SarabunPSK" w:hAnsi="TH SarabunPSK" w:cs="TH SarabunPSK"/>
          <w:b/>
          <w:bCs/>
          <w:sz w:val="32"/>
          <w:szCs w:val="32"/>
        </w:rPr>
        <w:t>UC5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Edit Stock of Product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6A57F410" w14:textId="04D4674F" w:rsidR="00953E20" w:rsidRPr="004B3F41" w:rsidRDefault="00A025D4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38C07E8" wp14:editId="2D205C1C">
            <wp:extent cx="4917057" cy="3117153"/>
            <wp:effectExtent l="0" t="0" r="0" b="7620"/>
            <wp:docPr id="61" name="Picture 61" descr="C:\Users\Filmm\AppData\Local\Microsoft\Windows\INetCacheContent.Word\Fil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lmm\AppData\Local\Microsoft\Windows\INetCacheContent.Word\Film (6)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59" cy="311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561B" w14:textId="16CF260D" w:rsidR="00953E20" w:rsidRPr="004B3F41" w:rsidRDefault="00953E20" w:rsidP="002A105B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2A105B" w:rsidRPr="004B3F41">
        <w:rPr>
          <w:rFonts w:ascii="TH SarabunPSK" w:hAnsi="TH SarabunPSK" w:cs="TH SarabunPSK"/>
          <w:u w:val="single"/>
          <w:lang w:val="en-GB"/>
        </w:rPr>
        <w:t>Add new employee details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2D8FF079" w14:textId="60FCE1F5" w:rsidR="00953E20" w:rsidRPr="004B3F41" w:rsidRDefault="00953E20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61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Add new employee details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7850ABE8" w14:textId="4E348765" w:rsidR="00A025D4" w:rsidRPr="004B3F41" w:rsidRDefault="00A025D4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BEE288E" wp14:editId="59D58A57">
            <wp:extent cx="5324522" cy="2518913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Q_addEmp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60" cy="25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1C6F" w14:textId="77777777" w:rsidR="00BE2767" w:rsidRPr="004B3F41" w:rsidRDefault="00BE2767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53FAA66" w14:textId="77777777" w:rsidR="00A025D4" w:rsidRPr="004B3F41" w:rsidRDefault="00A025D4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8A73583" w14:textId="77777777" w:rsidR="00A025D4" w:rsidRPr="004B3F41" w:rsidRDefault="00A025D4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609214F" w14:textId="21E8BCFF" w:rsidR="00953E20" w:rsidRPr="004B3F41" w:rsidRDefault="00953E20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74F94E3" w14:textId="3762B0AF" w:rsidR="00953E20" w:rsidRPr="004B3F41" w:rsidRDefault="00953E20" w:rsidP="002A105B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2A105B" w:rsidRPr="004B3F41">
        <w:rPr>
          <w:rFonts w:ascii="TH SarabunPSK" w:hAnsi="TH SarabunPSK" w:cs="TH SarabunPSK"/>
          <w:u w:val="single"/>
          <w:lang w:val="en-GB"/>
        </w:rPr>
        <w:t>Edit employee details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330FA35B" w14:textId="1AEBF7F6" w:rsidR="00953E20" w:rsidRPr="004B3F41" w:rsidRDefault="00953E20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62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Edit employee details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79FA9A32" w14:textId="391C789A" w:rsidR="00953E20" w:rsidRPr="004B3F41" w:rsidRDefault="00A025D4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44B86C3" wp14:editId="0B661076">
            <wp:extent cx="5488635" cy="2596551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Q_UpdateEmp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03" cy="25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3151C06A" w14:textId="384288C0" w:rsidR="00953E20" w:rsidRPr="004B3F41" w:rsidRDefault="00953E20" w:rsidP="002A105B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2A105B" w:rsidRPr="004B3F41">
        <w:rPr>
          <w:rFonts w:ascii="TH SarabunPSK" w:hAnsi="TH SarabunPSK" w:cs="TH SarabunPSK"/>
          <w:u w:val="single"/>
          <w:lang w:val="en-GB"/>
        </w:rPr>
        <w:t>Delete employee details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284F80FF" w14:textId="73AA5F59" w:rsidR="00953E20" w:rsidRPr="004B3F41" w:rsidRDefault="00953E20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Delete employee details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6E70C897" w14:textId="77777777" w:rsidR="00BE2767" w:rsidRPr="004B3F41" w:rsidRDefault="00A025D4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998E523" wp14:editId="30D8D943">
            <wp:extent cx="5306286" cy="2510286"/>
            <wp:effectExtent l="0" t="0" r="8890" b="444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Q_DeleteEm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63" cy="25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5DB7" w14:textId="77777777" w:rsidR="00BE2767" w:rsidRPr="004B3F41" w:rsidRDefault="00BE2767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D146BFD" w14:textId="7B48D013" w:rsidR="00953E20" w:rsidRPr="004B3F41" w:rsidRDefault="00953E20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="00A025D4"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="00A025D4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637F88F9" w14:textId="2259566E" w:rsidR="00953E20" w:rsidRPr="004B3F41" w:rsidRDefault="00953E20" w:rsidP="002A105B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2A105B" w:rsidRPr="004B3F41">
        <w:rPr>
          <w:rFonts w:ascii="TH SarabunPSK" w:hAnsi="TH SarabunPSK" w:cs="TH SarabunPSK"/>
          <w:u w:val="single"/>
          <w:lang w:val="en-GB"/>
        </w:rPr>
        <w:t>Change permission of employees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2EB69DE9" w14:textId="48E5646E" w:rsidR="00953E20" w:rsidRPr="004B3F41" w:rsidRDefault="00953E20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Change permission of employees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ED4CB3D" w14:textId="5A6C9978" w:rsidR="00953E20" w:rsidRPr="004B3F41" w:rsidRDefault="00A025D4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34889AE" wp14:editId="0F87D638">
            <wp:extent cx="5201728" cy="2460822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Q_ChangPermissio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9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AA5F892" w14:textId="42E68A86" w:rsidR="00953E20" w:rsidRPr="004B3F41" w:rsidRDefault="00953E20" w:rsidP="002A105B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2A105B" w:rsidRPr="004B3F41">
        <w:rPr>
          <w:rFonts w:ascii="TH SarabunPSK" w:hAnsi="TH SarabunPSK" w:cs="TH SarabunPSK"/>
          <w:u w:val="single"/>
          <w:lang w:val="en-GB"/>
        </w:rPr>
        <w:t>Create daily sales report and print daily sale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C3DD3A0" w14:textId="45E71DED" w:rsidR="00953E20" w:rsidRPr="004B3F41" w:rsidRDefault="00953E20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71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A105B" w:rsidRPr="004B3F41">
        <w:rPr>
          <w:rFonts w:ascii="TH SarabunPSK" w:hAnsi="TH SarabunPSK" w:cs="TH SarabunPSK"/>
          <w:sz w:val="32"/>
          <w:szCs w:val="32"/>
        </w:rPr>
        <w:t xml:space="preserve">and </w:t>
      </w:r>
      <w:r w:rsidR="002A105B"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UC740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</w:rPr>
        <w:t>Print product sale report</w:t>
      </w:r>
      <w:r w:rsidR="002A105B"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7F51EA90" w14:textId="0FB06EEC" w:rsidR="00A025D4" w:rsidRPr="004B3F41" w:rsidRDefault="00A025D4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F8C831D" wp14:editId="3ED48163">
            <wp:extent cx="5388091" cy="2277373"/>
            <wp:effectExtent l="0" t="0" r="3175" b="889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ily report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39" cy="22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136C" w14:textId="7FE0221C" w:rsidR="00BE2767" w:rsidRPr="004B3F41" w:rsidRDefault="00BE2767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4899284" w14:textId="77777777" w:rsidR="00BE2767" w:rsidRPr="004B3F41" w:rsidRDefault="00BE2767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AEC921E" w14:textId="17039403" w:rsidR="00953E20" w:rsidRPr="004B3F41" w:rsidRDefault="00953E20" w:rsidP="00953E20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55AB6C55" w14:textId="7BF0F0B3" w:rsidR="002A105B" w:rsidRPr="004B3F41" w:rsidRDefault="002A105B" w:rsidP="002A105B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lastRenderedPageBreak/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monthly sales report and Print monthly sale report</w:t>
      </w:r>
      <w:r w:rsidR="003D019D"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2C67E05B" w14:textId="7B1CF32F" w:rsidR="002A105B" w:rsidRPr="004B3F41" w:rsidRDefault="002A105B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</w:t>
      </w:r>
      <w:r w:rsidR="003D019D" w:rsidRPr="004B3F4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 xml:space="preserve">and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product sale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816D6FB" w14:textId="2B52E7C5" w:rsidR="002A105B" w:rsidRPr="004B3F41" w:rsidRDefault="00A025D4" w:rsidP="002A105B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6924AEF" wp14:editId="5CC8F7A2">
            <wp:extent cx="5731510" cy="242252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nthly report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1F72" w14:textId="77777777" w:rsidR="002A105B" w:rsidRPr="004B3F41" w:rsidRDefault="002A105B" w:rsidP="002A105B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93D9401" w14:textId="41972765" w:rsidR="002A105B" w:rsidRPr="004B3F41" w:rsidRDefault="002A105B" w:rsidP="003D019D">
      <w:pPr>
        <w:pStyle w:val="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3D019D" w:rsidRPr="004B3F41">
        <w:rPr>
          <w:rFonts w:ascii="TH SarabunPSK" w:hAnsi="TH SarabunPSK" w:cs="TH SarabunPSK"/>
          <w:u w:val="single"/>
          <w:lang w:val="en-GB"/>
        </w:rPr>
        <w:t>Create annual sales report and Print annual sale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</w:p>
    <w:p w14:paraId="5A63CBFE" w14:textId="2253EA52" w:rsidR="002A105B" w:rsidRPr="004B3F41" w:rsidRDefault="002A105B" w:rsidP="002A105B">
      <w:pPr>
        <w:pStyle w:val="a4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</w:t>
      </w:r>
      <w:r w:rsidR="003D019D" w:rsidRPr="004B3F4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 xml:space="preserve">and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product sale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195C31D" w14:textId="5AFA707C" w:rsidR="002A105B" w:rsidRPr="004B3F41" w:rsidRDefault="00A025D4" w:rsidP="002A105B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4BA20E8" wp14:editId="71B195E4">
            <wp:extent cx="5650302" cy="2388201"/>
            <wp:effectExtent l="0" t="0" r="762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nnual report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50" cy="23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0255" w14:textId="77777777" w:rsidR="002A105B" w:rsidRPr="004B3F41" w:rsidRDefault="002A105B" w:rsidP="002A105B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B6BCFB8" w14:textId="3C74F62E" w:rsidR="00320970" w:rsidRPr="004B3F41" w:rsidRDefault="00320970" w:rsidP="00320970">
      <w:pPr>
        <w:pStyle w:val="a4"/>
        <w:tabs>
          <w:tab w:val="left" w:pos="1324"/>
        </w:tabs>
        <w:jc w:val="both"/>
        <w:rPr>
          <w:rFonts w:ascii="TH SarabunPSK" w:hAnsi="TH SarabunPSK" w:cs="TH SarabunPSK"/>
          <w:bCs/>
          <w:sz w:val="32"/>
          <w:szCs w:val="32"/>
        </w:rPr>
      </w:pPr>
    </w:p>
    <w:p w14:paraId="77B1C47C" w14:textId="3B88DFAF" w:rsidR="00320970" w:rsidRPr="004B3F41" w:rsidRDefault="00320970" w:rsidP="00320970">
      <w:pPr>
        <w:rPr>
          <w:rFonts w:ascii="TH SarabunPSK" w:hAnsi="TH SarabunPSK" w:cs="TH SarabunPSK"/>
        </w:rPr>
      </w:pPr>
    </w:p>
    <w:p w14:paraId="79CBCEA4" w14:textId="0BA7448A" w:rsidR="00320970" w:rsidRPr="004B3F41" w:rsidRDefault="00320970" w:rsidP="00320970">
      <w:pPr>
        <w:pStyle w:val="a4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5D8B1DF6" w14:textId="7F6EFB9C" w:rsidR="00E200D2" w:rsidRPr="004B3F41" w:rsidRDefault="00E200D2" w:rsidP="00A025D4">
      <w:pPr>
        <w:pStyle w:val="a4"/>
        <w:rPr>
          <w:rFonts w:ascii="TH SarabunPSK" w:hAnsi="TH SarabunPSK" w:cs="TH SarabunPSK"/>
          <w:b/>
          <w:sz w:val="16"/>
          <w:szCs w:val="16"/>
          <w:lang w:val="en-GB"/>
        </w:rPr>
      </w:pPr>
    </w:p>
    <w:sectPr w:rsidR="00E200D2" w:rsidRPr="004B3F41" w:rsidSect="00583CC1">
      <w:footerReference w:type="default" r:id="rId76"/>
      <w:pgSz w:w="11906" w:h="16838"/>
      <w:pgMar w:top="1134" w:right="1440" w:bottom="992" w:left="1440" w:header="709" w:footer="709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F73AE2" w14:textId="77777777" w:rsidR="008550F2" w:rsidRDefault="008550F2" w:rsidP="00013330">
      <w:r>
        <w:separator/>
      </w:r>
    </w:p>
  </w:endnote>
  <w:endnote w:type="continuationSeparator" w:id="0">
    <w:p w14:paraId="5E929C1C" w14:textId="77777777" w:rsidR="008550F2" w:rsidRDefault="008550F2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esiaUPC">
    <w:altName w:val="Microsoft Sans Serif"/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EucrosiaUPC">
    <w:altName w:val="TH SarabunPSK"/>
    <w:panose1 w:val="02020603050405020304"/>
    <w:charset w:val="00"/>
    <w:family w:val="roman"/>
    <w:pitch w:val="variable"/>
    <w:sig w:usb0="00000000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847CB" w14:textId="77777777" w:rsidR="00320970" w:rsidRPr="00F925F1" w:rsidRDefault="00320970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  <w:szCs w:val="32"/>
        <w: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</w:t>
    </w:r>
    <w:r w:rsidRPr="00F925F1">
      <w:rPr>
        <w:rFonts w:ascii="FreesiaUPC" w:eastAsia="Times New Roman" w:hAnsi="FreesiaUPC" w:cs="FreesiaUPC"/>
        <w:b/>
        <w:bCs/>
        <w:szCs w:val="32"/>
        <w:cs/>
      </w:rPr>
      <w:t>-</w:t>
    </w:r>
    <w:r w:rsidRPr="00F925F1">
      <w:rPr>
        <w:rFonts w:ascii="FreesiaUPC" w:eastAsia="Times New Roman" w:hAnsi="FreesiaUPC" w:cs="FreesiaUPC"/>
        <w:b/>
        <w:bCs/>
        <w:szCs w:val="32"/>
      </w:rPr>
      <w:t>SRS</w:t>
    </w:r>
    <w:r w:rsidRPr="00F925F1">
      <w:rPr>
        <w:rFonts w:ascii="FreesiaUPC" w:hAnsi="FreesiaUPC" w:cs="FreesiaUPC"/>
        <w:b/>
        <w:bCs/>
        <w:szCs w:val="32"/>
        <w:cs/>
      </w:rPr>
      <w:t>]</w:t>
    </w:r>
    <w:r w:rsidRPr="00F925F1">
      <w:rPr>
        <w:rFonts w:ascii="FreesiaUPC" w:hAnsi="FreesiaUPC" w:cs="FreesiaUPC"/>
        <w:b/>
        <w:bCs/>
      </w:rPr>
      <w:tab/>
      <w:t>Page a</w:t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14:paraId="3D86F72F" w14:textId="77777777" w:rsidR="00320970" w:rsidRPr="00F925F1" w:rsidRDefault="00320970">
    <w:pPr>
      <w:pStyle w:val="a8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AAB25E" w14:textId="6193424A" w:rsidR="00320970" w:rsidRPr="0099139A" w:rsidRDefault="00320970" w:rsidP="00A95C06">
    <w:pPr>
      <w:pStyle w:val="a8"/>
      <w:pBdr>
        <w:top w:val="thinThickSmallGap" w:sz="24" w:space="1" w:color="622423"/>
      </w:pBdr>
      <w:tabs>
        <w:tab w:val="clear" w:pos="4513"/>
        <w:tab w:val="clear" w:pos="9026"/>
        <w:tab w:val="right" w:pos="13892"/>
      </w:tabs>
      <w:rPr>
        <w:rFonts w:ascii="TH SarabunPSK" w:hAnsi="TH SarabunPSK" w:cs="TH SarabunPSK"/>
        <w:b/>
        <w:bCs/>
      </w:rPr>
    </w:pPr>
    <w:r w:rsidRPr="0099139A">
      <w:rPr>
        <w:rFonts w:ascii="TH SarabunPSK" w:hAnsi="TH SarabunPSK" w:cs="TH SarabunPSK"/>
        <w:b/>
        <w:bCs/>
        <w:szCs w:val="32"/>
        <w:cs/>
      </w:rPr>
      <w:t>[</w:t>
    </w:r>
    <w:r w:rsidRPr="0099139A">
      <w:rPr>
        <w:rFonts w:ascii="TH SarabunPSK" w:eastAsia="Times New Roman" w:hAnsi="TH SarabunPSK" w:cs="TH SarabunPSK"/>
        <w:b/>
        <w:bCs/>
        <w:szCs w:val="32"/>
      </w:rPr>
      <w:t xml:space="preserve">Name of </w:t>
    </w:r>
    <w:r w:rsidR="006E1EC1" w:rsidRPr="0099139A">
      <w:rPr>
        <w:rFonts w:ascii="TH SarabunPSK" w:eastAsia="Times New Roman" w:hAnsi="TH SarabunPSK" w:cs="TH SarabunPSK"/>
        <w:b/>
        <w:bCs/>
        <w:szCs w:val="32"/>
      </w:rPr>
      <w:t>Analysis</w:t>
    </w:r>
    <w:r w:rsidRPr="0099139A">
      <w:rPr>
        <w:rFonts w:ascii="TH SarabunPSK" w:eastAsia="Times New Roman" w:hAnsi="TH SarabunPSK" w:cs="TH SarabunPSK"/>
        <w:b/>
        <w:bCs/>
        <w:szCs w:val="32"/>
      </w:rPr>
      <w:t xml:space="preserve"> Document</w:t>
    </w:r>
    <w:r w:rsidRPr="0099139A">
      <w:rPr>
        <w:rFonts w:ascii="TH SarabunPSK" w:hAnsi="TH SarabunPSK" w:cs="TH SarabunPSK"/>
        <w:b/>
        <w:bCs/>
        <w:szCs w:val="32"/>
        <w:cs/>
      </w:rPr>
      <w:t>]</w:t>
    </w:r>
    <w:r w:rsidR="006E1EC1" w:rsidRPr="0099139A">
      <w:rPr>
        <w:rFonts w:ascii="TH SarabunPSK" w:hAnsi="TH SarabunPSK" w:cs="TH SarabunPSK"/>
        <w:b/>
        <w:bCs/>
        <w:szCs w:val="32"/>
        <w:cs/>
      </w:rPr>
      <w:t xml:space="preserve">                                         </w:t>
    </w:r>
    <w:r w:rsidR="00583CC1">
      <w:rPr>
        <w:rFonts w:ascii="TH SarabunPSK" w:hAnsi="TH SarabunPSK" w:cs="TH SarabunPSK"/>
        <w:b/>
        <w:bCs/>
        <w:szCs w:val="32"/>
        <w:cs/>
      </w:rPr>
      <w:t xml:space="preserve">            </w:t>
    </w:r>
    <w:r w:rsidR="0099139A">
      <w:rPr>
        <w:rFonts w:ascii="TH SarabunPSK" w:hAnsi="TH SarabunPSK" w:cs="TH SarabunPSK"/>
        <w:b/>
        <w:bCs/>
        <w:szCs w:val="32"/>
        <w:cs/>
      </w:rPr>
      <w:t xml:space="preserve">  </w:t>
    </w:r>
    <w:r w:rsidR="006E1EC1" w:rsidRPr="0099139A">
      <w:rPr>
        <w:rFonts w:ascii="TH SarabunPSK" w:hAnsi="TH SarabunPSK" w:cs="TH SarabunPSK"/>
        <w:b/>
        <w:bCs/>
        <w:szCs w:val="32"/>
        <w:cs/>
      </w:rPr>
      <w:t xml:space="preserve"> </w:t>
    </w:r>
    <w:r w:rsidR="00583CC1">
      <w:rPr>
        <w:rFonts w:ascii="TH SarabunPSK" w:hAnsi="TH SarabunPSK" w:cs="TH SarabunPSK"/>
        <w:b/>
        <w:bCs/>
        <w:szCs w:val="32"/>
        <w:cs/>
      </w:rPr>
      <w:t xml:space="preserve">          </w:t>
    </w:r>
    <w:r w:rsidR="006E1EC1" w:rsidRPr="0099139A">
      <w:rPr>
        <w:rFonts w:ascii="TH SarabunPSK" w:hAnsi="TH SarabunPSK" w:cs="TH SarabunPSK"/>
        <w:b/>
        <w:bCs/>
      </w:rPr>
      <w:fldChar w:fldCharType="begin"/>
    </w:r>
    <w:r w:rsidR="006E1EC1" w:rsidRPr="0099139A">
      <w:rPr>
        <w:rFonts w:ascii="TH SarabunPSK" w:hAnsi="TH SarabunPSK" w:cs="TH SarabunPSK"/>
        <w:b/>
        <w:bCs/>
      </w:rPr>
      <w:instrText xml:space="preserve"> PAGE   \</w:instrText>
    </w:r>
    <w:r w:rsidR="006E1EC1" w:rsidRPr="0099139A">
      <w:rPr>
        <w:rFonts w:ascii="TH SarabunPSK" w:hAnsi="TH SarabunPSK" w:cs="TH SarabunPSK"/>
        <w:b/>
        <w:bCs/>
        <w:szCs w:val="32"/>
        <w:cs/>
      </w:rPr>
      <w:instrText xml:space="preserve">* </w:instrText>
    </w:r>
    <w:r w:rsidR="006E1EC1" w:rsidRPr="0099139A">
      <w:rPr>
        <w:rFonts w:ascii="TH SarabunPSK" w:hAnsi="TH SarabunPSK" w:cs="TH SarabunPSK"/>
        <w:b/>
        <w:bCs/>
      </w:rPr>
      <w:instrText xml:space="preserve">MERGEFORMAT </w:instrText>
    </w:r>
    <w:r w:rsidR="006E1EC1" w:rsidRPr="0099139A">
      <w:rPr>
        <w:rFonts w:ascii="TH SarabunPSK" w:hAnsi="TH SarabunPSK" w:cs="TH SarabunPSK"/>
        <w:b/>
        <w:bCs/>
      </w:rPr>
      <w:fldChar w:fldCharType="separate"/>
    </w:r>
    <w:r w:rsidR="004B3F41">
      <w:rPr>
        <w:rFonts w:ascii="TH SarabunPSK" w:hAnsi="TH SarabunPSK" w:cs="TH SarabunPSK"/>
        <w:b/>
        <w:bCs/>
        <w:noProof/>
      </w:rPr>
      <w:t>27</w:t>
    </w:r>
    <w:r w:rsidR="006E1EC1" w:rsidRPr="0099139A">
      <w:rPr>
        <w:rFonts w:ascii="TH SarabunPSK" w:hAnsi="TH SarabunPSK" w:cs="TH SarabunPSK"/>
        <w:b/>
        <w:bCs/>
        <w:noProof/>
      </w:rPr>
      <w:fldChar w:fldCharType="end"/>
    </w:r>
    <w:r w:rsidR="006E1EC1" w:rsidRPr="0099139A">
      <w:rPr>
        <w:rFonts w:ascii="TH SarabunPSK" w:hAnsi="TH SarabunPSK" w:cs="TH SarabunPSK"/>
        <w:b/>
        <w:bCs/>
      </w:rPr>
      <w:t xml:space="preserve"> | </w:t>
    </w:r>
    <w:r w:rsidR="006E1EC1" w:rsidRPr="0099139A">
      <w:rPr>
        <w:rFonts w:ascii="TH SarabunPSK" w:hAnsi="TH SarabunPSK" w:cs="TH SarabunPSK"/>
        <w:b/>
        <w:bCs/>
        <w:color w:val="7F7F7F"/>
        <w:spacing w:val="60"/>
      </w:rPr>
      <w:t>Page</w:t>
    </w:r>
    <w:r w:rsidRPr="0099139A">
      <w:rPr>
        <w:rFonts w:ascii="TH SarabunPSK" w:hAnsi="TH SarabunPSK" w:cs="TH SarabunPSK"/>
        <w:b/>
        <w:bCs/>
        <w:szCs w:val="32"/>
        <w:cs/>
      </w:rPr>
      <w:t xml:space="preserve"> </w:t>
    </w:r>
  </w:p>
  <w:p w14:paraId="1B89B2F1" w14:textId="77777777" w:rsidR="00320970" w:rsidRPr="0099139A" w:rsidRDefault="00320970">
    <w:pPr>
      <w:pStyle w:val="a8"/>
      <w:rPr>
        <w:rFonts w:ascii="TH SarabunPSK" w:hAnsi="TH SarabunPSK" w:cs="TH SarabunPSK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B5E1AA" w14:textId="77777777" w:rsidR="008550F2" w:rsidRDefault="008550F2" w:rsidP="00013330">
      <w:r>
        <w:separator/>
      </w:r>
    </w:p>
  </w:footnote>
  <w:footnote w:type="continuationSeparator" w:id="0">
    <w:p w14:paraId="4190085C" w14:textId="77777777" w:rsidR="008550F2" w:rsidRDefault="008550F2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C4AF5"/>
    <w:multiLevelType w:val="hybridMultilevel"/>
    <w:tmpl w:val="A86CA1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5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6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8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2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3DE40888"/>
    <w:multiLevelType w:val="hybridMultilevel"/>
    <w:tmpl w:val="9190EAE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17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8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D705CB2"/>
    <w:multiLevelType w:val="hybridMultilevel"/>
    <w:tmpl w:val="9CF85C70"/>
    <w:lvl w:ilvl="0" w:tplc="ACACC4C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2" w15:restartNumberingAfterBreak="0">
    <w:nsid w:val="67DB0DD7"/>
    <w:multiLevelType w:val="hybridMultilevel"/>
    <w:tmpl w:val="3182CB5C"/>
    <w:lvl w:ilvl="0" w:tplc="A996513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264EAF"/>
    <w:multiLevelType w:val="multilevel"/>
    <w:tmpl w:val="5FAE2FC0"/>
    <w:lvl w:ilvl="0">
      <w:start w:val="3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ascii="FreesiaUPC" w:hAnsi="FreesiaUPC" w:hint="default"/>
      </w:rPr>
    </w:lvl>
  </w:abstractNum>
  <w:abstractNum w:abstractNumId="24" w15:restartNumberingAfterBreak="0">
    <w:nsid w:val="7D087C01"/>
    <w:multiLevelType w:val="hybridMultilevel"/>
    <w:tmpl w:val="882CA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7"/>
  </w:num>
  <w:num w:numId="4">
    <w:abstractNumId w:val="9"/>
  </w:num>
  <w:num w:numId="5">
    <w:abstractNumId w:val="10"/>
  </w:num>
  <w:num w:numId="6">
    <w:abstractNumId w:val="4"/>
  </w:num>
  <w:num w:numId="7">
    <w:abstractNumId w:val="8"/>
  </w:num>
  <w:num w:numId="8">
    <w:abstractNumId w:val="13"/>
  </w:num>
  <w:num w:numId="9">
    <w:abstractNumId w:val="15"/>
  </w:num>
  <w:num w:numId="10">
    <w:abstractNumId w:val="17"/>
  </w:num>
  <w:num w:numId="11">
    <w:abstractNumId w:val="21"/>
  </w:num>
  <w:num w:numId="12">
    <w:abstractNumId w:val="2"/>
  </w:num>
  <w:num w:numId="13">
    <w:abstractNumId w:val="6"/>
  </w:num>
  <w:num w:numId="14">
    <w:abstractNumId w:val="5"/>
  </w:num>
  <w:num w:numId="15">
    <w:abstractNumId w:val="12"/>
  </w:num>
  <w:num w:numId="16">
    <w:abstractNumId w:val="18"/>
  </w:num>
  <w:num w:numId="17">
    <w:abstractNumId w:val="16"/>
  </w:num>
  <w:num w:numId="18">
    <w:abstractNumId w:val="11"/>
  </w:num>
  <w:num w:numId="19">
    <w:abstractNumId w:val="23"/>
  </w:num>
  <w:num w:numId="20">
    <w:abstractNumId w:val="20"/>
  </w:num>
  <w:num w:numId="21">
    <w:abstractNumId w:val="0"/>
  </w:num>
  <w:num w:numId="22">
    <w:abstractNumId w:val="14"/>
  </w:num>
  <w:num w:numId="23">
    <w:abstractNumId w:val="22"/>
  </w:num>
  <w:num w:numId="24">
    <w:abstractNumId w:val="2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drawingGridHorizontalSpacing w:val="160"/>
  <w:displayHorizontalDrawingGridEvery w:val="2"/>
  <w:characterSpacingControl w:val="doNotCompress"/>
  <w:hdrShapeDefaults>
    <o:shapedefaults v:ext="edit" spidmax="2049">
      <o:colormru v:ext="edit" colors="#8e0000,#ff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F7"/>
    <w:rsid w:val="00013330"/>
    <w:rsid w:val="00020630"/>
    <w:rsid w:val="00074951"/>
    <w:rsid w:val="000A331C"/>
    <w:rsid w:val="000A625F"/>
    <w:rsid w:val="000D04A1"/>
    <w:rsid w:val="000E0C89"/>
    <w:rsid w:val="001016D3"/>
    <w:rsid w:val="00105037"/>
    <w:rsid w:val="00122892"/>
    <w:rsid w:val="00142921"/>
    <w:rsid w:val="00183D53"/>
    <w:rsid w:val="001A3788"/>
    <w:rsid w:val="001A658E"/>
    <w:rsid w:val="001C2265"/>
    <w:rsid w:val="001F4B13"/>
    <w:rsid w:val="00214601"/>
    <w:rsid w:val="002668C1"/>
    <w:rsid w:val="0027765D"/>
    <w:rsid w:val="00286B9E"/>
    <w:rsid w:val="002956EB"/>
    <w:rsid w:val="002A105B"/>
    <w:rsid w:val="002A734B"/>
    <w:rsid w:val="002B2AAD"/>
    <w:rsid w:val="002B40FB"/>
    <w:rsid w:val="002C49F8"/>
    <w:rsid w:val="002E07BB"/>
    <w:rsid w:val="002E38BF"/>
    <w:rsid w:val="002E3F06"/>
    <w:rsid w:val="003168D5"/>
    <w:rsid w:val="00320970"/>
    <w:rsid w:val="00320A08"/>
    <w:rsid w:val="00336EBB"/>
    <w:rsid w:val="00337EF2"/>
    <w:rsid w:val="003431D4"/>
    <w:rsid w:val="00344E7A"/>
    <w:rsid w:val="00350651"/>
    <w:rsid w:val="0036640F"/>
    <w:rsid w:val="00383C50"/>
    <w:rsid w:val="0039229E"/>
    <w:rsid w:val="003D019D"/>
    <w:rsid w:val="003E05E9"/>
    <w:rsid w:val="00404F2C"/>
    <w:rsid w:val="00432557"/>
    <w:rsid w:val="0045549B"/>
    <w:rsid w:val="004742AA"/>
    <w:rsid w:val="004819C3"/>
    <w:rsid w:val="00490B81"/>
    <w:rsid w:val="004A5342"/>
    <w:rsid w:val="004B0F72"/>
    <w:rsid w:val="004B3053"/>
    <w:rsid w:val="004B3F41"/>
    <w:rsid w:val="004B496A"/>
    <w:rsid w:val="004D2E5A"/>
    <w:rsid w:val="00534601"/>
    <w:rsid w:val="00577E2D"/>
    <w:rsid w:val="00583CC1"/>
    <w:rsid w:val="005C5AE4"/>
    <w:rsid w:val="005D098E"/>
    <w:rsid w:val="005D5973"/>
    <w:rsid w:val="005E787E"/>
    <w:rsid w:val="005E7D40"/>
    <w:rsid w:val="005F4132"/>
    <w:rsid w:val="005F54DF"/>
    <w:rsid w:val="006123CF"/>
    <w:rsid w:val="006146F2"/>
    <w:rsid w:val="0062094D"/>
    <w:rsid w:val="00624373"/>
    <w:rsid w:val="00663FD1"/>
    <w:rsid w:val="00666856"/>
    <w:rsid w:val="00680016"/>
    <w:rsid w:val="0068364E"/>
    <w:rsid w:val="00696319"/>
    <w:rsid w:val="006B1A36"/>
    <w:rsid w:val="006E1EC1"/>
    <w:rsid w:val="0070727A"/>
    <w:rsid w:val="007360A4"/>
    <w:rsid w:val="00757EDB"/>
    <w:rsid w:val="00764B76"/>
    <w:rsid w:val="007761C7"/>
    <w:rsid w:val="007F3033"/>
    <w:rsid w:val="00813C21"/>
    <w:rsid w:val="00852FFF"/>
    <w:rsid w:val="008550F2"/>
    <w:rsid w:val="008A65DD"/>
    <w:rsid w:val="008C3604"/>
    <w:rsid w:val="008E0D40"/>
    <w:rsid w:val="00903F03"/>
    <w:rsid w:val="009252E5"/>
    <w:rsid w:val="00943E8F"/>
    <w:rsid w:val="0095144A"/>
    <w:rsid w:val="00953E20"/>
    <w:rsid w:val="0096138C"/>
    <w:rsid w:val="0099139A"/>
    <w:rsid w:val="009B04B1"/>
    <w:rsid w:val="009B176E"/>
    <w:rsid w:val="009D5725"/>
    <w:rsid w:val="00A019AD"/>
    <w:rsid w:val="00A025D4"/>
    <w:rsid w:val="00A04CCE"/>
    <w:rsid w:val="00A318A8"/>
    <w:rsid w:val="00A8547F"/>
    <w:rsid w:val="00A8791B"/>
    <w:rsid w:val="00A95C06"/>
    <w:rsid w:val="00AB0A40"/>
    <w:rsid w:val="00AB3ACD"/>
    <w:rsid w:val="00AE1FC1"/>
    <w:rsid w:val="00AF5053"/>
    <w:rsid w:val="00B4021B"/>
    <w:rsid w:val="00B86728"/>
    <w:rsid w:val="00BB74F6"/>
    <w:rsid w:val="00BC5EF5"/>
    <w:rsid w:val="00BC6359"/>
    <w:rsid w:val="00BD05F7"/>
    <w:rsid w:val="00BE2767"/>
    <w:rsid w:val="00BE5D73"/>
    <w:rsid w:val="00BF2152"/>
    <w:rsid w:val="00C1491D"/>
    <w:rsid w:val="00C225D4"/>
    <w:rsid w:val="00CA6D24"/>
    <w:rsid w:val="00CB0EDB"/>
    <w:rsid w:val="00D34434"/>
    <w:rsid w:val="00D664EC"/>
    <w:rsid w:val="00D87E85"/>
    <w:rsid w:val="00DA7620"/>
    <w:rsid w:val="00DB6972"/>
    <w:rsid w:val="00DE3206"/>
    <w:rsid w:val="00DE61CD"/>
    <w:rsid w:val="00DF75B0"/>
    <w:rsid w:val="00E200D2"/>
    <w:rsid w:val="00E208BF"/>
    <w:rsid w:val="00E22EEA"/>
    <w:rsid w:val="00E27976"/>
    <w:rsid w:val="00E375CC"/>
    <w:rsid w:val="00EC5F41"/>
    <w:rsid w:val="00ED20FF"/>
    <w:rsid w:val="00EE43B9"/>
    <w:rsid w:val="00F72109"/>
    <w:rsid w:val="00FA5001"/>
    <w:rsid w:val="00FB47A9"/>
    <w:rsid w:val="00FD3FD1"/>
    <w:rsid w:val="00FF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e0000,#ff9"/>
    </o:shapedefaults>
    <o:shapelayout v:ext="edit">
      <o:idmap v:ext="edit" data="1"/>
    </o:shapelayout>
  </w:shapeDefaults>
  <w:decimalSymbol w:val="."/>
  <w:listSeparator w:val=","/>
  <w14:docId w14:val="0CEE541C"/>
  <w15:chartTrackingRefBased/>
  <w15:docId w15:val="{4064F501-ACDE-4CE2-BD20-BB9759AC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6E1E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5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semiHidden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body-text1">
    <w:name w:val="body-text1"/>
    <w:rsid w:val="00BD05F7"/>
    <w:rPr>
      <w:rFonts w:ascii="Verdana" w:hAnsi="Verdana" w:hint="default"/>
      <w:b w:val="0"/>
      <w:bCs w:val="0"/>
      <w:i w:val="0"/>
      <w:iCs w:val="0"/>
      <w:color w:val="081C55"/>
      <w:sz w:val="14"/>
      <w:szCs w:val="14"/>
    </w:rPr>
  </w:style>
  <w:style w:type="character" w:styleId="aa">
    <w:name w:val="Hyperlink"/>
    <w:uiPriority w:val="99"/>
    <w:unhideWhenUsed/>
    <w:rsid w:val="00534601"/>
    <w:rPr>
      <w:color w:val="0000FF"/>
      <w:u w:val="single"/>
    </w:rPr>
  </w:style>
  <w:style w:type="character" w:styleId="ab">
    <w:name w:val="Emphasis"/>
    <w:uiPriority w:val="20"/>
    <w:qFormat/>
    <w:rsid w:val="0027765D"/>
    <w:rPr>
      <w:b w:val="0"/>
      <w:bCs w:val="0"/>
      <w:i w:val="0"/>
      <w:iCs w:val="0"/>
      <w:color w:val="CC0033"/>
    </w:rPr>
  </w:style>
  <w:style w:type="paragraph" w:styleId="ac">
    <w:name w:val="Body Text"/>
    <w:basedOn w:val="a"/>
    <w:link w:val="ad"/>
    <w:rsid w:val="0036640F"/>
    <w:pPr>
      <w:keepNext/>
      <w:jc w:val="both"/>
      <w:outlineLvl w:val="2"/>
    </w:pPr>
    <w:rPr>
      <w:rFonts w:ascii="Cordia New" w:hAnsi="Cordia New" w:cs="Cordia New"/>
      <w:sz w:val="40"/>
      <w:szCs w:val="40"/>
    </w:rPr>
  </w:style>
  <w:style w:type="character" w:customStyle="1" w:styleId="ad">
    <w:name w:val="เนื้อความ อักขระ"/>
    <w:link w:val="ac"/>
    <w:rsid w:val="0036640F"/>
    <w:rPr>
      <w:rFonts w:ascii="Cordia New" w:eastAsia="Cordia New" w:hAnsi="Cordia New"/>
      <w:sz w:val="40"/>
      <w:szCs w:val="40"/>
    </w:rPr>
  </w:style>
  <w:style w:type="paragraph" w:styleId="ae">
    <w:name w:val="Normal (Web)"/>
    <w:basedOn w:val="a"/>
    <w:uiPriority w:val="99"/>
    <w:semiHidden/>
    <w:unhideWhenUsed/>
    <w:rsid w:val="002146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">
    <w:name w:val="Strong"/>
    <w:uiPriority w:val="22"/>
    <w:qFormat/>
    <w:rsid w:val="00214601"/>
    <w:rPr>
      <w:b/>
      <w:bCs/>
    </w:rPr>
  </w:style>
  <w:style w:type="character" w:customStyle="1" w:styleId="10">
    <w:name w:val="หัวเรื่อง 1 อักขระ"/>
    <w:link w:val="1"/>
    <w:uiPriority w:val="9"/>
    <w:rsid w:val="006E1EC1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f0">
    <w:name w:val="TOC Heading"/>
    <w:basedOn w:val="1"/>
    <w:next w:val="a"/>
    <w:uiPriority w:val="39"/>
    <w:unhideWhenUsed/>
    <w:qFormat/>
    <w:rsid w:val="00E2797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E27976"/>
    <w:rPr>
      <w:szCs w:val="40"/>
    </w:rPr>
  </w:style>
  <w:style w:type="paragraph" w:styleId="23">
    <w:name w:val="toc 2"/>
    <w:basedOn w:val="a"/>
    <w:next w:val="a"/>
    <w:autoRedefine/>
    <w:uiPriority w:val="39"/>
    <w:unhideWhenUsed/>
    <w:rsid w:val="00E27976"/>
    <w:pPr>
      <w:ind w:left="320"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5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microsoft.com/office/2007/relationships/hdphoto" Target="media/hdphoto1.wdp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en.wikipedia.org/wiki/Structured_programming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Lecture\S2_2551\workshop\Homework3\Design_Guidelin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D0D57-8FC8-4A19-B17E-19862DADA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Design_Guideline</Template>
  <TotalTime>681</TotalTime>
  <Pages>30</Pages>
  <Words>1502</Words>
  <Characters>8568</Characters>
  <Application>Microsoft Office Word</Application>
  <DocSecurity>0</DocSecurity>
  <Lines>71</Lines>
  <Paragraphs>20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TrueFasterOS</Company>
  <LinksUpToDate>false</LinksUpToDate>
  <CharactersWithSpaces>10050</CharactersWithSpaces>
  <SharedDoc>false</SharedDoc>
  <HLinks>
    <vt:vector size="30" baseType="variant">
      <vt:variant>
        <vt:i4>4128848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http://en.wikipedia.org/wiki/Data_element</vt:lpwstr>
      </vt:variant>
      <vt:variant>
        <vt:lpwstr/>
      </vt:variant>
      <vt:variant>
        <vt:i4>4980785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http://en.wikipedia.org/wiki/Data_type</vt:lpwstr>
      </vt:variant>
      <vt:variant>
        <vt:lpwstr/>
      </vt:variant>
      <vt:variant>
        <vt:i4>655469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http://en.wikipedia.org/wiki/Column_(database)</vt:lpwstr>
      </vt:variant>
      <vt:variant>
        <vt:lpwstr/>
      </vt:variant>
      <vt:variant>
        <vt:i4>4194406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http://en.wikipedia.org/wiki/Table_(database)</vt:lpwstr>
      </vt:variant>
      <vt:variant>
        <vt:lpwstr/>
      </vt:variant>
      <vt:variant>
        <vt:i4>4522047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http://en.wikipedia.org/wiki/Structured_programming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TrueFasterUser</dc:creator>
  <cp:keywords/>
  <dc:description/>
  <cp:lastModifiedBy>PRAKASIT INTARASOMBAT</cp:lastModifiedBy>
  <cp:revision>24</cp:revision>
  <cp:lastPrinted>2016-11-04T20:59:00Z</cp:lastPrinted>
  <dcterms:created xsi:type="dcterms:W3CDTF">2016-11-04T20:24:00Z</dcterms:created>
  <dcterms:modified xsi:type="dcterms:W3CDTF">2016-11-07T03:38:00Z</dcterms:modified>
</cp:coreProperties>
</file>